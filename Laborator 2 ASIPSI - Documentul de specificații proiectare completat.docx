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A114E1" w:rsidRDefault="007F1014" w:rsidP="007F1014">
      <w:pPr>
        <w:pStyle w:val="ParagraphSpacer10"/>
        <w:rPr>
          <w:lang w:val="ro-RO"/>
        </w:rPr>
      </w:pPr>
    </w:p>
    <w:p w14:paraId="639B268D" w14:textId="7454F802" w:rsidR="007F1014" w:rsidRPr="00A114E1" w:rsidRDefault="007F1014" w:rsidP="007F1014">
      <w:pPr>
        <w:pStyle w:val="Figure"/>
        <w:rPr>
          <w:lang w:val="ro-RO"/>
        </w:rPr>
      </w:pPr>
    </w:p>
    <w:p w14:paraId="5222C9F6" w14:textId="00E7B1D5" w:rsidR="007F1014" w:rsidRPr="00A114E1" w:rsidRDefault="007B0517" w:rsidP="007F1014">
      <w:pPr>
        <w:pStyle w:val="CoverProjectName"/>
        <w:rPr>
          <w:lang w:val="ro-RO"/>
        </w:rPr>
      </w:pPr>
      <w:r>
        <w:rPr>
          <w:lang w:val="ro-RO"/>
        </w:rPr>
        <w:t>Implementarea unui Smart Parking System bazat pe microcontroler si aplicatie interactiva</w:t>
      </w:r>
    </w:p>
    <w:p w14:paraId="1BAABAEF" w14:textId="5F773AD2" w:rsidR="007F1014" w:rsidRPr="00A114E1" w:rsidRDefault="005D03C0" w:rsidP="00BE26BF">
      <w:pPr>
        <w:pStyle w:val="Heading1"/>
        <w:numPr>
          <w:ilvl w:val="0"/>
          <w:numId w:val="18"/>
        </w:numPr>
        <w:rPr>
          <w:lang w:val="ro-RO"/>
        </w:rPr>
      </w:pPr>
      <w:r>
        <w:rPr>
          <w:lang w:val="ro-RO"/>
        </w:rPr>
        <w:t>Documentul de proiectare</w:t>
      </w:r>
    </w:p>
    <w:p w14:paraId="7A97C427" w14:textId="2B4D1178" w:rsidR="007F1014" w:rsidRPr="00A114E1" w:rsidRDefault="007F1014" w:rsidP="009C53BC">
      <w:pPr>
        <w:pStyle w:val="BodyText"/>
        <w:rPr>
          <w:lang w:val="ro-RO"/>
        </w:rPr>
      </w:pPr>
      <w:r w:rsidRPr="00A114E1">
        <w:rPr>
          <w:lang w:val="ro-RO"/>
        </w:rPr>
        <w:br w:type="page"/>
      </w:r>
    </w:p>
    <w:p w14:paraId="33EF4BE4" w14:textId="762FA907" w:rsidR="008F03D1" w:rsidRPr="00A114E1" w:rsidRDefault="005D03C0">
      <w:pPr>
        <w:pStyle w:val="FrontMatterHeader"/>
        <w:rPr>
          <w:lang w:val="ro-RO"/>
        </w:rPr>
      </w:pPr>
      <w:r>
        <w:rPr>
          <w:lang w:val="ro-RO"/>
        </w:rPr>
        <w:lastRenderedPageBreak/>
        <w:t>Cuprins</w:t>
      </w:r>
    </w:p>
    <w:p w14:paraId="0D14AE3D" w14:textId="02CF5F10" w:rsidR="00102B47" w:rsidRDefault="00DD5A09">
      <w:pPr>
        <w:pStyle w:val="TOC1"/>
        <w:rPr>
          <w:rFonts w:asciiTheme="minorHAnsi" w:eastAsiaTheme="minorEastAsia" w:hAnsiTheme="minorHAnsi" w:cstheme="minorBidi"/>
          <w:b w:val="0"/>
          <w:kern w:val="2"/>
          <w:szCs w:val="24"/>
          <w:lang w:val="en-GB" w:eastAsia="en-GB"/>
          <w14:ligatures w14:val="standardContextual"/>
        </w:rPr>
      </w:pPr>
      <w:r w:rsidRPr="00A114E1">
        <w:rPr>
          <w:noProof w:val="0"/>
          <w:lang w:val="ro-RO"/>
        </w:rPr>
        <w:fldChar w:fldCharType="begin"/>
      </w:r>
      <w:r w:rsidRPr="00A114E1">
        <w:rPr>
          <w:noProof w:val="0"/>
          <w:lang w:val="ro-RO"/>
        </w:rPr>
        <w:instrText xml:space="preserve"> TOC \h \z \t "Heading 2,1,Heading 3,2,Heading 4,3,Back Matter Heading,1,ESHeading 1,1,ESHeading 2,2,ESHeading 3,3,TableCaption,1,Appendix,1" </w:instrText>
      </w:r>
      <w:r w:rsidRPr="00A114E1">
        <w:rPr>
          <w:noProof w:val="0"/>
          <w:lang w:val="ro-RO"/>
        </w:rPr>
        <w:fldChar w:fldCharType="separate"/>
      </w:r>
      <w:hyperlink w:anchor="_Toc160527836" w:history="1">
        <w:r w:rsidR="00102B47" w:rsidRPr="00C25FCC">
          <w:rPr>
            <w:rStyle w:val="Hyperlink"/>
            <w:lang w:val="ro-RO"/>
          </w:rPr>
          <w:t>1.</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Introducere</w:t>
        </w:r>
        <w:r w:rsidR="00102B47">
          <w:rPr>
            <w:webHidden/>
          </w:rPr>
          <w:tab/>
        </w:r>
        <w:r w:rsidR="00102B47">
          <w:rPr>
            <w:webHidden/>
          </w:rPr>
          <w:fldChar w:fldCharType="begin"/>
        </w:r>
        <w:r w:rsidR="00102B47">
          <w:rPr>
            <w:webHidden/>
          </w:rPr>
          <w:instrText xml:space="preserve"> PAGEREF _Toc160527836 \h </w:instrText>
        </w:r>
        <w:r w:rsidR="00102B47">
          <w:rPr>
            <w:webHidden/>
          </w:rPr>
        </w:r>
        <w:r w:rsidR="00102B47">
          <w:rPr>
            <w:webHidden/>
          </w:rPr>
          <w:fldChar w:fldCharType="separate"/>
        </w:r>
        <w:r w:rsidR="00102B47">
          <w:rPr>
            <w:webHidden/>
          </w:rPr>
          <w:t>1</w:t>
        </w:r>
        <w:r w:rsidR="00102B47">
          <w:rPr>
            <w:webHidden/>
          </w:rPr>
          <w:fldChar w:fldCharType="end"/>
        </w:r>
      </w:hyperlink>
    </w:p>
    <w:p w14:paraId="6D6D19D9" w14:textId="57C50FB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7" w:history="1">
        <w:r w:rsidRPr="00C25FCC">
          <w:rPr>
            <w:rStyle w:val="Hyperlink"/>
            <w:lang w:val="ro-RO"/>
          </w:rPr>
          <w:t>1.1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Scopul documentului</w:t>
        </w:r>
        <w:r>
          <w:rPr>
            <w:webHidden/>
          </w:rPr>
          <w:tab/>
        </w:r>
        <w:r>
          <w:rPr>
            <w:webHidden/>
          </w:rPr>
          <w:fldChar w:fldCharType="begin"/>
        </w:r>
        <w:r>
          <w:rPr>
            <w:webHidden/>
          </w:rPr>
          <w:instrText xml:space="preserve"> PAGEREF _Toc160527837 \h </w:instrText>
        </w:r>
        <w:r>
          <w:rPr>
            <w:webHidden/>
          </w:rPr>
        </w:r>
        <w:r>
          <w:rPr>
            <w:webHidden/>
          </w:rPr>
          <w:fldChar w:fldCharType="separate"/>
        </w:r>
        <w:r>
          <w:rPr>
            <w:webHidden/>
          </w:rPr>
          <w:t>1</w:t>
        </w:r>
        <w:r>
          <w:rPr>
            <w:webHidden/>
          </w:rPr>
          <w:fldChar w:fldCharType="end"/>
        </w:r>
      </w:hyperlink>
    </w:p>
    <w:p w14:paraId="0D8582CF" w14:textId="48DED123"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38" w:history="1">
        <w:r w:rsidRPr="00C25FCC">
          <w:rPr>
            <w:rStyle w:val="Hyperlink"/>
            <w:lang w:val="ro-RO"/>
          </w:rPr>
          <w:t>2.</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Prezentare generală și abordări de proiectare</w:t>
        </w:r>
        <w:r>
          <w:rPr>
            <w:webHidden/>
          </w:rPr>
          <w:tab/>
        </w:r>
        <w:r>
          <w:rPr>
            <w:webHidden/>
          </w:rPr>
          <w:fldChar w:fldCharType="begin"/>
        </w:r>
        <w:r>
          <w:rPr>
            <w:webHidden/>
          </w:rPr>
          <w:instrText xml:space="preserve"> PAGEREF _Toc160527838 \h </w:instrText>
        </w:r>
        <w:r>
          <w:rPr>
            <w:webHidden/>
          </w:rPr>
        </w:r>
        <w:r>
          <w:rPr>
            <w:webHidden/>
          </w:rPr>
          <w:fldChar w:fldCharType="separate"/>
        </w:r>
        <w:r>
          <w:rPr>
            <w:webHidden/>
          </w:rPr>
          <w:t>2</w:t>
        </w:r>
        <w:r>
          <w:rPr>
            <w:webHidden/>
          </w:rPr>
          <w:fldChar w:fldCharType="end"/>
        </w:r>
      </w:hyperlink>
    </w:p>
    <w:p w14:paraId="55F8051B" w14:textId="43BFD69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9" w:history="1">
        <w:r w:rsidRPr="00C25FCC">
          <w:rPr>
            <w:rStyle w:val="Hyperlink"/>
            <w:lang w:val="ro-RO"/>
          </w:rPr>
          <w:t>2.1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Prezentare generală</w:t>
        </w:r>
        <w:r>
          <w:rPr>
            <w:webHidden/>
          </w:rPr>
          <w:tab/>
        </w:r>
        <w:r>
          <w:rPr>
            <w:webHidden/>
          </w:rPr>
          <w:fldChar w:fldCharType="begin"/>
        </w:r>
        <w:r>
          <w:rPr>
            <w:webHidden/>
          </w:rPr>
          <w:instrText xml:space="preserve"> PAGEREF _Toc160527839 \h </w:instrText>
        </w:r>
        <w:r>
          <w:rPr>
            <w:webHidden/>
          </w:rPr>
        </w:r>
        <w:r>
          <w:rPr>
            <w:webHidden/>
          </w:rPr>
          <w:fldChar w:fldCharType="separate"/>
        </w:r>
        <w:r>
          <w:rPr>
            <w:webHidden/>
          </w:rPr>
          <w:t>2</w:t>
        </w:r>
        <w:r>
          <w:rPr>
            <w:webHidden/>
          </w:rPr>
          <w:fldChar w:fldCharType="end"/>
        </w:r>
      </w:hyperlink>
    </w:p>
    <w:p w14:paraId="26E8C8B5" w14:textId="523049F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0" w:history="1">
        <w:r w:rsidRPr="00C25FCC">
          <w:rPr>
            <w:rStyle w:val="Hyperlink"/>
            <w:lang w:val="ro-RO"/>
          </w:rPr>
          <w:t>2.2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Presupuneri/ Constrângeri/ Riscuri</w:t>
        </w:r>
        <w:r>
          <w:rPr>
            <w:webHidden/>
          </w:rPr>
          <w:tab/>
        </w:r>
        <w:r>
          <w:rPr>
            <w:webHidden/>
          </w:rPr>
          <w:fldChar w:fldCharType="begin"/>
        </w:r>
        <w:r>
          <w:rPr>
            <w:webHidden/>
          </w:rPr>
          <w:instrText xml:space="preserve"> PAGEREF _Toc160527840 \h </w:instrText>
        </w:r>
        <w:r>
          <w:rPr>
            <w:webHidden/>
          </w:rPr>
        </w:r>
        <w:r>
          <w:rPr>
            <w:webHidden/>
          </w:rPr>
          <w:fldChar w:fldCharType="separate"/>
        </w:r>
        <w:r>
          <w:rPr>
            <w:webHidden/>
          </w:rPr>
          <w:t>2</w:t>
        </w:r>
        <w:r>
          <w:rPr>
            <w:webHidden/>
          </w:rPr>
          <w:fldChar w:fldCharType="end"/>
        </w:r>
      </w:hyperlink>
    </w:p>
    <w:p w14:paraId="4B6890CF" w14:textId="2D6DE28F"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1" w:history="1">
        <w:r w:rsidRPr="00C25FCC">
          <w:rPr>
            <w:rStyle w:val="Hyperlink"/>
            <w:noProof/>
            <w:lang w:val="ro-RO"/>
          </w:rPr>
          <w:t>2.2.1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Presupuneri</w:t>
        </w:r>
        <w:r>
          <w:rPr>
            <w:noProof/>
            <w:webHidden/>
          </w:rPr>
          <w:tab/>
        </w:r>
        <w:r>
          <w:rPr>
            <w:noProof/>
            <w:webHidden/>
          </w:rPr>
          <w:fldChar w:fldCharType="begin"/>
        </w:r>
        <w:r>
          <w:rPr>
            <w:noProof/>
            <w:webHidden/>
          </w:rPr>
          <w:instrText xml:space="preserve"> PAGEREF _Toc160527841 \h </w:instrText>
        </w:r>
        <w:r>
          <w:rPr>
            <w:noProof/>
            <w:webHidden/>
          </w:rPr>
        </w:r>
        <w:r>
          <w:rPr>
            <w:noProof/>
            <w:webHidden/>
          </w:rPr>
          <w:fldChar w:fldCharType="separate"/>
        </w:r>
        <w:r>
          <w:rPr>
            <w:noProof/>
            <w:webHidden/>
          </w:rPr>
          <w:t>2</w:t>
        </w:r>
        <w:r>
          <w:rPr>
            <w:noProof/>
            <w:webHidden/>
          </w:rPr>
          <w:fldChar w:fldCharType="end"/>
        </w:r>
      </w:hyperlink>
    </w:p>
    <w:p w14:paraId="058832DD" w14:textId="37F7B455"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2" w:history="1">
        <w:r w:rsidRPr="00C25FCC">
          <w:rPr>
            <w:rStyle w:val="Hyperlink"/>
            <w:noProof/>
            <w:lang w:val="ro-RO"/>
          </w:rPr>
          <w:t>2.2.2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Constrângeri</w:t>
        </w:r>
        <w:r>
          <w:rPr>
            <w:noProof/>
            <w:webHidden/>
          </w:rPr>
          <w:tab/>
        </w:r>
        <w:r>
          <w:rPr>
            <w:noProof/>
            <w:webHidden/>
          </w:rPr>
          <w:fldChar w:fldCharType="begin"/>
        </w:r>
        <w:r>
          <w:rPr>
            <w:noProof/>
            <w:webHidden/>
          </w:rPr>
          <w:instrText xml:space="preserve"> PAGEREF _Toc160527842 \h </w:instrText>
        </w:r>
        <w:r>
          <w:rPr>
            <w:noProof/>
            <w:webHidden/>
          </w:rPr>
        </w:r>
        <w:r>
          <w:rPr>
            <w:noProof/>
            <w:webHidden/>
          </w:rPr>
          <w:fldChar w:fldCharType="separate"/>
        </w:r>
        <w:r>
          <w:rPr>
            <w:noProof/>
            <w:webHidden/>
          </w:rPr>
          <w:t>2</w:t>
        </w:r>
        <w:r>
          <w:rPr>
            <w:noProof/>
            <w:webHidden/>
          </w:rPr>
          <w:fldChar w:fldCharType="end"/>
        </w:r>
      </w:hyperlink>
    </w:p>
    <w:p w14:paraId="5513FDB5" w14:textId="3A7A58FE"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3" w:history="1">
        <w:r w:rsidRPr="00C25FCC">
          <w:rPr>
            <w:rStyle w:val="Hyperlink"/>
            <w:noProof/>
            <w:lang w:val="ro-RO"/>
          </w:rPr>
          <w:t>2.2.3</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Riscuri</w:t>
        </w:r>
        <w:r>
          <w:rPr>
            <w:noProof/>
            <w:webHidden/>
          </w:rPr>
          <w:tab/>
        </w:r>
        <w:r>
          <w:rPr>
            <w:noProof/>
            <w:webHidden/>
          </w:rPr>
          <w:fldChar w:fldCharType="begin"/>
        </w:r>
        <w:r>
          <w:rPr>
            <w:noProof/>
            <w:webHidden/>
          </w:rPr>
          <w:instrText xml:space="preserve"> PAGEREF _Toc160527843 \h </w:instrText>
        </w:r>
        <w:r>
          <w:rPr>
            <w:noProof/>
            <w:webHidden/>
          </w:rPr>
        </w:r>
        <w:r>
          <w:rPr>
            <w:noProof/>
            <w:webHidden/>
          </w:rPr>
          <w:fldChar w:fldCharType="separate"/>
        </w:r>
        <w:r>
          <w:rPr>
            <w:noProof/>
            <w:webHidden/>
          </w:rPr>
          <w:t>3</w:t>
        </w:r>
        <w:r>
          <w:rPr>
            <w:noProof/>
            <w:webHidden/>
          </w:rPr>
          <w:fldChar w:fldCharType="end"/>
        </w:r>
      </w:hyperlink>
    </w:p>
    <w:p w14:paraId="7AF8F625" w14:textId="262471E1"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4" w:history="1">
        <w:r w:rsidRPr="00C25FCC">
          <w:rPr>
            <w:rStyle w:val="Hyperlink"/>
            <w:lang w:val="ro-RO"/>
          </w:rPr>
          <w:t>3.</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Considerațiii de proiectare</w:t>
        </w:r>
        <w:r>
          <w:rPr>
            <w:webHidden/>
          </w:rPr>
          <w:tab/>
        </w:r>
        <w:r>
          <w:rPr>
            <w:webHidden/>
          </w:rPr>
          <w:fldChar w:fldCharType="begin"/>
        </w:r>
        <w:r>
          <w:rPr>
            <w:webHidden/>
          </w:rPr>
          <w:instrText xml:space="preserve"> PAGEREF _Toc160527844 \h </w:instrText>
        </w:r>
        <w:r>
          <w:rPr>
            <w:webHidden/>
          </w:rPr>
        </w:r>
        <w:r>
          <w:rPr>
            <w:webHidden/>
          </w:rPr>
          <w:fldChar w:fldCharType="separate"/>
        </w:r>
        <w:r>
          <w:rPr>
            <w:webHidden/>
          </w:rPr>
          <w:t>4</w:t>
        </w:r>
        <w:r>
          <w:rPr>
            <w:webHidden/>
          </w:rPr>
          <w:fldChar w:fldCharType="end"/>
        </w:r>
      </w:hyperlink>
    </w:p>
    <w:p w14:paraId="3C07F123" w14:textId="35F65C8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5" w:history="1">
        <w:r w:rsidRPr="00C25FCC">
          <w:rPr>
            <w:rStyle w:val="Hyperlink"/>
            <w:lang w:val="ro-RO"/>
          </w:rPr>
          <w:t>3.1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Obiective și linii directoare (ghiduri)</w:t>
        </w:r>
        <w:r>
          <w:rPr>
            <w:webHidden/>
          </w:rPr>
          <w:tab/>
        </w:r>
        <w:r>
          <w:rPr>
            <w:webHidden/>
          </w:rPr>
          <w:fldChar w:fldCharType="begin"/>
        </w:r>
        <w:r>
          <w:rPr>
            <w:webHidden/>
          </w:rPr>
          <w:instrText xml:space="preserve"> PAGEREF _Toc160527845 \h </w:instrText>
        </w:r>
        <w:r>
          <w:rPr>
            <w:webHidden/>
          </w:rPr>
        </w:r>
        <w:r>
          <w:rPr>
            <w:webHidden/>
          </w:rPr>
          <w:fldChar w:fldCharType="separate"/>
        </w:r>
        <w:r>
          <w:rPr>
            <w:webHidden/>
          </w:rPr>
          <w:t>4</w:t>
        </w:r>
        <w:r>
          <w:rPr>
            <w:webHidden/>
          </w:rPr>
          <w:fldChar w:fldCharType="end"/>
        </w:r>
      </w:hyperlink>
    </w:p>
    <w:p w14:paraId="17BAA3C2" w14:textId="76CA524E"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6" w:history="1">
        <w:r w:rsidRPr="00C25FCC">
          <w:rPr>
            <w:rStyle w:val="Hyperlink"/>
            <w:lang w:val="ro-RO"/>
          </w:rPr>
          <w:t>3.2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Metode de dezvoltare</w:t>
        </w:r>
        <w:r>
          <w:rPr>
            <w:webHidden/>
          </w:rPr>
          <w:tab/>
        </w:r>
        <w:r>
          <w:rPr>
            <w:webHidden/>
          </w:rPr>
          <w:fldChar w:fldCharType="begin"/>
        </w:r>
        <w:r>
          <w:rPr>
            <w:webHidden/>
          </w:rPr>
          <w:instrText xml:space="preserve"> PAGEREF _Toc160527846 \h </w:instrText>
        </w:r>
        <w:r>
          <w:rPr>
            <w:webHidden/>
          </w:rPr>
        </w:r>
        <w:r>
          <w:rPr>
            <w:webHidden/>
          </w:rPr>
          <w:fldChar w:fldCharType="separate"/>
        </w:r>
        <w:r>
          <w:rPr>
            <w:webHidden/>
          </w:rPr>
          <w:t>4</w:t>
        </w:r>
        <w:r>
          <w:rPr>
            <w:webHidden/>
          </w:rPr>
          <w:fldChar w:fldCharType="end"/>
        </w:r>
      </w:hyperlink>
    </w:p>
    <w:p w14:paraId="6E290D5C" w14:textId="337D82C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7" w:history="1">
        <w:r w:rsidRPr="00C25FCC">
          <w:rPr>
            <w:rStyle w:val="Hyperlink"/>
            <w:lang w:val="ro-RO"/>
          </w:rPr>
          <w:t>3.3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Strategii de arhitectură</w:t>
        </w:r>
        <w:r>
          <w:rPr>
            <w:webHidden/>
          </w:rPr>
          <w:tab/>
        </w:r>
        <w:r>
          <w:rPr>
            <w:webHidden/>
          </w:rPr>
          <w:fldChar w:fldCharType="begin"/>
        </w:r>
        <w:r>
          <w:rPr>
            <w:webHidden/>
          </w:rPr>
          <w:instrText xml:space="preserve"> PAGEREF _Toc160527847 \h </w:instrText>
        </w:r>
        <w:r>
          <w:rPr>
            <w:webHidden/>
          </w:rPr>
        </w:r>
        <w:r>
          <w:rPr>
            <w:webHidden/>
          </w:rPr>
          <w:fldChar w:fldCharType="separate"/>
        </w:r>
        <w:r>
          <w:rPr>
            <w:webHidden/>
          </w:rPr>
          <w:t>4</w:t>
        </w:r>
        <w:r>
          <w:rPr>
            <w:webHidden/>
          </w:rPr>
          <w:fldChar w:fldCharType="end"/>
        </w:r>
      </w:hyperlink>
    </w:p>
    <w:p w14:paraId="37F271FE" w14:textId="20D6BED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8" w:history="1">
        <w:r w:rsidRPr="00C25FCC">
          <w:rPr>
            <w:rStyle w:val="Hyperlink"/>
            <w:lang w:val="ro-RO"/>
          </w:rPr>
          <w:t>4.</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Arhitectura Sistemului și Proiectarea Arhitecturii</w:t>
        </w:r>
        <w:r>
          <w:rPr>
            <w:webHidden/>
          </w:rPr>
          <w:tab/>
        </w:r>
        <w:r>
          <w:rPr>
            <w:webHidden/>
          </w:rPr>
          <w:fldChar w:fldCharType="begin"/>
        </w:r>
        <w:r>
          <w:rPr>
            <w:webHidden/>
          </w:rPr>
          <w:instrText xml:space="preserve"> PAGEREF _Toc160527848 \h </w:instrText>
        </w:r>
        <w:r>
          <w:rPr>
            <w:webHidden/>
          </w:rPr>
        </w:r>
        <w:r>
          <w:rPr>
            <w:webHidden/>
          </w:rPr>
          <w:fldChar w:fldCharType="separate"/>
        </w:r>
        <w:r>
          <w:rPr>
            <w:webHidden/>
          </w:rPr>
          <w:t>6</w:t>
        </w:r>
        <w:r>
          <w:rPr>
            <w:webHidden/>
          </w:rPr>
          <w:fldChar w:fldCharType="end"/>
        </w:r>
      </w:hyperlink>
    </w:p>
    <w:p w14:paraId="6B0BE294" w14:textId="61AEA2D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9" w:history="1">
        <w:r w:rsidRPr="00C25FCC">
          <w:rPr>
            <w:rStyle w:val="Hyperlink"/>
            <w:lang w:val="ro-RO"/>
          </w:rPr>
          <w:t>4.1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Vedere logică</w:t>
        </w:r>
        <w:r>
          <w:rPr>
            <w:webHidden/>
          </w:rPr>
          <w:tab/>
        </w:r>
        <w:r>
          <w:rPr>
            <w:webHidden/>
          </w:rPr>
          <w:fldChar w:fldCharType="begin"/>
        </w:r>
        <w:r>
          <w:rPr>
            <w:webHidden/>
          </w:rPr>
          <w:instrText xml:space="preserve"> PAGEREF _Toc160527849 \h </w:instrText>
        </w:r>
        <w:r>
          <w:rPr>
            <w:webHidden/>
          </w:rPr>
        </w:r>
        <w:r>
          <w:rPr>
            <w:webHidden/>
          </w:rPr>
          <w:fldChar w:fldCharType="separate"/>
        </w:r>
        <w:r>
          <w:rPr>
            <w:webHidden/>
          </w:rPr>
          <w:t>6</w:t>
        </w:r>
        <w:r>
          <w:rPr>
            <w:webHidden/>
          </w:rPr>
          <w:fldChar w:fldCharType="end"/>
        </w:r>
      </w:hyperlink>
    </w:p>
    <w:p w14:paraId="420048A4" w14:textId="72D3ED03"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0" w:history="1">
        <w:r w:rsidRPr="00C25FCC">
          <w:rPr>
            <w:rStyle w:val="Hyperlink"/>
            <w:lang w:val="ro-RO"/>
          </w:rPr>
          <w:t>4.2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hardware</w:t>
        </w:r>
        <w:r>
          <w:rPr>
            <w:webHidden/>
          </w:rPr>
          <w:tab/>
        </w:r>
        <w:r>
          <w:rPr>
            <w:webHidden/>
          </w:rPr>
          <w:fldChar w:fldCharType="begin"/>
        </w:r>
        <w:r>
          <w:rPr>
            <w:webHidden/>
          </w:rPr>
          <w:instrText xml:space="preserve"> PAGEREF _Toc160527850 \h </w:instrText>
        </w:r>
        <w:r>
          <w:rPr>
            <w:webHidden/>
          </w:rPr>
        </w:r>
        <w:r>
          <w:rPr>
            <w:webHidden/>
          </w:rPr>
          <w:fldChar w:fldCharType="separate"/>
        </w:r>
        <w:r>
          <w:rPr>
            <w:webHidden/>
          </w:rPr>
          <w:t>6</w:t>
        </w:r>
        <w:r>
          <w:rPr>
            <w:webHidden/>
          </w:rPr>
          <w:fldChar w:fldCharType="end"/>
        </w:r>
      </w:hyperlink>
    </w:p>
    <w:p w14:paraId="1FEFA59B" w14:textId="7D1DAFF2"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1" w:history="1">
        <w:r w:rsidRPr="00C25FCC">
          <w:rPr>
            <w:rStyle w:val="Hyperlink"/>
            <w:lang w:val="ro-RO"/>
          </w:rPr>
          <w:t>4.3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software</w:t>
        </w:r>
        <w:r>
          <w:rPr>
            <w:webHidden/>
          </w:rPr>
          <w:tab/>
        </w:r>
        <w:r>
          <w:rPr>
            <w:webHidden/>
          </w:rPr>
          <w:fldChar w:fldCharType="begin"/>
        </w:r>
        <w:r>
          <w:rPr>
            <w:webHidden/>
          </w:rPr>
          <w:instrText xml:space="preserve"> PAGEREF _Toc160527851 \h </w:instrText>
        </w:r>
        <w:r>
          <w:rPr>
            <w:webHidden/>
          </w:rPr>
        </w:r>
        <w:r>
          <w:rPr>
            <w:webHidden/>
          </w:rPr>
          <w:fldChar w:fldCharType="separate"/>
        </w:r>
        <w:r>
          <w:rPr>
            <w:webHidden/>
          </w:rPr>
          <w:t>6</w:t>
        </w:r>
        <w:r>
          <w:rPr>
            <w:webHidden/>
          </w:rPr>
          <w:fldChar w:fldCharType="end"/>
        </w:r>
      </w:hyperlink>
    </w:p>
    <w:p w14:paraId="47B0DF9C" w14:textId="03F08E5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2" w:history="1">
        <w:r w:rsidRPr="00C25FCC">
          <w:rPr>
            <w:rStyle w:val="Hyperlink"/>
            <w:lang w:val="ro-RO"/>
          </w:rPr>
          <w:t>4.4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informațiilor</w:t>
        </w:r>
        <w:r>
          <w:rPr>
            <w:webHidden/>
          </w:rPr>
          <w:tab/>
        </w:r>
        <w:r>
          <w:rPr>
            <w:webHidden/>
          </w:rPr>
          <w:fldChar w:fldCharType="begin"/>
        </w:r>
        <w:r>
          <w:rPr>
            <w:webHidden/>
          </w:rPr>
          <w:instrText xml:space="preserve"> PAGEREF _Toc160527852 \h </w:instrText>
        </w:r>
        <w:r>
          <w:rPr>
            <w:webHidden/>
          </w:rPr>
        </w:r>
        <w:r>
          <w:rPr>
            <w:webHidden/>
          </w:rPr>
          <w:fldChar w:fldCharType="separate"/>
        </w:r>
        <w:r>
          <w:rPr>
            <w:webHidden/>
          </w:rPr>
          <w:t>7</w:t>
        </w:r>
        <w:r>
          <w:rPr>
            <w:webHidden/>
          </w:rPr>
          <w:fldChar w:fldCharType="end"/>
        </w:r>
      </w:hyperlink>
    </w:p>
    <w:p w14:paraId="677F3544" w14:textId="4015F94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3" w:history="1">
        <w:r w:rsidRPr="00C25FCC">
          <w:rPr>
            <w:rStyle w:val="Hyperlink"/>
            <w:lang w:val="ro-RO"/>
          </w:rPr>
          <w:t>4.5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de comunicații interne</w:t>
        </w:r>
        <w:r>
          <w:rPr>
            <w:webHidden/>
          </w:rPr>
          <w:tab/>
        </w:r>
        <w:r>
          <w:rPr>
            <w:webHidden/>
          </w:rPr>
          <w:fldChar w:fldCharType="begin"/>
        </w:r>
        <w:r>
          <w:rPr>
            <w:webHidden/>
          </w:rPr>
          <w:instrText xml:space="preserve"> PAGEREF _Toc160527853 \h </w:instrText>
        </w:r>
        <w:r>
          <w:rPr>
            <w:webHidden/>
          </w:rPr>
        </w:r>
        <w:r>
          <w:rPr>
            <w:webHidden/>
          </w:rPr>
          <w:fldChar w:fldCharType="separate"/>
        </w:r>
        <w:r>
          <w:rPr>
            <w:webHidden/>
          </w:rPr>
          <w:t>7</w:t>
        </w:r>
        <w:r>
          <w:rPr>
            <w:webHidden/>
          </w:rPr>
          <w:fldChar w:fldCharType="end"/>
        </w:r>
      </w:hyperlink>
    </w:p>
    <w:p w14:paraId="162B6A7E" w14:textId="6DCF271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4" w:history="1">
        <w:r w:rsidRPr="00C25FCC">
          <w:rPr>
            <w:rStyle w:val="Hyperlink"/>
            <w:lang w:val="ro-RO"/>
          </w:rPr>
          <w:t>4.6</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Diagrama de arhitectură a sistemului</w:t>
        </w:r>
        <w:r>
          <w:rPr>
            <w:webHidden/>
          </w:rPr>
          <w:tab/>
        </w:r>
        <w:r>
          <w:rPr>
            <w:webHidden/>
          </w:rPr>
          <w:fldChar w:fldCharType="begin"/>
        </w:r>
        <w:r>
          <w:rPr>
            <w:webHidden/>
          </w:rPr>
          <w:instrText xml:space="preserve"> PAGEREF _Toc160527854 \h </w:instrText>
        </w:r>
        <w:r>
          <w:rPr>
            <w:webHidden/>
          </w:rPr>
        </w:r>
        <w:r>
          <w:rPr>
            <w:webHidden/>
          </w:rPr>
          <w:fldChar w:fldCharType="separate"/>
        </w:r>
        <w:r>
          <w:rPr>
            <w:webHidden/>
          </w:rPr>
          <w:t>8</w:t>
        </w:r>
        <w:r>
          <w:rPr>
            <w:webHidden/>
          </w:rPr>
          <w:fldChar w:fldCharType="end"/>
        </w:r>
      </w:hyperlink>
    </w:p>
    <w:p w14:paraId="1AA10FC2" w14:textId="72230C89"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55" w:history="1">
        <w:r w:rsidRPr="00C25FCC">
          <w:rPr>
            <w:rStyle w:val="Hyperlink"/>
            <w:lang w:val="ro-RO"/>
          </w:rPr>
          <w:t>5.</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Proiectarea sistemului</w:t>
        </w:r>
        <w:r>
          <w:rPr>
            <w:webHidden/>
          </w:rPr>
          <w:tab/>
        </w:r>
        <w:r>
          <w:rPr>
            <w:webHidden/>
          </w:rPr>
          <w:fldChar w:fldCharType="begin"/>
        </w:r>
        <w:r>
          <w:rPr>
            <w:webHidden/>
          </w:rPr>
          <w:instrText xml:space="preserve"> PAGEREF _Toc160527855 \h </w:instrText>
        </w:r>
        <w:r>
          <w:rPr>
            <w:webHidden/>
          </w:rPr>
        </w:r>
        <w:r>
          <w:rPr>
            <w:webHidden/>
          </w:rPr>
          <w:fldChar w:fldCharType="separate"/>
        </w:r>
        <w:r>
          <w:rPr>
            <w:webHidden/>
          </w:rPr>
          <w:t>9</w:t>
        </w:r>
        <w:r>
          <w:rPr>
            <w:webHidden/>
          </w:rPr>
          <w:fldChar w:fldCharType="end"/>
        </w:r>
      </w:hyperlink>
    </w:p>
    <w:p w14:paraId="2FE650DB" w14:textId="12D7F819"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6" w:history="1">
        <w:r w:rsidRPr="00C25FCC">
          <w:rPr>
            <w:rStyle w:val="Hyperlink"/>
            <w:lang w:val="ro-RO"/>
          </w:rPr>
          <w:t>5.1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bazei de date</w:t>
        </w:r>
        <w:r>
          <w:rPr>
            <w:webHidden/>
          </w:rPr>
          <w:tab/>
        </w:r>
        <w:r>
          <w:rPr>
            <w:webHidden/>
          </w:rPr>
          <w:fldChar w:fldCharType="begin"/>
        </w:r>
        <w:r>
          <w:rPr>
            <w:webHidden/>
          </w:rPr>
          <w:instrText xml:space="preserve"> PAGEREF _Toc160527856 \h </w:instrText>
        </w:r>
        <w:r>
          <w:rPr>
            <w:webHidden/>
          </w:rPr>
        </w:r>
        <w:r>
          <w:rPr>
            <w:webHidden/>
          </w:rPr>
          <w:fldChar w:fldCharType="separate"/>
        </w:r>
        <w:r>
          <w:rPr>
            <w:webHidden/>
          </w:rPr>
          <w:t>9</w:t>
        </w:r>
        <w:r>
          <w:rPr>
            <w:webHidden/>
          </w:rPr>
          <w:fldChar w:fldCharType="end"/>
        </w:r>
      </w:hyperlink>
    </w:p>
    <w:p w14:paraId="31B8B10F" w14:textId="607AA457"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7" w:history="1">
        <w:r w:rsidRPr="00C25FCC">
          <w:rPr>
            <w:rStyle w:val="Hyperlink"/>
            <w:noProof/>
            <w:lang w:val="ro-RO"/>
          </w:rPr>
          <w:t>5.1.1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Obiecte de date și structuri de date rezultante</w:t>
        </w:r>
        <w:r>
          <w:rPr>
            <w:noProof/>
            <w:webHidden/>
          </w:rPr>
          <w:tab/>
        </w:r>
        <w:r>
          <w:rPr>
            <w:noProof/>
            <w:webHidden/>
          </w:rPr>
          <w:fldChar w:fldCharType="begin"/>
        </w:r>
        <w:r>
          <w:rPr>
            <w:noProof/>
            <w:webHidden/>
          </w:rPr>
          <w:instrText xml:space="preserve"> PAGEREF _Toc160527857 \h </w:instrText>
        </w:r>
        <w:r>
          <w:rPr>
            <w:noProof/>
            <w:webHidden/>
          </w:rPr>
        </w:r>
        <w:r>
          <w:rPr>
            <w:noProof/>
            <w:webHidden/>
          </w:rPr>
          <w:fldChar w:fldCharType="separate"/>
        </w:r>
        <w:r>
          <w:rPr>
            <w:noProof/>
            <w:webHidden/>
          </w:rPr>
          <w:t>9</w:t>
        </w:r>
        <w:r>
          <w:rPr>
            <w:noProof/>
            <w:webHidden/>
          </w:rPr>
          <w:fldChar w:fldCharType="end"/>
        </w:r>
      </w:hyperlink>
    </w:p>
    <w:p w14:paraId="156D5B94" w14:textId="6AF401B2"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8" w:history="1">
        <w:r w:rsidRPr="00C25FCC">
          <w:rPr>
            <w:rStyle w:val="Hyperlink"/>
            <w:noProof/>
            <w:lang w:val="ro-RO"/>
          </w:rPr>
          <w:t>5.1.2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Fișiere și baze de date</w:t>
        </w:r>
        <w:r>
          <w:rPr>
            <w:noProof/>
            <w:webHidden/>
          </w:rPr>
          <w:tab/>
        </w:r>
        <w:r>
          <w:rPr>
            <w:noProof/>
            <w:webHidden/>
          </w:rPr>
          <w:fldChar w:fldCharType="begin"/>
        </w:r>
        <w:r>
          <w:rPr>
            <w:noProof/>
            <w:webHidden/>
          </w:rPr>
          <w:instrText xml:space="preserve"> PAGEREF _Toc160527858 \h </w:instrText>
        </w:r>
        <w:r>
          <w:rPr>
            <w:noProof/>
            <w:webHidden/>
          </w:rPr>
        </w:r>
        <w:r>
          <w:rPr>
            <w:noProof/>
            <w:webHidden/>
          </w:rPr>
          <w:fldChar w:fldCharType="separate"/>
        </w:r>
        <w:r>
          <w:rPr>
            <w:noProof/>
            <w:webHidden/>
          </w:rPr>
          <w:t>9</w:t>
        </w:r>
        <w:r>
          <w:rPr>
            <w:noProof/>
            <w:webHidden/>
          </w:rPr>
          <w:fldChar w:fldCharType="end"/>
        </w:r>
      </w:hyperlink>
    </w:p>
    <w:p w14:paraId="1F5EE90D" w14:textId="6920227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9" w:history="1">
        <w:r w:rsidRPr="00C25FCC">
          <w:rPr>
            <w:rStyle w:val="Hyperlink"/>
            <w:lang w:val="ro-RO"/>
          </w:rPr>
          <w:t>5.2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Conversii de date</w:t>
        </w:r>
        <w:r>
          <w:rPr>
            <w:webHidden/>
          </w:rPr>
          <w:tab/>
        </w:r>
        <w:r>
          <w:rPr>
            <w:webHidden/>
          </w:rPr>
          <w:fldChar w:fldCharType="begin"/>
        </w:r>
        <w:r>
          <w:rPr>
            <w:webHidden/>
          </w:rPr>
          <w:instrText xml:space="preserve"> PAGEREF _Toc160527859 \h </w:instrText>
        </w:r>
        <w:r>
          <w:rPr>
            <w:webHidden/>
          </w:rPr>
        </w:r>
        <w:r>
          <w:rPr>
            <w:webHidden/>
          </w:rPr>
          <w:fldChar w:fldCharType="separate"/>
        </w:r>
        <w:r>
          <w:rPr>
            <w:webHidden/>
          </w:rPr>
          <w:t>9</w:t>
        </w:r>
        <w:r>
          <w:rPr>
            <w:webHidden/>
          </w:rPr>
          <w:fldChar w:fldCharType="end"/>
        </w:r>
      </w:hyperlink>
    </w:p>
    <w:p w14:paraId="171F589D" w14:textId="6D04DAE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0" w:history="1">
        <w:r w:rsidRPr="00C25FCC">
          <w:rPr>
            <w:rStyle w:val="Hyperlink"/>
            <w:lang w:val="ro-RO"/>
          </w:rPr>
          <w:t>5.3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Interfețe utilizator</w:t>
        </w:r>
        <w:r>
          <w:rPr>
            <w:webHidden/>
          </w:rPr>
          <w:tab/>
        </w:r>
        <w:r>
          <w:rPr>
            <w:webHidden/>
          </w:rPr>
          <w:fldChar w:fldCharType="begin"/>
        </w:r>
        <w:r>
          <w:rPr>
            <w:webHidden/>
          </w:rPr>
          <w:instrText xml:space="preserve"> PAGEREF _Toc160527860 \h </w:instrText>
        </w:r>
        <w:r>
          <w:rPr>
            <w:webHidden/>
          </w:rPr>
        </w:r>
        <w:r>
          <w:rPr>
            <w:webHidden/>
          </w:rPr>
          <w:fldChar w:fldCharType="separate"/>
        </w:r>
        <w:r>
          <w:rPr>
            <w:webHidden/>
          </w:rPr>
          <w:t>10</w:t>
        </w:r>
        <w:r>
          <w:rPr>
            <w:webHidden/>
          </w:rPr>
          <w:fldChar w:fldCharType="end"/>
        </w:r>
      </w:hyperlink>
    </w:p>
    <w:p w14:paraId="28973E0D" w14:textId="71C8CDE1"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1" w:history="1">
        <w:r w:rsidRPr="00C25FCC">
          <w:rPr>
            <w:rStyle w:val="Hyperlink"/>
            <w:noProof/>
            <w:lang w:val="ro-RO"/>
          </w:rPr>
          <w:t>5.3.1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Intrări</w:t>
        </w:r>
        <w:r>
          <w:rPr>
            <w:noProof/>
            <w:webHidden/>
          </w:rPr>
          <w:tab/>
        </w:r>
        <w:r>
          <w:rPr>
            <w:noProof/>
            <w:webHidden/>
          </w:rPr>
          <w:fldChar w:fldCharType="begin"/>
        </w:r>
        <w:r>
          <w:rPr>
            <w:noProof/>
            <w:webHidden/>
          </w:rPr>
          <w:instrText xml:space="preserve"> PAGEREF _Toc160527861 \h </w:instrText>
        </w:r>
        <w:r>
          <w:rPr>
            <w:noProof/>
            <w:webHidden/>
          </w:rPr>
        </w:r>
        <w:r>
          <w:rPr>
            <w:noProof/>
            <w:webHidden/>
          </w:rPr>
          <w:fldChar w:fldCharType="separate"/>
        </w:r>
        <w:r>
          <w:rPr>
            <w:noProof/>
            <w:webHidden/>
          </w:rPr>
          <w:t>10</w:t>
        </w:r>
        <w:r>
          <w:rPr>
            <w:noProof/>
            <w:webHidden/>
          </w:rPr>
          <w:fldChar w:fldCharType="end"/>
        </w:r>
      </w:hyperlink>
    </w:p>
    <w:p w14:paraId="4D344958" w14:textId="7C12271B"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2" w:history="1">
        <w:r w:rsidRPr="00C25FCC">
          <w:rPr>
            <w:rStyle w:val="Hyperlink"/>
            <w:noProof/>
            <w:lang w:val="ro-RO"/>
          </w:rPr>
          <w:t>5.3.2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Ieșiri</w:t>
        </w:r>
        <w:r>
          <w:rPr>
            <w:noProof/>
            <w:webHidden/>
          </w:rPr>
          <w:tab/>
        </w:r>
        <w:r>
          <w:rPr>
            <w:noProof/>
            <w:webHidden/>
          </w:rPr>
          <w:fldChar w:fldCharType="begin"/>
        </w:r>
        <w:r>
          <w:rPr>
            <w:noProof/>
            <w:webHidden/>
          </w:rPr>
          <w:instrText xml:space="preserve"> PAGEREF _Toc160527862 \h </w:instrText>
        </w:r>
        <w:r>
          <w:rPr>
            <w:noProof/>
            <w:webHidden/>
          </w:rPr>
        </w:r>
        <w:r>
          <w:rPr>
            <w:noProof/>
            <w:webHidden/>
          </w:rPr>
          <w:fldChar w:fldCharType="separate"/>
        </w:r>
        <w:r>
          <w:rPr>
            <w:noProof/>
            <w:webHidden/>
          </w:rPr>
          <w:t>10</w:t>
        </w:r>
        <w:r>
          <w:rPr>
            <w:noProof/>
            <w:webHidden/>
          </w:rPr>
          <w:fldChar w:fldCharType="end"/>
        </w:r>
      </w:hyperlink>
    </w:p>
    <w:p w14:paraId="69EE9FE4" w14:textId="204293E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3" w:history="1">
        <w:r w:rsidRPr="00C25FCC">
          <w:rPr>
            <w:rStyle w:val="Hyperlink"/>
            <w:lang w:val="ro-RO"/>
          </w:rPr>
          <w:t>5.4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interfețelor cu utilizatorul</w:t>
        </w:r>
        <w:r>
          <w:rPr>
            <w:webHidden/>
          </w:rPr>
          <w:tab/>
        </w:r>
        <w:r>
          <w:rPr>
            <w:webHidden/>
          </w:rPr>
          <w:fldChar w:fldCharType="begin"/>
        </w:r>
        <w:r>
          <w:rPr>
            <w:webHidden/>
          </w:rPr>
          <w:instrText xml:space="preserve"> PAGEREF _Toc160527863 \h </w:instrText>
        </w:r>
        <w:r>
          <w:rPr>
            <w:webHidden/>
          </w:rPr>
        </w:r>
        <w:r>
          <w:rPr>
            <w:webHidden/>
          </w:rPr>
          <w:fldChar w:fldCharType="separate"/>
        </w:r>
        <w:r>
          <w:rPr>
            <w:webHidden/>
          </w:rPr>
          <w:t>10</w:t>
        </w:r>
        <w:r>
          <w:rPr>
            <w:webHidden/>
          </w:rPr>
          <w:fldChar w:fldCharType="end"/>
        </w:r>
      </w:hyperlink>
    </w:p>
    <w:p w14:paraId="0278CF64" w14:textId="46A4E24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4" w:history="1">
        <w:r w:rsidRPr="00C25FCC">
          <w:rPr>
            <w:rStyle w:val="Hyperlink"/>
            <w:lang w:val="ro-RO"/>
          </w:rPr>
          <w:t>6.</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Scenarii de utilizare</w:t>
        </w:r>
        <w:r>
          <w:rPr>
            <w:webHidden/>
          </w:rPr>
          <w:tab/>
        </w:r>
        <w:r>
          <w:rPr>
            <w:webHidden/>
          </w:rPr>
          <w:fldChar w:fldCharType="begin"/>
        </w:r>
        <w:r>
          <w:rPr>
            <w:webHidden/>
          </w:rPr>
          <w:instrText xml:space="preserve"> PAGEREF _Toc160527864 \h </w:instrText>
        </w:r>
        <w:r>
          <w:rPr>
            <w:webHidden/>
          </w:rPr>
        </w:r>
        <w:r>
          <w:rPr>
            <w:webHidden/>
          </w:rPr>
          <w:fldChar w:fldCharType="separate"/>
        </w:r>
        <w:r>
          <w:rPr>
            <w:webHidden/>
          </w:rPr>
          <w:t>11</w:t>
        </w:r>
        <w:r>
          <w:rPr>
            <w:webHidden/>
          </w:rPr>
          <w:fldChar w:fldCharType="end"/>
        </w:r>
      </w:hyperlink>
    </w:p>
    <w:p w14:paraId="6FB8CF78" w14:textId="7280F94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5" w:history="1">
        <w:r w:rsidRPr="00C25FCC">
          <w:rPr>
            <w:rStyle w:val="Hyperlink"/>
            <w:lang w:val="ro-RO"/>
          </w:rPr>
          <w:t>7.</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 de detaliu</w:t>
        </w:r>
        <w:r>
          <w:rPr>
            <w:webHidden/>
          </w:rPr>
          <w:tab/>
        </w:r>
        <w:r>
          <w:rPr>
            <w:webHidden/>
          </w:rPr>
          <w:fldChar w:fldCharType="begin"/>
        </w:r>
        <w:r>
          <w:rPr>
            <w:webHidden/>
          </w:rPr>
          <w:instrText xml:space="preserve"> PAGEREF _Toc160527865 \h </w:instrText>
        </w:r>
        <w:r>
          <w:rPr>
            <w:webHidden/>
          </w:rPr>
        </w:r>
        <w:r>
          <w:rPr>
            <w:webHidden/>
          </w:rPr>
          <w:fldChar w:fldCharType="separate"/>
        </w:r>
        <w:r>
          <w:rPr>
            <w:webHidden/>
          </w:rPr>
          <w:t>12</w:t>
        </w:r>
        <w:r>
          <w:rPr>
            <w:webHidden/>
          </w:rPr>
          <w:fldChar w:fldCharType="end"/>
        </w:r>
      </w:hyperlink>
    </w:p>
    <w:p w14:paraId="1FFC2BE1" w14:textId="36C6B75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6" w:history="1">
        <w:r w:rsidRPr="00C25FCC">
          <w:rPr>
            <w:rStyle w:val="Hyperlink"/>
            <w:lang w:val="ro-RO"/>
          </w:rPr>
          <w:t>7.1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hardware de detaliu</w:t>
        </w:r>
        <w:r>
          <w:rPr>
            <w:webHidden/>
          </w:rPr>
          <w:tab/>
        </w:r>
        <w:r>
          <w:rPr>
            <w:webHidden/>
          </w:rPr>
          <w:fldChar w:fldCharType="begin"/>
        </w:r>
        <w:r>
          <w:rPr>
            <w:webHidden/>
          </w:rPr>
          <w:instrText xml:space="preserve"> PAGEREF _Toc160527866 \h </w:instrText>
        </w:r>
        <w:r>
          <w:rPr>
            <w:webHidden/>
          </w:rPr>
        </w:r>
        <w:r>
          <w:rPr>
            <w:webHidden/>
          </w:rPr>
          <w:fldChar w:fldCharType="separate"/>
        </w:r>
        <w:r>
          <w:rPr>
            <w:webHidden/>
          </w:rPr>
          <w:t>12</w:t>
        </w:r>
        <w:r>
          <w:rPr>
            <w:webHidden/>
          </w:rPr>
          <w:fldChar w:fldCharType="end"/>
        </w:r>
      </w:hyperlink>
    </w:p>
    <w:p w14:paraId="282C15E8" w14:textId="56D53EB6"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7" w:history="1">
        <w:r w:rsidRPr="00C25FCC">
          <w:rPr>
            <w:rStyle w:val="Hyperlink"/>
            <w:lang w:val="ro-RO"/>
          </w:rPr>
          <w:t>7.2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software de deatliu</w:t>
        </w:r>
        <w:r>
          <w:rPr>
            <w:webHidden/>
          </w:rPr>
          <w:tab/>
        </w:r>
        <w:r>
          <w:rPr>
            <w:webHidden/>
          </w:rPr>
          <w:fldChar w:fldCharType="begin"/>
        </w:r>
        <w:r>
          <w:rPr>
            <w:webHidden/>
          </w:rPr>
          <w:instrText xml:space="preserve"> PAGEREF _Toc160527867 \h </w:instrText>
        </w:r>
        <w:r>
          <w:rPr>
            <w:webHidden/>
          </w:rPr>
        </w:r>
        <w:r>
          <w:rPr>
            <w:webHidden/>
          </w:rPr>
          <w:fldChar w:fldCharType="separate"/>
        </w:r>
        <w:r>
          <w:rPr>
            <w:webHidden/>
          </w:rPr>
          <w:t>12</w:t>
        </w:r>
        <w:r>
          <w:rPr>
            <w:webHidden/>
          </w:rPr>
          <w:fldChar w:fldCharType="end"/>
        </w:r>
      </w:hyperlink>
    </w:p>
    <w:p w14:paraId="3E511D7A" w14:textId="74D1E9C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8" w:history="1">
        <w:r w:rsidRPr="00C25FCC">
          <w:rPr>
            <w:rStyle w:val="Hyperlink"/>
            <w:lang w:val="ro-RO"/>
          </w:rPr>
          <w:t>7.3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de securitate</w:t>
        </w:r>
        <w:r>
          <w:rPr>
            <w:webHidden/>
          </w:rPr>
          <w:tab/>
        </w:r>
        <w:r>
          <w:rPr>
            <w:webHidden/>
          </w:rPr>
          <w:fldChar w:fldCharType="begin"/>
        </w:r>
        <w:r>
          <w:rPr>
            <w:webHidden/>
          </w:rPr>
          <w:instrText xml:space="preserve"> PAGEREF _Toc160527868 \h </w:instrText>
        </w:r>
        <w:r>
          <w:rPr>
            <w:webHidden/>
          </w:rPr>
        </w:r>
        <w:r>
          <w:rPr>
            <w:webHidden/>
          </w:rPr>
          <w:fldChar w:fldCharType="separate"/>
        </w:r>
        <w:r>
          <w:rPr>
            <w:webHidden/>
          </w:rPr>
          <w:t>13</w:t>
        </w:r>
        <w:r>
          <w:rPr>
            <w:webHidden/>
          </w:rPr>
          <w:fldChar w:fldCharType="end"/>
        </w:r>
      </w:hyperlink>
    </w:p>
    <w:p w14:paraId="48E4B400" w14:textId="61BAD66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9" w:history="1">
        <w:r w:rsidRPr="00C25FCC">
          <w:rPr>
            <w:rStyle w:val="Hyperlink"/>
            <w:lang w:val="ro-RO"/>
          </w:rPr>
          <w:t>7.4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 detaliu pentru performanța sistemului</w:t>
        </w:r>
        <w:r>
          <w:rPr>
            <w:webHidden/>
          </w:rPr>
          <w:tab/>
        </w:r>
        <w:r>
          <w:rPr>
            <w:webHidden/>
          </w:rPr>
          <w:fldChar w:fldCharType="begin"/>
        </w:r>
        <w:r>
          <w:rPr>
            <w:webHidden/>
          </w:rPr>
          <w:instrText xml:space="preserve"> PAGEREF _Toc160527869 \h </w:instrText>
        </w:r>
        <w:r>
          <w:rPr>
            <w:webHidden/>
          </w:rPr>
        </w:r>
        <w:r>
          <w:rPr>
            <w:webHidden/>
          </w:rPr>
          <w:fldChar w:fldCharType="separate"/>
        </w:r>
        <w:r>
          <w:rPr>
            <w:webHidden/>
          </w:rPr>
          <w:t>14</w:t>
        </w:r>
        <w:r>
          <w:rPr>
            <w:webHidden/>
          </w:rPr>
          <w:fldChar w:fldCharType="end"/>
        </w:r>
      </w:hyperlink>
    </w:p>
    <w:p w14:paraId="08DA464F" w14:textId="7820D36A"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70" w:history="1">
        <w:r w:rsidRPr="00C25FCC">
          <w:rPr>
            <w:rStyle w:val="Hyperlink"/>
            <w:lang w:val="ro-RO"/>
          </w:rPr>
          <w:t>7.5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a comunicațiilor interne (între componente)</w:t>
        </w:r>
        <w:r>
          <w:rPr>
            <w:webHidden/>
          </w:rPr>
          <w:tab/>
        </w:r>
        <w:r>
          <w:rPr>
            <w:webHidden/>
          </w:rPr>
          <w:fldChar w:fldCharType="begin"/>
        </w:r>
        <w:r>
          <w:rPr>
            <w:webHidden/>
          </w:rPr>
          <w:instrText xml:space="preserve"> PAGEREF _Toc160527870 \h </w:instrText>
        </w:r>
        <w:r>
          <w:rPr>
            <w:webHidden/>
          </w:rPr>
        </w:r>
        <w:r>
          <w:rPr>
            <w:webHidden/>
          </w:rPr>
          <w:fldChar w:fldCharType="separate"/>
        </w:r>
        <w:r>
          <w:rPr>
            <w:webHidden/>
          </w:rPr>
          <w:t>14</w:t>
        </w:r>
        <w:r>
          <w:rPr>
            <w:webHidden/>
          </w:rPr>
          <w:fldChar w:fldCharType="end"/>
        </w:r>
      </w:hyperlink>
    </w:p>
    <w:p w14:paraId="38C8042A" w14:textId="093C258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1" w:history="1">
        <w:r w:rsidRPr="00C25FCC">
          <w:rPr>
            <w:rStyle w:val="Hyperlink"/>
            <w:lang w:val="ro-RO"/>
          </w:rPr>
          <w:t>8.</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Controale pentru verificarea integrității sistemului</w:t>
        </w:r>
        <w:r>
          <w:rPr>
            <w:webHidden/>
          </w:rPr>
          <w:tab/>
        </w:r>
        <w:r>
          <w:rPr>
            <w:webHidden/>
          </w:rPr>
          <w:fldChar w:fldCharType="begin"/>
        </w:r>
        <w:r>
          <w:rPr>
            <w:webHidden/>
          </w:rPr>
          <w:instrText xml:space="preserve"> PAGEREF _Toc160527871 \h </w:instrText>
        </w:r>
        <w:r>
          <w:rPr>
            <w:webHidden/>
          </w:rPr>
        </w:r>
        <w:r>
          <w:rPr>
            <w:webHidden/>
          </w:rPr>
          <w:fldChar w:fldCharType="separate"/>
        </w:r>
        <w:r>
          <w:rPr>
            <w:webHidden/>
          </w:rPr>
          <w:t>15</w:t>
        </w:r>
        <w:r>
          <w:rPr>
            <w:webHidden/>
          </w:rPr>
          <w:fldChar w:fldCharType="end"/>
        </w:r>
      </w:hyperlink>
    </w:p>
    <w:p w14:paraId="6C549353" w14:textId="06244628"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2" w:history="1">
        <w:r w:rsidRPr="00C25FCC">
          <w:rPr>
            <w:rStyle w:val="Hyperlink"/>
            <w:lang w:val="ro-RO"/>
          </w:rPr>
          <w:t>Anexa A: Gestiunea modificărilor documentului</w:t>
        </w:r>
        <w:r>
          <w:rPr>
            <w:webHidden/>
          </w:rPr>
          <w:tab/>
        </w:r>
        <w:r>
          <w:rPr>
            <w:webHidden/>
          </w:rPr>
          <w:fldChar w:fldCharType="begin"/>
        </w:r>
        <w:r>
          <w:rPr>
            <w:webHidden/>
          </w:rPr>
          <w:instrText xml:space="preserve"> PAGEREF _Toc160527872 \h </w:instrText>
        </w:r>
        <w:r>
          <w:rPr>
            <w:webHidden/>
          </w:rPr>
        </w:r>
        <w:r>
          <w:rPr>
            <w:webHidden/>
          </w:rPr>
          <w:fldChar w:fldCharType="separate"/>
        </w:r>
        <w:r>
          <w:rPr>
            <w:webHidden/>
          </w:rPr>
          <w:t>16</w:t>
        </w:r>
        <w:r>
          <w:rPr>
            <w:webHidden/>
          </w:rPr>
          <w:fldChar w:fldCharType="end"/>
        </w:r>
      </w:hyperlink>
    </w:p>
    <w:p w14:paraId="03A4CFB7" w14:textId="0189A74E"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3" w:history="1">
        <w:r w:rsidRPr="00C25FCC">
          <w:rPr>
            <w:rStyle w:val="Hyperlink"/>
            <w:lang w:val="ro-RO"/>
          </w:rPr>
          <w:t>Anexa B: Acronime</w:t>
        </w:r>
        <w:r>
          <w:rPr>
            <w:webHidden/>
          </w:rPr>
          <w:tab/>
        </w:r>
        <w:r>
          <w:rPr>
            <w:webHidden/>
          </w:rPr>
          <w:fldChar w:fldCharType="begin"/>
        </w:r>
        <w:r>
          <w:rPr>
            <w:webHidden/>
          </w:rPr>
          <w:instrText xml:space="preserve"> PAGEREF _Toc160527873 \h </w:instrText>
        </w:r>
        <w:r>
          <w:rPr>
            <w:webHidden/>
          </w:rPr>
        </w:r>
        <w:r>
          <w:rPr>
            <w:webHidden/>
          </w:rPr>
          <w:fldChar w:fldCharType="separate"/>
        </w:r>
        <w:r>
          <w:rPr>
            <w:webHidden/>
          </w:rPr>
          <w:t>17</w:t>
        </w:r>
        <w:r>
          <w:rPr>
            <w:webHidden/>
          </w:rPr>
          <w:fldChar w:fldCharType="end"/>
        </w:r>
      </w:hyperlink>
    </w:p>
    <w:p w14:paraId="64C15CFF" w14:textId="2FCFEEF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4" w:history="1">
        <w:r w:rsidRPr="00C25FCC">
          <w:rPr>
            <w:rStyle w:val="Hyperlink"/>
            <w:lang w:val="ro-RO"/>
          </w:rPr>
          <w:t>Anexa C Documente la care se face referire</w:t>
        </w:r>
        <w:r>
          <w:rPr>
            <w:webHidden/>
          </w:rPr>
          <w:tab/>
        </w:r>
        <w:r>
          <w:rPr>
            <w:webHidden/>
          </w:rPr>
          <w:fldChar w:fldCharType="begin"/>
        </w:r>
        <w:r>
          <w:rPr>
            <w:webHidden/>
          </w:rPr>
          <w:instrText xml:space="preserve"> PAGEREF _Toc160527874 \h </w:instrText>
        </w:r>
        <w:r>
          <w:rPr>
            <w:webHidden/>
          </w:rPr>
        </w:r>
        <w:r>
          <w:rPr>
            <w:webHidden/>
          </w:rPr>
          <w:fldChar w:fldCharType="separate"/>
        </w:r>
        <w:r>
          <w:rPr>
            <w:webHidden/>
          </w:rPr>
          <w:t>18</w:t>
        </w:r>
        <w:r>
          <w:rPr>
            <w:webHidden/>
          </w:rPr>
          <w:fldChar w:fldCharType="end"/>
        </w:r>
      </w:hyperlink>
    </w:p>
    <w:p w14:paraId="7BCCDE19" w14:textId="69198158" w:rsidR="00DD5A09" w:rsidRPr="00A114E1" w:rsidRDefault="00DD5A09" w:rsidP="00751096">
      <w:pPr>
        <w:pStyle w:val="BodyText"/>
        <w:rPr>
          <w:lang w:val="ro-RO"/>
        </w:rPr>
      </w:pPr>
      <w:r w:rsidRPr="00A114E1">
        <w:rPr>
          <w:lang w:val="ro-RO"/>
        </w:rPr>
        <w:fldChar w:fldCharType="end"/>
      </w:r>
    </w:p>
    <w:p w14:paraId="4381FFB2" w14:textId="61431667" w:rsidR="000025D3" w:rsidRPr="00A114E1" w:rsidRDefault="000025D3" w:rsidP="00CB525B">
      <w:pPr>
        <w:pStyle w:val="FrontMatterHeader"/>
        <w:rPr>
          <w:lang w:val="ro-RO"/>
        </w:rPr>
        <w:sectPr w:rsidR="000025D3" w:rsidRPr="00A114E1" w:rsidSect="004A0918">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6C5C09" w:rsidRDefault="00981085" w:rsidP="00315C8A">
      <w:pPr>
        <w:pStyle w:val="Heading2"/>
        <w:rPr>
          <w:rFonts w:ascii="Times New Roman" w:hAnsi="Times New Roman" w:cs="Times New Roman"/>
          <w:lang w:val="ro-RO"/>
        </w:rPr>
      </w:pPr>
      <w:bookmarkStart w:id="4" w:name="_Toc403385924"/>
      <w:bookmarkStart w:id="5" w:name="_Toc160527836"/>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06C5C09">
        <w:rPr>
          <w:rFonts w:ascii="Times New Roman" w:hAnsi="Times New Roman" w:cs="Times New Roman"/>
          <w:lang w:val="ro-RO"/>
        </w:rPr>
        <w:lastRenderedPageBreak/>
        <w:t>Introduc</w:t>
      </w:r>
      <w:bookmarkEnd w:id="4"/>
      <w:r w:rsidR="007D3F3A" w:rsidRPr="006C5C09">
        <w:rPr>
          <w:rFonts w:ascii="Times New Roman" w:hAnsi="Times New Roman" w:cs="Times New Roman"/>
          <w:lang w:val="ro-RO"/>
        </w:rPr>
        <w:t>ere</w:t>
      </w:r>
      <w:bookmarkEnd w:id="5"/>
    </w:p>
    <w:p w14:paraId="340D6F63" w14:textId="77777777" w:rsidR="006C5C09" w:rsidRPr="006C5C09" w:rsidRDefault="006C5C09" w:rsidP="006C5C09">
      <w:pPr>
        <w:pStyle w:val="NormalWeb"/>
      </w:pPr>
      <w:bookmarkStart w:id="11" w:name="_Toc160527837"/>
      <w:r w:rsidRPr="006C5C09">
        <w:t xml:space="preserve">Prezentul document descrie proiectarea sistemului pentru aplicația </w:t>
      </w:r>
      <w:r w:rsidRPr="006C5C09">
        <w:rPr>
          <w:rStyle w:val="Emphasis"/>
        </w:rPr>
        <w:t>Smart Parking System (SPS)</w:t>
      </w:r>
      <w:r w:rsidRPr="006C5C09">
        <w:t>, un sistem integrat hardware-software destinat monitorizării și gestionării locurilor de parcare disponibile în timp real.</w:t>
      </w:r>
    </w:p>
    <w:p w14:paraId="0276FA1E" w14:textId="77777777" w:rsidR="006C5C09" w:rsidRPr="006C5C09" w:rsidRDefault="006C5C09" w:rsidP="006C5C09">
      <w:pPr>
        <w:pStyle w:val="NormalWeb"/>
      </w:pPr>
      <w:r w:rsidRPr="006C5C09">
        <w:t>Sistemul propus este realizat sub forma unei machete experimentale bazate pe platforma Arduino, care simulează funcționarea unei parcări inteligente. Acesta include componente hardware precum senzori de detecție, servomotor pentru controlul barierei, afișaj LCD, senzor de gaz, buzzer și modul de comunicație Bluetooth HC-05. În paralel, sistemul integrează o aplicație mobilă destinată utilizatorilor finali, care permite vizualizarea locurilor de parcare disponibile.</w:t>
      </w:r>
    </w:p>
    <w:p w14:paraId="2965F983" w14:textId="77777777" w:rsidR="006C5C09" w:rsidRPr="006C5C09" w:rsidRDefault="006C5C09" w:rsidP="006C5C09">
      <w:pPr>
        <w:pStyle w:val="NormalWeb"/>
      </w:pPr>
      <w:r w:rsidRPr="006C5C09">
        <w:t>Nu există un sistem existent implementat anterior în cadrul proiectului, soluția propusă fiind dezvoltată de la zero, având ca scop demonstrarea funcționalităților unui sistem inteligent de parcare.</w:t>
      </w:r>
    </w:p>
    <w:p w14:paraId="5D99A815" w14:textId="77777777" w:rsidR="006C5C09" w:rsidRPr="006C5C09" w:rsidRDefault="006C5C09" w:rsidP="006C5C09">
      <w:pPr>
        <w:pStyle w:val="NormalWeb"/>
      </w:pPr>
      <w:r w:rsidRPr="006C5C09">
        <w:t>Acest document este unul dinamic și poate suferi modificări pe parcursul dezvoltării proiectului. Pe măsură ce sistemul evoluează, pot apărea actualizări legate de:</w:t>
      </w:r>
    </w:p>
    <w:p w14:paraId="6AD20BE3" w14:textId="77777777" w:rsidR="006C5C09" w:rsidRPr="006C5C09" w:rsidRDefault="006C5C09" w:rsidP="006C5C09">
      <w:pPr>
        <w:pStyle w:val="NormalWeb"/>
        <w:numPr>
          <w:ilvl w:val="0"/>
          <w:numId w:val="30"/>
        </w:numPr>
      </w:pPr>
      <w:r w:rsidRPr="006C5C09">
        <w:t xml:space="preserve">îmbunătățirea arhitecturii sistemului; </w:t>
      </w:r>
    </w:p>
    <w:p w14:paraId="171EF0A3" w14:textId="77777777" w:rsidR="006C5C09" w:rsidRPr="006C5C09" w:rsidRDefault="006C5C09" w:rsidP="006C5C09">
      <w:pPr>
        <w:pStyle w:val="NormalWeb"/>
        <w:numPr>
          <w:ilvl w:val="0"/>
          <w:numId w:val="30"/>
        </w:numPr>
      </w:pPr>
      <w:r w:rsidRPr="006C5C09">
        <w:t xml:space="preserve">modificarea sau optimizarea componentelor hardware; </w:t>
      </w:r>
    </w:p>
    <w:p w14:paraId="190269B8" w14:textId="77777777" w:rsidR="006C5C09" w:rsidRPr="006C5C09" w:rsidRDefault="006C5C09" w:rsidP="006C5C09">
      <w:pPr>
        <w:pStyle w:val="NormalWeb"/>
        <w:numPr>
          <w:ilvl w:val="0"/>
          <w:numId w:val="30"/>
        </w:numPr>
      </w:pPr>
      <w:r w:rsidRPr="006C5C09">
        <w:t xml:space="preserve">extinderea funcționalităților aplicației mobile; </w:t>
      </w:r>
    </w:p>
    <w:p w14:paraId="0C9E7CC8" w14:textId="77777777" w:rsidR="006C5C09" w:rsidRPr="006C5C09" w:rsidRDefault="006C5C09" w:rsidP="006C5C09">
      <w:pPr>
        <w:pStyle w:val="NormalWeb"/>
        <w:numPr>
          <w:ilvl w:val="0"/>
          <w:numId w:val="30"/>
        </w:numPr>
      </w:pPr>
      <w:r w:rsidRPr="006C5C09">
        <w:t xml:space="preserve">ajustarea mecanismelor de comunicare și integrare; </w:t>
      </w:r>
    </w:p>
    <w:p w14:paraId="3725BC54" w14:textId="77777777" w:rsidR="006C5C09" w:rsidRPr="006C5C09" w:rsidRDefault="006C5C09" w:rsidP="006C5C09">
      <w:pPr>
        <w:pStyle w:val="NormalWeb"/>
      </w:pPr>
      <w:r w:rsidRPr="006C5C09">
        <w:t>Toate modificările vor fi documentate pentru a asigura trasabilitatea și coerența proiectului.</w:t>
      </w:r>
    </w:p>
    <w:p w14:paraId="0EA23D8E" w14:textId="77777777" w:rsidR="006C5C09" w:rsidRPr="006C5C09" w:rsidRDefault="006C5C09" w:rsidP="006C5C09">
      <w:pPr>
        <w:pStyle w:val="NormalWeb"/>
      </w:pPr>
    </w:p>
    <w:p w14:paraId="33EF4C2D" w14:textId="548B105C" w:rsidR="00981085" w:rsidRPr="006C5C09" w:rsidRDefault="004A5735" w:rsidP="008B3F72">
      <w:pPr>
        <w:pStyle w:val="Heading3"/>
      </w:pPr>
      <w:r w:rsidRPr="006C5C09">
        <w:t>Scopul documentului</w:t>
      </w:r>
      <w:bookmarkEnd w:id="11"/>
    </w:p>
    <w:p w14:paraId="29785194" w14:textId="77777777" w:rsidR="006C5C09" w:rsidRPr="006C5C09" w:rsidRDefault="006C5C09" w:rsidP="006C5C09">
      <w:pPr>
        <w:pStyle w:val="BodyText"/>
        <w:rPr>
          <w:rFonts w:ascii="Times New Roman" w:hAnsi="Times New Roman"/>
          <w:sz w:val="24"/>
          <w:szCs w:val="24"/>
        </w:rPr>
      </w:pPr>
      <w:r w:rsidRPr="006C5C09">
        <w:rPr>
          <w:rFonts w:ascii="Times New Roman" w:hAnsi="Times New Roman"/>
          <w:sz w:val="24"/>
          <w:szCs w:val="24"/>
        </w:rPr>
        <w:t xml:space="preserve">Scopul prezentului Document de Proiectare a Sistemului (System Design Document – SDD) este de a defini în mod clar arhitectura și designul sistemului </w:t>
      </w:r>
      <w:r w:rsidRPr="006C5C09">
        <w:rPr>
          <w:rFonts w:ascii="Times New Roman" w:hAnsi="Times New Roman"/>
          <w:i/>
          <w:iCs/>
          <w:sz w:val="24"/>
          <w:szCs w:val="24"/>
        </w:rPr>
        <w:t>Smart Parking System (SPS)</w:t>
      </w:r>
      <w:r w:rsidRPr="006C5C09">
        <w:rPr>
          <w:rFonts w:ascii="Times New Roman" w:hAnsi="Times New Roman"/>
          <w:sz w:val="24"/>
          <w:szCs w:val="24"/>
        </w:rPr>
        <w:t>, oferind o bază tehnică solidă pentru implementarea acestuia.</w:t>
      </w:r>
    </w:p>
    <w:p w14:paraId="07DE622D" w14:textId="77777777" w:rsidR="006C5C09" w:rsidRPr="006C5C09" w:rsidRDefault="006C5C09" w:rsidP="006C5C09">
      <w:pPr>
        <w:pStyle w:val="BodyText"/>
        <w:rPr>
          <w:rFonts w:ascii="Times New Roman" w:hAnsi="Times New Roman"/>
          <w:sz w:val="24"/>
          <w:szCs w:val="24"/>
        </w:rPr>
      </w:pPr>
      <w:r w:rsidRPr="006C5C09">
        <w:rPr>
          <w:rFonts w:ascii="Times New Roman" w:hAnsi="Times New Roman"/>
          <w:sz w:val="24"/>
          <w:szCs w:val="24"/>
        </w:rPr>
        <w:t>Prin acest document sunt descrise elementele esențiale necesare dezvoltării sistemului, incluzând structura generală, componentele hardware și software, interacțiunea dintre acestea, precum și fluxurile de date și mecanismele de comunicare. Astfel, documentul oferă echipei de dezvoltare îndrumarea necesară pentru realizarea corectă și eficientă a sistemului propus.</w:t>
      </w:r>
    </w:p>
    <w:p w14:paraId="79690FCB" w14:textId="77777777" w:rsidR="006C5C09" w:rsidRPr="006C5C09" w:rsidRDefault="006C5C09" w:rsidP="006C5C09">
      <w:pPr>
        <w:pStyle w:val="BodyText"/>
        <w:rPr>
          <w:rFonts w:ascii="Times New Roman" w:hAnsi="Times New Roman"/>
          <w:sz w:val="24"/>
          <w:szCs w:val="24"/>
        </w:rPr>
      </w:pPr>
      <w:r w:rsidRPr="006C5C09">
        <w:rPr>
          <w:rFonts w:ascii="Times New Roman" w:hAnsi="Times New Roman"/>
          <w:sz w:val="24"/>
          <w:szCs w:val="24"/>
        </w:rPr>
        <w:t>Documentul transpune cerințele funcționale și nefuncționale definite anterior în specificații de proiectare detaliate, facilitând procesul de implementare, testare și validare a sistemului. De asemenea, acesta contribuie la asigurarea coerenței între etapele de dezvoltare și la menținerea unei viziuni unitare asupra soluției propuse.</w:t>
      </w:r>
    </w:p>
    <w:p w14:paraId="4E8FC878" w14:textId="77777777" w:rsidR="006C5C09" w:rsidRPr="006C5C09" w:rsidRDefault="006C5C09" w:rsidP="006C5C09">
      <w:pPr>
        <w:pStyle w:val="BodyText"/>
        <w:rPr>
          <w:rFonts w:ascii="Times New Roman" w:hAnsi="Times New Roman"/>
          <w:sz w:val="24"/>
          <w:szCs w:val="24"/>
        </w:rPr>
      </w:pPr>
      <w:r w:rsidRPr="006C5C09">
        <w:rPr>
          <w:rFonts w:ascii="Times New Roman" w:hAnsi="Times New Roman"/>
          <w:sz w:val="24"/>
          <w:szCs w:val="24"/>
        </w:rPr>
        <w:t>Proiectarea sistemului este realizată într-un mod incremental și iterativ, permițând adaptarea continuă la eventuale modificări sau îmbunătățiri identificate pe parcursul dezvoltării.</w:t>
      </w:r>
    </w:p>
    <w:p w14:paraId="47DEE8F4" w14:textId="77777777" w:rsidR="006C5C09" w:rsidRPr="006C5C09" w:rsidRDefault="006C5C09" w:rsidP="006C5C09">
      <w:pPr>
        <w:pStyle w:val="BodyText"/>
        <w:rPr>
          <w:rFonts w:ascii="Times New Roman" w:hAnsi="Times New Roman"/>
          <w:sz w:val="24"/>
          <w:szCs w:val="24"/>
        </w:rPr>
      </w:pPr>
    </w:p>
    <w:p w14:paraId="1D66F067" w14:textId="77777777" w:rsidR="006C5C09" w:rsidRPr="006C5C09" w:rsidRDefault="006C5C09" w:rsidP="006C5C09">
      <w:pPr>
        <w:pStyle w:val="BodyText"/>
        <w:rPr>
          <w:rFonts w:ascii="Times New Roman" w:hAnsi="Times New Roman"/>
          <w:sz w:val="24"/>
          <w:szCs w:val="24"/>
        </w:rPr>
      </w:pPr>
    </w:p>
    <w:p w14:paraId="6DE0D9B7" w14:textId="77777777" w:rsidR="006C5C09" w:rsidRPr="006C5C09" w:rsidRDefault="006C5C09" w:rsidP="006C5C09">
      <w:pPr>
        <w:pStyle w:val="BodyText"/>
        <w:rPr>
          <w:rFonts w:ascii="Times New Roman" w:hAnsi="Times New Roman"/>
          <w:sz w:val="24"/>
          <w:szCs w:val="24"/>
        </w:rPr>
      </w:pPr>
    </w:p>
    <w:p w14:paraId="7D0A88D2" w14:textId="77777777" w:rsidR="006C5C09" w:rsidRPr="006C5C09" w:rsidRDefault="006C5C09" w:rsidP="006C5C09">
      <w:pPr>
        <w:pStyle w:val="BodyText"/>
        <w:rPr>
          <w:rFonts w:ascii="Times New Roman" w:hAnsi="Times New Roman"/>
          <w:sz w:val="24"/>
          <w:szCs w:val="24"/>
        </w:rPr>
      </w:pPr>
      <w:r w:rsidRPr="006C5C09">
        <w:rPr>
          <w:rFonts w:ascii="Times New Roman" w:hAnsi="Times New Roman"/>
          <w:sz w:val="24"/>
          <w:szCs w:val="24"/>
        </w:rPr>
        <w:t>Publicul țintă al acestui document este format din:</w:t>
      </w:r>
    </w:p>
    <w:p w14:paraId="182FC957" w14:textId="77777777" w:rsidR="006C5C09" w:rsidRPr="006C5C09" w:rsidRDefault="006C5C09" w:rsidP="006C5C09">
      <w:pPr>
        <w:pStyle w:val="BodyText"/>
        <w:numPr>
          <w:ilvl w:val="0"/>
          <w:numId w:val="31"/>
        </w:numPr>
        <w:rPr>
          <w:rFonts w:ascii="Times New Roman" w:hAnsi="Times New Roman"/>
          <w:sz w:val="24"/>
          <w:szCs w:val="24"/>
        </w:rPr>
      </w:pPr>
      <w:r w:rsidRPr="006C5C09">
        <w:rPr>
          <w:rFonts w:ascii="Times New Roman" w:hAnsi="Times New Roman"/>
          <w:sz w:val="24"/>
          <w:szCs w:val="24"/>
        </w:rPr>
        <w:t xml:space="preserve">managerul de proiect, care utilizează informațiile pentru planificare și monitorizare; </w:t>
      </w:r>
    </w:p>
    <w:p w14:paraId="7C4BDB8E" w14:textId="77777777" w:rsidR="006C5C09" w:rsidRPr="006C5C09" w:rsidRDefault="006C5C09" w:rsidP="006C5C09">
      <w:pPr>
        <w:pStyle w:val="BodyText"/>
        <w:numPr>
          <w:ilvl w:val="0"/>
          <w:numId w:val="31"/>
        </w:numPr>
        <w:rPr>
          <w:rFonts w:ascii="Times New Roman" w:hAnsi="Times New Roman"/>
          <w:sz w:val="24"/>
          <w:szCs w:val="24"/>
        </w:rPr>
      </w:pPr>
      <w:r w:rsidRPr="006C5C09">
        <w:rPr>
          <w:rFonts w:ascii="Times New Roman" w:hAnsi="Times New Roman"/>
          <w:sz w:val="24"/>
          <w:szCs w:val="24"/>
        </w:rPr>
        <w:t xml:space="preserve">echipa de dezvoltare, care implementează sistemul pe baza specificațiilor; </w:t>
      </w:r>
    </w:p>
    <w:p w14:paraId="0532C555" w14:textId="77777777" w:rsidR="006C5C09" w:rsidRPr="006C5C09" w:rsidRDefault="006C5C09" w:rsidP="006C5C09">
      <w:pPr>
        <w:pStyle w:val="BodyText"/>
        <w:numPr>
          <w:ilvl w:val="0"/>
          <w:numId w:val="31"/>
        </w:numPr>
        <w:rPr>
          <w:rFonts w:ascii="Times New Roman" w:hAnsi="Times New Roman"/>
          <w:sz w:val="24"/>
          <w:szCs w:val="24"/>
        </w:rPr>
      </w:pPr>
      <w:r w:rsidRPr="006C5C09">
        <w:rPr>
          <w:rFonts w:ascii="Times New Roman" w:hAnsi="Times New Roman"/>
          <w:sz w:val="24"/>
          <w:szCs w:val="24"/>
        </w:rPr>
        <w:t xml:space="preserve">echipa de testare, care validează funcționalitatea sistemului; </w:t>
      </w:r>
    </w:p>
    <w:p w14:paraId="07C91357" w14:textId="77777777" w:rsidR="006C5C09" w:rsidRPr="006C5C09" w:rsidRDefault="006C5C09" w:rsidP="006C5C09">
      <w:pPr>
        <w:pStyle w:val="BodyText"/>
        <w:rPr>
          <w:rFonts w:ascii="Times New Roman" w:hAnsi="Times New Roman"/>
          <w:sz w:val="24"/>
          <w:szCs w:val="24"/>
        </w:rPr>
      </w:pPr>
      <w:r w:rsidRPr="006C5C09">
        <w:rPr>
          <w:rFonts w:ascii="Times New Roman" w:hAnsi="Times New Roman"/>
          <w:sz w:val="24"/>
          <w:szCs w:val="24"/>
        </w:rPr>
        <w:t>Anumite secțiuni ale documentului, în special cele referitoare la interfața utilizator (UI), pot fi prezentate și altor părți interesate, precum utilizatorii finali sau evaluatorii proiectului, pentru obținerea de feedback și validare.</w:t>
      </w:r>
    </w:p>
    <w:p w14:paraId="2BEAD3D0" w14:textId="77777777" w:rsidR="004A5735" w:rsidRPr="006C5C09" w:rsidRDefault="004A5735" w:rsidP="004A5735">
      <w:pPr>
        <w:pStyle w:val="BodyText"/>
        <w:rPr>
          <w:rFonts w:ascii="Times New Roman" w:hAnsi="Times New Roman"/>
          <w:lang w:val="ro-RO"/>
        </w:rPr>
      </w:pPr>
    </w:p>
    <w:p w14:paraId="33EF4C30" w14:textId="096940D0" w:rsidR="00981085" w:rsidRPr="006C5C09" w:rsidRDefault="004A5735" w:rsidP="00315C8A">
      <w:pPr>
        <w:pStyle w:val="Heading2"/>
        <w:rPr>
          <w:rFonts w:ascii="Times New Roman" w:hAnsi="Times New Roman" w:cs="Times New Roman"/>
          <w:lang w:val="ro-RO"/>
        </w:rPr>
      </w:pPr>
      <w:bookmarkStart w:id="12" w:name="_Toc160527838"/>
      <w:r w:rsidRPr="006C5C09">
        <w:rPr>
          <w:rFonts w:ascii="Times New Roman" w:hAnsi="Times New Roman" w:cs="Times New Roman"/>
          <w:lang w:val="ro-RO"/>
        </w:rPr>
        <w:lastRenderedPageBreak/>
        <w:t>Prezentare generală și abordări de proiectare</w:t>
      </w:r>
      <w:bookmarkEnd w:id="12"/>
    </w:p>
    <w:p w14:paraId="33EF4C31" w14:textId="70128A3E" w:rsidR="00981085" w:rsidRPr="006C5C09" w:rsidRDefault="004A5735" w:rsidP="00DD5A09">
      <w:pPr>
        <w:pStyle w:val="BodyText"/>
        <w:rPr>
          <w:rFonts w:ascii="Times New Roman" w:hAnsi="Times New Roman"/>
          <w:sz w:val="24"/>
          <w:szCs w:val="24"/>
          <w:lang w:val="ro-RO"/>
        </w:rPr>
      </w:pPr>
      <w:bookmarkStart w:id="13" w:name="_Toc494193646"/>
      <w:r w:rsidRPr="006C5C09">
        <w:rPr>
          <w:rFonts w:ascii="Times New Roman" w:hAnsi="Times New Roman"/>
          <w:color w:val="0D0D0D"/>
          <w:sz w:val="24"/>
          <w:szCs w:val="24"/>
          <w:shd w:val="clear" w:color="auto" w:fill="FFFFFF"/>
          <w:lang w:val="ro-RO"/>
        </w:rPr>
        <w:t>Această secțiune descrie principiile și strategiile care vor fi utilizate ca ghiduri în momentul proiectării și implementării sistemului</w:t>
      </w:r>
      <w:r w:rsidR="00981085" w:rsidRPr="006C5C09">
        <w:rPr>
          <w:rFonts w:ascii="Times New Roman" w:hAnsi="Times New Roman"/>
          <w:sz w:val="24"/>
          <w:szCs w:val="24"/>
          <w:lang w:val="ro-RO"/>
        </w:rPr>
        <w:t>.</w:t>
      </w:r>
    </w:p>
    <w:p w14:paraId="33EF4C32" w14:textId="6C7C68C4" w:rsidR="00981085" w:rsidRPr="006C5C09" w:rsidRDefault="004A5735" w:rsidP="008B3F72">
      <w:pPr>
        <w:pStyle w:val="Heading3"/>
      </w:pPr>
      <w:bookmarkStart w:id="14" w:name="_Toc160527839"/>
      <w:r w:rsidRPr="006C5C09">
        <w:t>Prezentare generală</w:t>
      </w:r>
      <w:bookmarkEnd w:id="14"/>
    </w:p>
    <w:p w14:paraId="024FCEC7" w14:textId="77777777" w:rsidR="006C5C09" w:rsidRPr="006C5C09" w:rsidRDefault="006C5C09" w:rsidP="006C5C09">
      <w:pPr>
        <w:rPr>
          <w:rFonts w:ascii="Times New Roman" w:hAnsi="Times New Roman"/>
          <w:sz w:val="24"/>
          <w:szCs w:val="24"/>
        </w:rPr>
      </w:pPr>
      <w:r w:rsidRPr="006C5C09">
        <w:rPr>
          <w:rFonts w:ascii="Times New Roman" w:hAnsi="Times New Roman"/>
          <w:sz w:val="24"/>
          <w:szCs w:val="24"/>
        </w:rPr>
        <w:t xml:space="preserve">Sistemul </w:t>
      </w:r>
      <w:r w:rsidRPr="006C5C09">
        <w:rPr>
          <w:rFonts w:ascii="Times New Roman" w:hAnsi="Times New Roman"/>
          <w:i/>
          <w:iCs/>
          <w:sz w:val="24"/>
          <w:szCs w:val="24"/>
        </w:rPr>
        <w:t>Smart Parking System (SPS)</w:t>
      </w:r>
      <w:r w:rsidRPr="006C5C09">
        <w:rPr>
          <w:rFonts w:ascii="Times New Roman" w:hAnsi="Times New Roman"/>
          <w:sz w:val="24"/>
          <w:szCs w:val="24"/>
        </w:rPr>
        <w:t xml:space="preserve"> este conceput ca o soluție integrată hardware-software pentru monitorizarea și gestionarea locurilor de parcare disponibile în timp real. Acesta se încadrează în categoria sistemelor de tip </w:t>
      </w:r>
      <w:r w:rsidRPr="006C5C09">
        <w:rPr>
          <w:rFonts w:ascii="Times New Roman" w:hAnsi="Times New Roman"/>
          <w:i/>
          <w:iCs/>
          <w:sz w:val="24"/>
          <w:szCs w:val="24"/>
        </w:rPr>
        <w:t>smart city</w:t>
      </w:r>
      <w:r w:rsidRPr="006C5C09">
        <w:rPr>
          <w:rFonts w:ascii="Times New Roman" w:hAnsi="Times New Roman"/>
          <w:sz w:val="24"/>
          <w:szCs w:val="24"/>
        </w:rPr>
        <w:t>, având ca scop optimizarea utilizării spațiilor de parcare și îmbunătățirea experienței utilizatorilor.</w:t>
      </w:r>
    </w:p>
    <w:p w14:paraId="4ABC6882" w14:textId="77777777" w:rsidR="006C5C09" w:rsidRPr="006C5C09" w:rsidRDefault="006C5C09" w:rsidP="006C5C09">
      <w:pPr>
        <w:rPr>
          <w:rFonts w:ascii="Times New Roman" w:hAnsi="Times New Roman"/>
          <w:sz w:val="24"/>
          <w:szCs w:val="24"/>
        </w:rPr>
      </w:pPr>
      <w:r w:rsidRPr="006C5C09">
        <w:rPr>
          <w:rFonts w:ascii="Times New Roman" w:hAnsi="Times New Roman"/>
          <w:sz w:val="24"/>
          <w:szCs w:val="24"/>
        </w:rPr>
        <w:t>Contextul sistemului este reprezentat de necesitatea reducerii timpului de căutare a unui loc de parcare și de automatizarea proceselor asociate accesului în parcare. Soluția propusă constă într-o machetă experimentală bazată pe platforma Arduino, care simulează o parcare inteligentă și permite validarea conceptului într-un mediu controlat.</w:t>
      </w:r>
    </w:p>
    <w:p w14:paraId="39021042" w14:textId="77777777" w:rsidR="006C5C09" w:rsidRPr="006C5C09" w:rsidRDefault="006C5C09" w:rsidP="006C5C09">
      <w:pPr>
        <w:rPr>
          <w:rFonts w:ascii="Times New Roman" w:hAnsi="Times New Roman"/>
          <w:sz w:val="24"/>
          <w:szCs w:val="24"/>
        </w:rPr>
      </w:pPr>
      <w:r w:rsidRPr="006C5C09">
        <w:rPr>
          <w:rFonts w:ascii="Times New Roman" w:hAnsi="Times New Roman"/>
          <w:sz w:val="24"/>
          <w:szCs w:val="24"/>
        </w:rPr>
        <w:t>Abordarea de proiectare adoptată este una modulară, în care sistemul este împărțit în mai multe subsisteme interconectate:</w:t>
      </w:r>
    </w:p>
    <w:p w14:paraId="1F3673F8" w14:textId="77777777" w:rsidR="006C5C09" w:rsidRPr="006C5C09" w:rsidRDefault="006C5C09" w:rsidP="006C5C09">
      <w:pPr>
        <w:numPr>
          <w:ilvl w:val="0"/>
          <w:numId w:val="32"/>
        </w:numPr>
        <w:rPr>
          <w:rFonts w:ascii="Times New Roman" w:hAnsi="Times New Roman"/>
          <w:sz w:val="24"/>
          <w:szCs w:val="24"/>
        </w:rPr>
      </w:pPr>
      <w:r w:rsidRPr="006C5C09">
        <w:rPr>
          <w:rFonts w:ascii="Times New Roman" w:hAnsi="Times New Roman"/>
          <w:sz w:val="24"/>
          <w:szCs w:val="24"/>
        </w:rPr>
        <w:t xml:space="preserve">subsistemul hardware, responsabil de colectarea datelor și controlul fizic al componentelor (senzori, servomotor, afișaj); </w:t>
      </w:r>
    </w:p>
    <w:p w14:paraId="070BA938" w14:textId="77777777" w:rsidR="006C5C09" w:rsidRPr="006C5C09" w:rsidRDefault="006C5C09" w:rsidP="006C5C09">
      <w:pPr>
        <w:numPr>
          <w:ilvl w:val="0"/>
          <w:numId w:val="32"/>
        </w:numPr>
        <w:rPr>
          <w:rFonts w:ascii="Times New Roman" w:hAnsi="Times New Roman"/>
          <w:sz w:val="24"/>
          <w:szCs w:val="24"/>
        </w:rPr>
      </w:pPr>
      <w:r w:rsidRPr="006C5C09">
        <w:rPr>
          <w:rFonts w:ascii="Times New Roman" w:hAnsi="Times New Roman"/>
          <w:sz w:val="24"/>
          <w:szCs w:val="24"/>
        </w:rPr>
        <w:t xml:space="preserve">subsistemul de comunicație, care asigură transmiterea datelor prin intermediul modulului Bluetooth; </w:t>
      </w:r>
    </w:p>
    <w:p w14:paraId="65677EB1" w14:textId="77777777" w:rsidR="006C5C09" w:rsidRPr="006C5C09" w:rsidRDefault="006C5C09" w:rsidP="006C5C09">
      <w:pPr>
        <w:numPr>
          <w:ilvl w:val="0"/>
          <w:numId w:val="32"/>
        </w:numPr>
        <w:rPr>
          <w:rFonts w:ascii="Times New Roman" w:hAnsi="Times New Roman"/>
          <w:sz w:val="24"/>
          <w:szCs w:val="24"/>
        </w:rPr>
      </w:pPr>
      <w:r w:rsidRPr="006C5C09">
        <w:rPr>
          <w:rFonts w:ascii="Times New Roman" w:hAnsi="Times New Roman"/>
          <w:sz w:val="24"/>
          <w:szCs w:val="24"/>
        </w:rPr>
        <w:t xml:space="preserve">subsistemul software (aplicația mobilă), care oferă interfața utilizator și afișează informațiile procesate; </w:t>
      </w:r>
    </w:p>
    <w:p w14:paraId="4E7432BA" w14:textId="77777777" w:rsidR="006C5C09" w:rsidRPr="006C5C09" w:rsidRDefault="006C5C09" w:rsidP="006C5C09">
      <w:pPr>
        <w:rPr>
          <w:rFonts w:ascii="Times New Roman" w:hAnsi="Times New Roman"/>
          <w:sz w:val="24"/>
          <w:szCs w:val="24"/>
        </w:rPr>
      </w:pPr>
      <w:r w:rsidRPr="006C5C09">
        <w:rPr>
          <w:rFonts w:ascii="Times New Roman" w:hAnsi="Times New Roman"/>
          <w:sz w:val="24"/>
          <w:szCs w:val="24"/>
        </w:rPr>
        <w:t>Arhitectura sistemului este una distribuită, în care componentele hardware și software colaborează pentru a asigura funcționarea în timp real. Microcontrolerul Arduino acționează ca unitate centrală de procesare pentru datele provenite de la senzori, iar aplicația mobilă funcționează ca interfață de vizualizare și interacțiune pentru utilizator.</w:t>
      </w:r>
    </w:p>
    <w:p w14:paraId="5ACAEF06" w14:textId="77777777" w:rsidR="006C5C09" w:rsidRPr="006C5C09" w:rsidRDefault="006C5C09" w:rsidP="006C5C09">
      <w:pPr>
        <w:rPr>
          <w:rFonts w:ascii="Times New Roman" w:hAnsi="Times New Roman"/>
          <w:sz w:val="24"/>
          <w:szCs w:val="24"/>
        </w:rPr>
      </w:pPr>
      <w:r w:rsidRPr="006C5C09">
        <w:rPr>
          <w:rFonts w:ascii="Times New Roman" w:hAnsi="Times New Roman"/>
          <w:sz w:val="24"/>
          <w:szCs w:val="24"/>
        </w:rPr>
        <w:t>Din punct de vedere software, aplicația mobilă este proiectată conform unei arhitecturi simple, orientate pe funcționalitate, în care datele primite sunt procesate și afișate într-un mod intuitiv.</w:t>
      </w:r>
    </w:p>
    <w:p w14:paraId="364090C6" w14:textId="77777777" w:rsidR="006C5C09" w:rsidRPr="006C5C09" w:rsidRDefault="006C5C09" w:rsidP="006C5C09">
      <w:pPr>
        <w:rPr>
          <w:rFonts w:ascii="Times New Roman" w:hAnsi="Times New Roman"/>
          <w:sz w:val="24"/>
          <w:szCs w:val="24"/>
        </w:rPr>
      </w:pPr>
      <w:r w:rsidRPr="006C5C09">
        <w:rPr>
          <w:rFonts w:ascii="Times New Roman" w:hAnsi="Times New Roman"/>
          <w:b/>
          <w:bCs/>
          <w:sz w:val="24"/>
          <w:szCs w:val="24"/>
        </w:rPr>
        <w:t>Obiectivele principale ale proiectării sunt:</w:t>
      </w:r>
    </w:p>
    <w:p w14:paraId="65FEBC5E" w14:textId="77777777" w:rsidR="006C5C09" w:rsidRPr="006C5C09" w:rsidRDefault="006C5C09" w:rsidP="006C5C09">
      <w:pPr>
        <w:numPr>
          <w:ilvl w:val="0"/>
          <w:numId w:val="33"/>
        </w:numPr>
        <w:rPr>
          <w:rFonts w:ascii="Times New Roman" w:hAnsi="Times New Roman"/>
          <w:sz w:val="24"/>
          <w:szCs w:val="24"/>
        </w:rPr>
      </w:pPr>
      <w:r w:rsidRPr="006C5C09">
        <w:rPr>
          <w:rFonts w:ascii="Times New Roman" w:hAnsi="Times New Roman"/>
          <w:sz w:val="24"/>
          <w:szCs w:val="24"/>
        </w:rPr>
        <w:t xml:space="preserve">asigurarea unei funcționări în timp real a sistemului; </w:t>
      </w:r>
    </w:p>
    <w:p w14:paraId="788D4414" w14:textId="77777777" w:rsidR="006C5C09" w:rsidRPr="006C5C09" w:rsidRDefault="006C5C09" w:rsidP="006C5C09">
      <w:pPr>
        <w:numPr>
          <w:ilvl w:val="0"/>
          <w:numId w:val="33"/>
        </w:numPr>
        <w:rPr>
          <w:rFonts w:ascii="Times New Roman" w:hAnsi="Times New Roman"/>
          <w:sz w:val="24"/>
          <w:szCs w:val="24"/>
        </w:rPr>
      </w:pPr>
      <w:r w:rsidRPr="006C5C09">
        <w:rPr>
          <w:rFonts w:ascii="Times New Roman" w:hAnsi="Times New Roman"/>
          <w:sz w:val="24"/>
          <w:szCs w:val="24"/>
        </w:rPr>
        <w:t xml:space="preserve">realizarea unei arhitecturi modulare și ușor de extins; </w:t>
      </w:r>
    </w:p>
    <w:p w14:paraId="5E799C9D" w14:textId="77777777" w:rsidR="006C5C09" w:rsidRPr="006C5C09" w:rsidRDefault="006C5C09" w:rsidP="006C5C09">
      <w:pPr>
        <w:numPr>
          <w:ilvl w:val="0"/>
          <w:numId w:val="33"/>
        </w:numPr>
        <w:rPr>
          <w:rFonts w:ascii="Times New Roman" w:hAnsi="Times New Roman"/>
          <w:sz w:val="24"/>
          <w:szCs w:val="24"/>
        </w:rPr>
      </w:pPr>
      <w:r w:rsidRPr="006C5C09">
        <w:rPr>
          <w:rFonts w:ascii="Times New Roman" w:hAnsi="Times New Roman"/>
          <w:sz w:val="24"/>
          <w:szCs w:val="24"/>
        </w:rPr>
        <w:t xml:space="preserve">integrarea eficientă a componentelor hardware și software; </w:t>
      </w:r>
    </w:p>
    <w:p w14:paraId="7A7A1BDB" w14:textId="77777777" w:rsidR="006C5C09" w:rsidRPr="006C5C09" w:rsidRDefault="006C5C09" w:rsidP="006C5C09">
      <w:pPr>
        <w:numPr>
          <w:ilvl w:val="0"/>
          <w:numId w:val="33"/>
        </w:numPr>
        <w:rPr>
          <w:rFonts w:ascii="Times New Roman" w:hAnsi="Times New Roman"/>
          <w:sz w:val="24"/>
          <w:szCs w:val="24"/>
        </w:rPr>
      </w:pPr>
      <w:r w:rsidRPr="006C5C09">
        <w:rPr>
          <w:rFonts w:ascii="Times New Roman" w:hAnsi="Times New Roman"/>
          <w:sz w:val="24"/>
          <w:szCs w:val="24"/>
        </w:rPr>
        <w:t xml:space="preserve">asigurarea fiabilității și stabilității sistemului; </w:t>
      </w:r>
    </w:p>
    <w:p w14:paraId="398BA52F" w14:textId="77777777" w:rsidR="006C5C09" w:rsidRPr="006C5C09" w:rsidRDefault="006C5C09" w:rsidP="006C5C09">
      <w:pPr>
        <w:numPr>
          <w:ilvl w:val="0"/>
          <w:numId w:val="33"/>
        </w:numPr>
        <w:rPr>
          <w:rFonts w:ascii="Times New Roman" w:hAnsi="Times New Roman"/>
          <w:sz w:val="24"/>
          <w:szCs w:val="24"/>
        </w:rPr>
      </w:pPr>
      <w:r w:rsidRPr="006C5C09">
        <w:rPr>
          <w:rFonts w:ascii="Times New Roman" w:hAnsi="Times New Roman"/>
          <w:sz w:val="24"/>
          <w:szCs w:val="24"/>
        </w:rPr>
        <w:t>dezvoltarea unei interfețe intuitive pentru utilizatori;</w:t>
      </w:r>
    </w:p>
    <w:p w14:paraId="02D4888D" w14:textId="77777777" w:rsidR="006C5C09" w:rsidRPr="006C5C09" w:rsidRDefault="006C5C09" w:rsidP="006C5C09">
      <w:pPr>
        <w:rPr>
          <w:rFonts w:ascii="Times New Roman" w:hAnsi="Times New Roman"/>
          <w:lang w:val="ro-RO"/>
        </w:rPr>
      </w:pPr>
    </w:p>
    <w:p w14:paraId="1113F18B" w14:textId="77777777" w:rsidR="006C5C09" w:rsidRPr="006C5C09" w:rsidRDefault="006C5C09" w:rsidP="006C5C09">
      <w:pPr>
        <w:rPr>
          <w:rFonts w:ascii="Times New Roman" w:hAnsi="Times New Roman"/>
          <w:lang w:val="ro-RO"/>
        </w:rPr>
      </w:pPr>
    </w:p>
    <w:p w14:paraId="0C563C14" w14:textId="77777777" w:rsidR="006C5C09" w:rsidRPr="006C5C09" w:rsidRDefault="006C5C09" w:rsidP="006C5C09">
      <w:pPr>
        <w:rPr>
          <w:rFonts w:ascii="Times New Roman" w:hAnsi="Times New Roman"/>
          <w:lang w:val="ro-RO"/>
        </w:rPr>
      </w:pPr>
    </w:p>
    <w:p w14:paraId="33EF4C34" w14:textId="0BBA3B37" w:rsidR="00981085" w:rsidRPr="006C5C09" w:rsidRDefault="004A5735" w:rsidP="008B3F72">
      <w:pPr>
        <w:pStyle w:val="Heading3"/>
      </w:pPr>
      <w:bookmarkStart w:id="15" w:name="_Toc403385928"/>
      <w:bookmarkStart w:id="16" w:name="_Toc160527840"/>
      <w:bookmarkEnd w:id="13"/>
      <w:r w:rsidRPr="006C5C09">
        <w:lastRenderedPageBreak/>
        <w:t>Presupuneri/ Constrângeri/ Riscuri</w:t>
      </w:r>
      <w:bookmarkEnd w:id="15"/>
      <w:bookmarkEnd w:id="16"/>
    </w:p>
    <w:p w14:paraId="33EF4C35" w14:textId="478367CD" w:rsidR="00FE3073" w:rsidRPr="006C5C09" w:rsidRDefault="004A5735" w:rsidP="00A40ADD">
      <w:pPr>
        <w:pStyle w:val="Heading4"/>
      </w:pPr>
      <w:bookmarkStart w:id="17" w:name="_Toc160527841"/>
      <w:r w:rsidRPr="006C5C09">
        <w:t>Presupuneri</w:t>
      </w:r>
      <w:bookmarkEnd w:id="17"/>
    </w:p>
    <w:p w14:paraId="131D21CD" w14:textId="77777777" w:rsidR="006C5C09" w:rsidRPr="006C5C09" w:rsidRDefault="006C5C09" w:rsidP="006C5C09">
      <w:pPr>
        <w:rPr>
          <w:rFonts w:ascii="Times New Roman" w:hAnsi="Times New Roman"/>
          <w:sz w:val="24"/>
          <w:szCs w:val="24"/>
        </w:rPr>
      </w:pPr>
      <w:r w:rsidRPr="006C5C09">
        <w:rPr>
          <w:rFonts w:ascii="Times New Roman" w:hAnsi="Times New Roman"/>
          <w:sz w:val="24"/>
          <w:szCs w:val="24"/>
        </w:rPr>
        <w:t xml:space="preserve">Proiectarea și implementarea sistemului </w:t>
      </w:r>
      <w:r w:rsidRPr="006C5C09">
        <w:rPr>
          <w:rFonts w:ascii="Times New Roman" w:hAnsi="Times New Roman"/>
          <w:i/>
          <w:iCs/>
          <w:sz w:val="24"/>
          <w:szCs w:val="24"/>
        </w:rPr>
        <w:t>Smart Parking System (SPS)</w:t>
      </w:r>
      <w:r w:rsidRPr="006C5C09">
        <w:rPr>
          <w:rFonts w:ascii="Times New Roman" w:hAnsi="Times New Roman"/>
          <w:sz w:val="24"/>
          <w:szCs w:val="24"/>
        </w:rPr>
        <w:t xml:space="preserve"> se bazează pe o serie de presupuneri legate de mediul de operare, componentele utilizate și modul de interacțiune al utilizatorilor. În același timp, există anumite dependențe externe care pot influența funcționarea și evoluția sistemului.</w:t>
      </w:r>
    </w:p>
    <w:p w14:paraId="5FA66041" w14:textId="77777777" w:rsidR="006C5C09" w:rsidRPr="006C5C09" w:rsidRDefault="006C5C09" w:rsidP="006C5C09">
      <w:pPr>
        <w:rPr>
          <w:rFonts w:ascii="Times New Roman" w:hAnsi="Times New Roman"/>
          <w:sz w:val="26"/>
          <w:szCs w:val="26"/>
        </w:rPr>
      </w:pPr>
      <w:r w:rsidRPr="006C5C09">
        <w:rPr>
          <w:rFonts w:ascii="Times New Roman" w:hAnsi="Times New Roman"/>
          <w:b/>
          <w:bCs/>
          <w:sz w:val="26"/>
          <w:szCs w:val="26"/>
        </w:rPr>
        <w:t>Presupuneri</w:t>
      </w:r>
    </w:p>
    <w:p w14:paraId="0CC792F4" w14:textId="77777777" w:rsidR="006C5C09" w:rsidRPr="006C5C09" w:rsidRDefault="006C5C09" w:rsidP="006C5C09">
      <w:pPr>
        <w:numPr>
          <w:ilvl w:val="0"/>
          <w:numId w:val="34"/>
        </w:numPr>
        <w:rPr>
          <w:rFonts w:ascii="Times New Roman" w:hAnsi="Times New Roman"/>
          <w:sz w:val="24"/>
          <w:szCs w:val="24"/>
        </w:rPr>
      </w:pPr>
      <w:r w:rsidRPr="006C5C09">
        <w:rPr>
          <w:rFonts w:ascii="Times New Roman" w:hAnsi="Times New Roman"/>
          <w:b/>
          <w:bCs/>
          <w:sz w:val="24"/>
          <w:szCs w:val="24"/>
        </w:rPr>
        <w:t>Disponibilitatea și compatibilitatea hardware</w:t>
      </w:r>
      <w:r w:rsidRPr="006C5C09">
        <w:rPr>
          <w:rFonts w:ascii="Times New Roman" w:hAnsi="Times New Roman"/>
          <w:sz w:val="24"/>
          <w:szCs w:val="24"/>
        </w:rPr>
        <w:br/>
        <w:t xml:space="preserve">Se presupune că toate componentele hardware utilizate (placa Arduino, senzori, servomotor, modul Bluetooth HC-05, afișaj LCD etc.) sunt compatibile și funcționează conform specificațiilor. </w:t>
      </w:r>
    </w:p>
    <w:p w14:paraId="5F5D5F59" w14:textId="77777777" w:rsidR="006C5C09" w:rsidRPr="006C5C09" w:rsidRDefault="006C5C09" w:rsidP="006C5C09">
      <w:pPr>
        <w:numPr>
          <w:ilvl w:val="0"/>
          <w:numId w:val="34"/>
        </w:numPr>
        <w:rPr>
          <w:rFonts w:ascii="Times New Roman" w:hAnsi="Times New Roman"/>
          <w:sz w:val="24"/>
          <w:szCs w:val="24"/>
        </w:rPr>
      </w:pPr>
      <w:r w:rsidRPr="006C5C09">
        <w:rPr>
          <w:rFonts w:ascii="Times New Roman" w:hAnsi="Times New Roman"/>
          <w:b/>
          <w:bCs/>
          <w:sz w:val="24"/>
          <w:szCs w:val="24"/>
        </w:rPr>
        <w:t>Funcționarea corectă a senzorilor</w:t>
      </w:r>
      <w:r w:rsidRPr="006C5C09">
        <w:rPr>
          <w:rFonts w:ascii="Times New Roman" w:hAnsi="Times New Roman"/>
          <w:sz w:val="24"/>
          <w:szCs w:val="24"/>
        </w:rPr>
        <w:br/>
        <w:t xml:space="preserve">Se consideră că senzorii de obstacol și senzorul de nivel oferă date suficient de precise pentru determinarea stării locurilor de parcare. </w:t>
      </w:r>
    </w:p>
    <w:p w14:paraId="1C1FC8D4" w14:textId="77777777" w:rsidR="006C5C09" w:rsidRPr="006C5C09" w:rsidRDefault="006C5C09" w:rsidP="006C5C09">
      <w:pPr>
        <w:numPr>
          <w:ilvl w:val="0"/>
          <w:numId w:val="34"/>
        </w:numPr>
        <w:rPr>
          <w:rFonts w:ascii="Times New Roman" w:hAnsi="Times New Roman"/>
          <w:sz w:val="24"/>
          <w:szCs w:val="24"/>
        </w:rPr>
      </w:pPr>
      <w:r w:rsidRPr="006C5C09">
        <w:rPr>
          <w:rFonts w:ascii="Times New Roman" w:hAnsi="Times New Roman"/>
          <w:b/>
          <w:bCs/>
          <w:sz w:val="24"/>
          <w:szCs w:val="24"/>
        </w:rPr>
        <w:t>Disponibilitatea dispozitivelor mobile</w:t>
      </w:r>
      <w:r w:rsidRPr="006C5C09">
        <w:rPr>
          <w:rFonts w:ascii="Times New Roman" w:hAnsi="Times New Roman"/>
          <w:sz w:val="24"/>
          <w:szCs w:val="24"/>
        </w:rPr>
        <w:br/>
        <w:t xml:space="preserve">Utilizatorii finali dispun de dispozitive mobile compatibile, echipate cu Bluetooth și cu un sistem de operare Android actualizat. </w:t>
      </w:r>
    </w:p>
    <w:p w14:paraId="0A682B49" w14:textId="77777777" w:rsidR="006C5C09" w:rsidRPr="006C5C09" w:rsidRDefault="006C5C09" w:rsidP="006C5C09">
      <w:pPr>
        <w:numPr>
          <w:ilvl w:val="0"/>
          <w:numId w:val="34"/>
        </w:numPr>
        <w:rPr>
          <w:rFonts w:ascii="Times New Roman" w:hAnsi="Times New Roman"/>
          <w:sz w:val="24"/>
          <w:szCs w:val="24"/>
        </w:rPr>
      </w:pPr>
      <w:r w:rsidRPr="006C5C09">
        <w:rPr>
          <w:rFonts w:ascii="Times New Roman" w:hAnsi="Times New Roman"/>
          <w:b/>
          <w:bCs/>
          <w:sz w:val="24"/>
          <w:szCs w:val="24"/>
        </w:rPr>
        <w:t>Condiții normale de operare</w:t>
      </w:r>
      <w:r w:rsidRPr="006C5C09">
        <w:rPr>
          <w:rFonts w:ascii="Times New Roman" w:hAnsi="Times New Roman"/>
          <w:sz w:val="24"/>
          <w:szCs w:val="24"/>
        </w:rPr>
        <w:br/>
        <w:t xml:space="preserve">Sistemul este utilizat într-un mediu controlat, fără interferențe majore sau condiții extreme care ar putea afecta performanța componentelor. </w:t>
      </w:r>
    </w:p>
    <w:p w14:paraId="595140D2" w14:textId="77777777" w:rsidR="006C5C09" w:rsidRPr="006C5C09" w:rsidRDefault="006C5C09" w:rsidP="006C5C09">
      <w:pPr>
        <w:numPr>
          <w:ilvl w:val="0"/>
          <w:numId w:val="34"/>
        </w:numPr>
        <w:rPr>
          <w:rFonts w:ascii="Times New Roman" w:hAnsi="Times New Roman"/>
          <w:sz w:val="24"/>
          <w:szCs w:val="24"/>
        </w:rPr>
      </w:pPr>
      <w:r w:rsidRPr="006C5C09">
        <w:rPr>
          <w:rFonts w:ascii="Times New Roman" w:hAnsi="Times New Roman"/>
          <w:b/>
          <w:bCs/>
          <w:sz w:val="24"/>
          <w:szCs w:val="24"/>
        </w:rPr>
        <w:t>Utilizarea corectă a aplicației</w:t>
      </w:r>
      <w:r w:rsidRPr="006C5C09">
        <w:rPr>
          <w:rFonts w:ascii="Times New Roman" w:hAnsi="Times New Roman"/>
          <w:sz w:val="24"/>
          <w:szCs w:val="24"/>
        </w:rPr>
        <w:br/>
        <w:t xml:space="preserve">Se presupune că utilizatorii vor interacționa cu aplicația mobilă conform instrucțiunilor, fără a genera comportamente neprevăzute. </w:t>
      </w:r>
    </w:p>
    <w:p w14:paraId="1D30A610" w14:textId="77777777" w:rsidR="006C5C09" w:rsidRPr="006C5C09" w:rsidRDefault="006C5C09" w:rsidP="006C5C09">
      <w:pPr>
        <w:numPr>
          <w:ilvl w:val="0"/>
          <w:numId w:val="34"/>
        </w:numPr>
        <w:rPr>
          <w:rFonts w:ascii="Times New Roman" w:hAnsi="Times New Roman"/>
          <w:sz w:val="24"/>
          <w:szCs w:val="24"/>
        </w:rPr>
      </w:pPr>
      <w:r w:rsidRPr="006C5C09">
        <w:rPr>
          <w:rFonts w:ascii="Times New Roman" w:hAnsi="Times New Roman"/>
          <w:b/>
          <w:bCs/>
          <w:sz w:val="24"/>
          <w:szCs w:val="24"/>
        </w:rPr>
        <w:t>Scop demonstrativ al sistemului</w:t>
      </w:r>
      <w:r w:rsidRPr="006C5C09">
        <w:rPr>
          <w:rFonts w:ascii="Times New Roman" w:hAnsi="Times New Roman"/>
          <w:sz w:val="24"/>
          <w:szCs w:val="24"/>
        </w:rPr>
        <w:br/>
        <w:t xml:space="preserve">Sistemul este realizat sub formă de prototip (machetă), nu ca soluție comercială complet implementată. </w:t>
      </w:r>
    </w:p>
    <w:p w14:paraId="6E5F6B42" w14:textId="205AD72F" w:rsidR="006C5C09" w:rsidRPr="006C5C09" w:rsidRDefault="006C5C09" w:rsidP="006C5C09">
      <w:pPr>
        <w:rPr>
          <w:rFonts w:ascii="Times New Roman" w:hAnsi="Times New Roman"/>
          <w:sz w:val="24"/>
          <w:szCs w:val="24"/>
        </w:rPr>
      </w:pPr>
    </w:p>
    <w:p w14:paraId="5DA2ACB3" w14:textId="77777777" w:rsidR="006C5C09" w:rsidRPr="006C5C09" w:rsidRDefault="006C5C09" w:rsidP="006C5C09">
      <w:pPr>
        <w:rPr>
          <w:rFonts w:ascii="Times New Roman" w:hAnsi="Times New Roman"/>
          <w:sz w:val="26"/>
          <w:szCs w:val="26"/>
        </w:rPr>
      </w:pPr>
      <w:r w:rsidRPr="006C5C09">
        <w:rPr>
          <w:rFonts w:ascii="Times New Roman" w:hAnsi="Times New Roman"/>
          <w:b/>
          <w:bCs/>
          <w:sz w:val="26"/>
          <w:szCs w:val="26"/>
        </w:rPr>
        <w:t>Dependențe</w:t>
      </w:r>
    </w:p>
    <w:p w14:paraId="44C83441" w14:textId="77777777" w:rsidR="006C5C09" w:rsidRPr="006C5C09" w:rsidRDefault="006C5C09" w:rsidP="006C5C09">
      <w:pPr>
        <w:numPr>
          <w:ilvl w:val="0"/>
          <w:numId w:val="35"/>
        </w:numPr>
        <w:rPr>
          <w:rFonts w:ascii="Times New Roman" w:hAnsi="Times New Roman"/>
          <w:sz w:val="24"/>
          <w:szCs w:val="24"/>
        </w:rPr>
      </w:pPr>
      <w:r w:rsidRPr="006C5C09">
        <w:rPr>
          <w:rFonts w:ascii="Times New Roman" w:hAnsi="Times New Roman"/>
          <w:b/>
          <w:bCs/>
          <w:sz w:val="24"/>
          <w:szCs w:val="24"/>
        </w:rPr>
        <w:t>Dependența de componente hardware</w:t>
      </w:r>
      <w:r w:rsidRPr="006C5C09">
        <w:rPr>
          <w:rFonts w:ascii="Times New Roman" w:hAnsi="Times New Roman"/>
          <w:sz w:val="24"/>
          <w:szCs w:val="24"/>
        </w:rPr>
        <w:br/>
        <w:t xml:space="preserve">Funcționarea sistemului depinde direct de disponibilitatea și starea componentelor hardware utilizate. </w:t>
      </w:r>
    </w:p>
    <w:p w14:paraId="4F898AAA" w14:textId="77777777" w:rsidR="006C5C09" w:rsidRPr="006C5C09" w:rsidRDefault="006C5C09" w:rsidP="006C5C09">
      <w:pPr>
        <w:numPr>
          <w:ilvl w:val="0"/>
          <w:numId w:val="35"/>
        </w:numPr>
        <w:rPr>
          <w:rFonts w:ascii="Times New Roman" w:hAnsi="Times New Roman"/>
          <w:sz w:val="24"/>
          <w:szCs w:val="24"/>
        </w:rPr>
      </w:pPr>
      <w:r w:rsidRPr="006C5C09">
        <w:rPr>
          <w:rFonts w:ascii="Times New Roman" w:hAnsi="Times New Roman"/>
          <w:b/>
          <w:bCs/>
          <w:sz w:val="24"/>
          <w:szCs w:val="24"/>
        </w:rPr>
        <w:t>Dependența de comunicația Bluetooth</w:t>
      </w:r>
      <w:r w:rsidRPr="006C5C09">
        <w:rPr>
          <w:rFonts w:ascii="Times New Roman" w:hAnsi="Times New Roman"/>
          <w:sz w:val="24"/>
          <w:szCs w:val="24"/>
        </w:rPr>
        <w:br/>
        <w:t xml:space="preserve">Transferul de date între Arduino și aplicația mobilă depinde de stabilitatea conexiunii oferite de modulul HC-05. </w:t>
      </w:r>
    </w:p>
    <w:p w14:paraId="6A99688F" w14:textId="77777777" w:rsidR="006C5C09" w:rsidRPr="006C5C09" w:rsidRDefault="006C5C09" w:rsidP="006C5C09">
      <w:pPr>
        <w:numPr>
          <w:ilvl w:val="0"/>
          <w:numId w:val="35"/>
        </w:numPr>
        <w:rPr>
          <w:rFonts w:ascii="Times New Roman" w:hAnsi="Times New Roman"/>
          <w:sz w:val="24"/>
          <w:szCs w:val="24"/>
        </w:rPr>
      </w:pPr>
      <w:r w:rsidRPr="006C5C09">
        <w:rPr>
          <w:rFonts w:ascii="Times New Roman" w:hAnsi="Times New Roman"/>
          <w:b/>
          <w:bCs/>
          <w:sz w:val="24"/>
          <w:szCs w:val="24"/>
        </w:rPr>
        <w:t>Dependența de sistemul de operare Android</w:t>
      </w:r>
      <w:r w:rsidRPr="006C5C09">
        <w:rPr>
          <w:rFonts w:ascii="Times New Roman" w:hAnsi="Times New Roman"/>
          <w:sz w:val="24"/>
          <w:szCs w:val="24"/>
        </w:rPr>
        <w:br/>
        <w:t xml:space="preserve">Aplicația mobilă este dependentă de compatibilitatea cu diferite versiuni ale sistemului Android și de modul în care acesta gestionează conexiunile Bluetooth. </w:t>
      </w:r>
    </w:p>
    <w:p w14:paraId="1A4D16C2" w14:textId="77777777" w:rsidR="006C5C09" w:rsidRPr="006C5C09" w:rsidRDefault="006C5C09" w:rsidP="006C5C09">
      <w:pPr>
        <w:numPr>
          <w:ilvl w:val="0"/>
          <w:numId w:val="35"/>
        </w:numPr>
        <w:rPr>
          <w:rFonts w:ascii="Times New Roman" w:hAnsi="Times New Roman"/>
          <w:sz w:val="24"/>
          <w:szCs w:val="24"/>
        </w:rPr>
      </w:pPr>
      <w:r w:rsidRPr="006C5C09">
        <w:rPr>
          <w:rFonts w:ascii="Times New Roman" w:hAnsi="Times New Roman"/>
          <w:b/>
          <w:bCs/>
          <w:sz w:val="24"/>
          <w:szCs w:val="24"/>
        </w:rPr>
        <w:lastRenderedPageBreak/>
        <w:t>Dependența de mediile de dezvoltare</w:t>
      </w:r>
      <w:r w:rsidRPr="006C5C09">
        <w:rPr>
          <w:rFonts w:ascii="Times New Roman" w:hAnsi="Times New Roman"/>
          <w:sz w:val="24"/>
          <w:szCs w:val="24"/>
        </w:rPr>
        <w:br/>
        <w:t xml:space="preserve">Implementarea sistemului depinde de utilizarea unor instrumente precum Arduino IDE și Android Studio. </w:t>
      </w:r>
    </w:p>
    <w:p w14:paraId="1A6EDE08" w14:textId="77777777" w:rsidR="006C5C09" w:rsidRPr="006C5C09" w:rsidRDefault="006C5C09" w:rsidP="006C5C09">
      <w:pPr>
        <w:numPr>
          <w:ilvl w:val="0"/>
          <w:numId w:val="35"/>
        </w:numPr>
        <w:rPr>
          <w:rFonts w:ascii="Times New Roman" w:hAnsi="Times New Roman"/>
          <w:sz w:val="24"/>
          <w:szCs w:val="24"/>
        </w:rPr>
      </w:pPr>
      <w:r w:rsidRPr="006C5C09">
        <w:rPr>
          <w:rFonts w:ascii="Times New Roman" w:hAnsi="Times New Roman"/>
          <w:b/>
          <w:bCs/>
          <w:sz w:val="24"/>
          <w:szCs w:val="24"/>
        </w:rPr>
        <w:t>Dependența de alimentarea electrică</w:t>
      </w:r>
      <w:r w:rsidRPr="006C5C09">
        <w:rPr>
          <w:rFonts w:ascii="Times New Roman" w:hAnsi="Times New Roman"/>
          <w:sz w:val="24"/>
          <w:szCs w:val="24"/>
        </w:rPr>
        <w:br/>
        <w:t xml:space="preserve">Sistemul hardware necesită o sursă stabilă de energie pentru a funcționa corespunzător. </w:t>
      </w:r>
    </w:p>
    <w:p w14:paraId="410B83F7" w14:textId="77777777" w:rsidR="006C5C09" w:rsidRPr="006C5C09" w:rsidRDefault="006C5C09" w:rsidP="006C5C09">
      <w:pPr>
        <w:rPr>
          <w:lang w:val="ro-RO"/>
        </w:rPr>
      </w:pPr>
    </w:p>
    <w:p w14:paraId="33EF4C37" w14:textId="325C78A9" w:rsidR="00FE3073" w:rsidRPr="006C5C09" w:rsidRDefault="00FE3073" w:rsidP="00A40ADD">
      <w:pPr>
        <w:pStyle w:val="Heading4"/>
      </w:pPr>
      <w:bookmarkStart w:id="18" w:name="_Toc403385930"/>
      <w:bookmarkStart w:id="19" w:name="_Toc160527842"/>
      <w:r w:rsidRPr="006C5C09">
        <w:t>Constr</w:t>
      </w:r>
      <w:bookmarkEnd w:id="18"/>
      <w:r w:rsidR="004A5735" w:rsidRPr="006C5C09">
        <w:t>ângeri</w:t>
      </w:r>
      <w:bookmarkEnd w:id="19"/>
    </w:p>
    <w:p w14:paraId="35738E31" w14:textId="77777777" w:rsidR="006C5C09" w:rsidRPr="006C5C09" w:rsidRDefault="006C5C09" w:rsidP="006C5C09">
      <w:pPr>
        <w:spacing w:before="100" w:beforeAutospacing="1" w:after="100" w:afterAutospacing="1"/>
        <w:rPr>
          <w:rFonts w:ascii="Times New Roman" w:hAnsi="Times New Roman"/>
          <w:sz w:val="24"/>
          <w:szCs w:val="24"/>
        </w:rPr>
      </w:pPr>
      <w:bookmarkStart w:id="20" w:name="_Toc403385931"/>
      <w:r w:rsidRPr="006C5C09">
        <w:rPr>
          <w:rFonts w:ascii="Times New Roman" w:hAnsi="Times New Roman"/>
          <w:sz w:val="24"/>
          <w:szCs w:val="24"/>
        </w:rPr>
        <w:t xml:space="preserve">Proiectarea sistemului </w:t>
      </w:r>
      <w:r w:rsidRPr="006C5C09">
        <w:rPr>
          <w:rFonts w:ascii="Times New Roman" w:hAnsi="Times New Roman"/>
          <w:i/>
          <w:iCs/>
          <w:sz w:val="24"/>
          <w:szCs w:val="24"/>
        </w:rPr>
        <w:t>Smart Parking System (SPS)</w:t>
      </w:r>
      <w:r w:rsidRPr="006C5C09">
        <w:rPr>
          <w:rFonts w:ascii="Times New Roman" w:hAnsi="Times New Roman"/>
          <w:sz w:val="24"/>
          <w:szCs w:val="24"/>
        </w:rPr>
        <w:t xml:space="preserve"> este influențată de o serie de constrângeri globale care afectează atât componentele hardware, cât și cele software și mecanismele de comunicație. Aceste constrângeri trebuie luate în considerare pentru a asigura o implementare eficientă și realistă a sistemului.</w:t>
      </w:r>
    </w:p>
    <w:p w14:paraId="2D22B343" w14:textId="03915AA3" w:rsidR="006C5C09" w:rsidRPr="006C5C09" w:rsidRDefault="006C5C09" w:rsidP="006C5C09">
      <w:pPr>
        <w:spacing w:before="0" w:after="0"/>
        <w:rPr>
          <w:rFonts w:ascii="Times New Roman" w:hAnsi="Times New Roman"/>
          <w:sz w:val="24"/>
          <w:szCs w:val="24"/>
        </w:rPr>
      </w:pPr>
    </w:p>
    <w:p w14:paraId="2743D36E"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1. Constrângeri ale mediului hardware și software</w:t>
      </w:r>
      <w:r w:rsidRPr="006C5C09">
        <w:rPr>
          <w:rFonts w:ascii="Times New Roman" w:hAnsi="Times New Roman"/>
          <w:sz w:val="24"/>
          <w:szCs w:val="24"/>
        </w:rPr>
        <w:br/>
        <w:t>Sistemul este bazat pe platforma Arduino, care are resurse limitate de procesare și memorie.</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impune optimizarea codului și limitarea complexității funcționalităților implementate.</w:t>
      </w:r>
    </w:p>
    <w:p w14:paraId="7012DE60" w14:textId="7FF29E6A" w:rsidR="006C5C09" w:rsidRPr="006C5C09" w:rsidRDefault="006C5C09" w:rsidP="006C5C09">
      <w:pPr>
        <w:spacing w:before="0" w:after="0"/>
        <w:rPr>
          <w:rFonts w:ascii="Times New Roman" w:hAnsi="Times New Roman"/>
          <w:sz w:val="24"/>
          <w:szCs w:val="24"/>
        </w:rPr>
      </w:pPr>
    </w:p>
    <w:p w14:paraId="1EEA0AA7"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2. Constrângeri ale mediului utilizator final</w:t>
      </w:r>
      <w:r w:rsidRPr="006C5C09">
        <w:rPr>
          <w:rFonts w:ascii="Times New Roman" w:hAnsi="Times New Roman"/>
          <w:sz w:val="24"/>
          <w:szCs w:val="24"/>
        </w:rPr>
        <w:br/>
        <w:t>Utilizatorii folosesc dispozitive mobile cu diferite specificații hardware și versiuni de Android.</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aplicația trebuie să fie compatibilă cu o gamă variată de dispozitive și să aibă o interfață simplă.</w:t>
      </w:r>
    </w:p>
    <w:p w14:paraId="13A7733A" w14:textId="62A5D508" w:rsidR="006C5C09" w:rsidRPr="006C5C09" w:rsidRDefault="006C5C09" w:rsidP="006C5C09">
      <w:pPr>
        <w:spacing w:before="0" w:after="0"/>
        <w:rPr>
          <w:rFonts w:ascii="Times New Roman" w:hAnsi="Times New Roman"/>
          <w:sz w:val="24"/>
          <w:szCs w:val="24"/>
        </w:rPr>
      </w:pPr>
    </w:p>
    <w:p w14:paraId="78959D3F" w14:textId="39693328"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4"/>
          <w:szCs w:val="24"/>
        </w:rPr>
        <w:t xml:space="preserve">3. </w:t>
      </w:r>
      <w:r w:rsidRPr="006C5C09">
        <w:rPr>
          <w:rFonts w:ascii="Times New Roman" w:hAnsi="Times New Roman"/>
          <w:b/>
          <w:bCs/>
          <w:sz w:val="26"/>
          <w:szCs w:val="26"/>
        </w:rPr>
        <w:t>Disponibilitatea resurselor</w:t>
      </w:r>
      <w:r w:rsidRPr="006C5C09">
        <w:rPr>
          <w:rFonts w:ascii="Times New Roman" w:hAnsi="Times New Roman"/>
          <w:sz w:val="24"/>
          <w:szCs w:val="24"/>
        </w:rPr>
        <w:br/>
        <w:t>Componentele hardware pot avea disponibilitate limitată sau variații de performanță.</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proiectarea trebuie să fie flexibilă și să permită înlocuirea componentelor fără modificări majore.</w:t>
      </w:r>
    </w:p>
    <w:p w14:paraId="1EBE6EC7"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4. Conformitatea cu standardele</w:t>
      </w:r>
      <w:r w:rsidRPr="006C5C09">
        <w:rPr>
          <w:rFonts w:ascii="Times New Roman" w:hAnsi="Times New Roman"/>
          <w:sz w:val="24"/>
          <w:szCs w:val="24"/>
        </w:rPr>
        <w:br/>
        <w:t>Se impune respectarea bunelor practici de programare și a standardelor de dezvoltare software.</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codul trebuie să fie modular, lizibil și ușor de întreținut.</w:t>
      </w:r>
    </w:p>
    <w:p w14:paraId="0AAC898F" w14:textId="1FF19C12" w:rsidR="006C5C09" w:rsidRPr="006C5C09" w:rsidRDefault="006C5C09" w:rsidP="006C5C09">
      <w:pPr>
        <w:spacing w:before="0" w:after="0"/>
        <w:rPr>
          <w:rFonts w:ascii="Times New Roman" w:hAnsi="Times New Roman"/>
          <w:sz w:val="24"/>
          <w:szCs w:val="24"/>
        </w:rPr>
      </w:pPr>
    </w:p>
    <w:p w14:paraId="1825EE72"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5. Cerințe de interoperabilitate</w:t>
      </w:r>
      <w:r w:rsidRPr="006C5C09">
        <w:rPr>
          <w:rFonts w:ascii="Times New Roman" w:hAnsi="Times New Roman"/>
          <w:sz w:val="24"/>
          <w:szCs w:val="24"/>
        </w:rPr>
        <w:br/>
        <w:t>Sistemul trebuie să asigure integrarea corectă între componentele hardware și aplicația mobilă.</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necesită definirea clară a interfețelor și a formatului datelor transmise.</w:t>
      </w:r>
    </w:p>
    <w:p w14:paraId="02394770" w14:textId="12772224" w:rsidR="006C5C09" w:rsidRPr="006C5C09" w:rsidRDefault="006C5C09" w:rsidP="006C5C09">
      <w:pPr>
        <w:spacing w:before="0" w:after="0"/>
        <w:rPr>
          <w:rFonts w:ascii="Times New Roman" w:hAnsi="Times New Roman"/>
          <w:sz w:val="24"/>
          <w:szCs w:val="24"/>
        </w:rPr>
      </w:pPr>
    </w:p>
    <w:p w14:paraId="53AC696D" w14:textId="0378F23E"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lastRenderedPageBreak/>
        <w:t>6. Cerințe de interfață și protocol</w:t>
      </w:r>
      <w:r w:rsidRPr="006C5C09">
        <w:rPr>
          <w:rFonts w:ascii="Times New Roman" w:hAnsi="Times New Roman"/>
          <w:sz w:val="24"/>
          <w:szCs w:val="24"/>
        </w:rPr>
        <w:br/>
        <w:t>Comunicarea se realizează prin Bluetooth folosind modulul HC-05.</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limitează distanța de comunicare și impune utilizarea unui protocol simplu și eficient de transmitere a datelor.</w:t>
      </w:r>
    </w:p>
    <w:p w14:paraId="1855642D"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7. Cerințe de securitate</w:t>
      </w:r>
      <w:r w:rsidRPr="006C5C09">
        <w:rPr>
          <w:rFonts w:ascii="Times New Roman" w:hAnsi="Times New Roman"/>
          <w:sz w:val="24"/>
          <w:szCs w:val="24"/>
        </w:rPr>
        <w:br/>
        <w:t>Sistemul trebuie să prevină accesul neautorizat și utilizarea incorectă a funcționalităților.</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necesită implementarea unor mecanisme de protecție pentru conexiunea Bluetooth și controlul accesului.</w:t>
      </w:r>
    </w:p>
    <w:p w14:paraId="1EF0C334" w14:textId="4FE4BD9A" w:rsidR="006C5C09" w:rsidRPr="006C5C09" w:rsidRDefault="006C5C09" w:rsidP="006C5C09">
      <w:pPr>
        <w:spacing w:before="0" w:after="0"/>
        <w:rPr>
          <w:rFonts w:ascii="Times New Roman" w:hAnsi="Times New Roman"/>
          <w:sz w:val="24"/>
          <w:szCs w:val="24"/>
        </w:rPr>
      </w:pPr>
    </w:p>
    <w:p w14:paraId="157D65DA"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8. Limitări de memorie și resurse</w:t>
      </w:r>
      <w:r w:rsidRPr="006C5C09">
        <w:rPr>
          <w:rFonts w:ascii="Times New Roman" w:hAnsi="Times New Roman"/>
          <w:sz w:val="26"/>
          <w:szCs w:val="26"/>
        </w:rPr>
        <w:br/>
      </w:r>
      <w:r w:rsidRPr="006C5C09">
        <w:rPr>
          <w:rFonts w:ascii="Times New Roman" w:hAnsi="Times New Roman"/>
          <w:sz w:val="24"/>
          <w:szCs w:val="24"/>
        </w:rPr>
        <w:t>Arduino are capacitate limitată de memorie și procesare.</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restricționează volumul de date procesate și complexitatea algoritmilor.</w:t>
      </w:r>
    </w:p>
    <w:p w14:paraId="06B92C5F" w14:textId="72A0B1B4" w:rsidR="006C5C09" w:rsidRPr="006C5C09" w:rsidRDefault="006C5C09" w:rsidP="006C5C09">
      <w:pPr>
        <w:spacing w:before="0" w:after="0"/>
        <w:rPr>
          <w:rFonts w:ascii="Times New Roman" w:hAnsi="Times New Roman"/>
          <w:sz w:val="24"/>
          <w:szCs w:val="24"/>
        </w:rPr>
      </w:pPr>
    </w:p>
    <w:p w14:paraId="08E7F9A1"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9. Cerințe de performanță</w:t>
      </w:r>
      <w:r w:rsidRPr="006C5C09">
        <w:rPr>
          <w:rFonts w:ascii="Times New Roman" w:hAnsi="Times New Roman"/>
          <w:sz w:val="24"/>
          <w:szCs w:val="24"/>
        </w:rPr>
        <w:br/>
        <w:t>Sistemul trebuie să funcționeze în timp real, oferind răspuns rapid la schimbările detectate.</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necesită optimizarea timpului de execuție și a frecvenței de citire a senzorilor.</w:t>
      </w:r>
    </w:p>
    <w:p w14:paraId="4660430B" w14:textId="2AFB497A" w:rsidR="006C5C09" w:rsidRPr="006C5C09" w:rsidRDefault="006C5C09" w:rsidP="006C5C09">
      <w:pPr>
        <w:spacing w:before="0" w:after="0"/>
        <w:rPr>
          <w:rFonts w:ascii="Times New Roman" w:hAnsi="Times New Roman"/>
          <w:sz w:val="24"/>
          <w:szCs w:val="24"/>
        </w:rPr>
      </w:pPr>
    </w:p>
    <w:p w14:paraId="75F8E79E"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10. Comunicații de rețea</w:t>
      </w:r>
      <w:r w:rsidRPr="006C5C09">
        <w:rPr>
          <w:rFonts w:ascii="Times New Roman" w:hAnsi="Times New Roman"/>
          <w:sz w:val="24"/>
          <w:szCs w:val="24"/>
        </w:rPr>
        <w:br/>
        <w:t>Comunicarea este realizată local, prin Bluetooth, fără utilizarea unei rețele internet.</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limitează accesul la sistem la proximitatea fizică a utilizatorului.</w:t>
      </w:r>
    </w:p>
    <w:p w14:paraId="68DA8471" w14:textId="385CF3BC" w:rsidR="006C5C09" w:rsidRPr="006C5C09" w:rsidRDefault="006C5C09" w:rsidP="006C5C09">
      <w:pPr>
        <w:spacing w:before="0" w:after="0"/>
        <w:rPr>
          <w:rFonts w:ascii="Times New Roman" w:hAnsi="Times New Roman"/>
          <w:sz w:val="24"/>
          <w:szCs w:val="24"/>
        </w:rPr>
      </w:pPr>
    </w:p>
    <w:p w14:paraId="2217E08F"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11. Cerințe de testare și validare</w:t>
      </w:r>
      <w:r w:rsidRPr="006C5C09">
        <w:rPr>
          <w:rFonts w:ascii="Times New Roman" w:hAnsi="Times New Roman"/>
          <w:sz w:val="24"/>
          <w:szCs w:val="24"/>
        </w:rPr>
        <w:br/>
        <w:t>Sistemul trebuie să fie testat atât la nivel hardware, cât și software.</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necesită definirea unor scenarii de test și verificarea funcționării fiecărei componente.</w:t>
      </w:r>
    </w:p>
    <w:p w14:paraId="090E8AF2" w14:textId="134A8E67" w:rsidR="006C5C09" w:rsidRPr="006C5C09" w:rsidRDefault="006C5C09" w:rsidP="006C5C09">
      <w:pPr>
        <w:spacing w:before="0" w:after="0"/>
        <w:rPr>
          <w:rFonts w:ascii="Times New Roman" w:hAnsi="Times New Roman"/>
          <w:sz w:val="24"/>
          <w:szCs w:val="24"/>
        </w:rPr>
      </w:pPr>
    </w:p>
    <w:p w14:paraId="0DF513D9"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12. Alte constrângeri relevante</w:t>
      </w:r>
      <w:r w:rsidRPr="006C5C09">
        <w:rPr>
          <w:rFonts w:ascii="Times New Roman" w:hAnsi="Times New Roman"/>
          <w:sz w:val="24"/>
          <w:szCs w:val="24"/>
        </w:rPr>
        <w:br/>
        <w:t>Sistemul este realizat ca prototip (machetă), nu ca soluție industrială completă.</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anumite funcționalități sunt simplificate și nu reflectă complet complexitatea unui sistem real.</w:t>
      </w:r>
    </w:p>
    <w:p w14:paraId="0E072C93" w14:textId="13A7BCBD" w:rsidR="006C5C09" w:rsidRPr="006C5C09" w:rsidRDefault="006C5C09" w:rsidP="006C5C09">
      <w:pPr>
        <w:spacing w:before="0" w:after="0"/>
        <w:rPr>
          <w:rFonts w:ascii="Times New Roman" w:hAnsi="Times New Roman"/>
          <w:sz w:val="24"/>
          <w:szCs w:val="24"/>
        </w:rPr>
      </w:pPr>
    </w:p>
    <w:p w14:paraId="4445B47B"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sz w:val="24"/>
          <w:szCs w:val="24"/>
        </w:rPr>
        <w:t>Prin luarea în considerare a acestor constrângeri, proiectarea sistemului poate fi realizată într-un mod realist, asigurând echilibrul între performanță, cost și complexitate.</w:t>
      </w:r>
    </w:p>
    <w:p w14:paraId="42BB7D97" w14:textId="77777777" w:rsidR="006C5C09" w:rsidRPr="00A114E1" w:rsidRDefault="006C5C09" w:rsidP="004A5735">
      <w:pPr>
        <w:rPr>
          <w:lang w:val="ro-RO" w:eastAsia="ar-SA"/>
        </w:rPr>
      </w:pPr>
    </w:p>
    <w:p w14:paraId="33EF4C48" w14:textId="3D96F19D" w:rsidR="00FE3073" w:rsidRDefault="00FE3073" w:rsidP="00A40ADD">
      <w:pPr>
        <w:pStyle w:val="Heading4"/>
      </w:pPr>
      <w:bookmarkStart w:id="21" w:name="_Toc160527843"/>
      <w:r w:rsidRPr="00A114E1">
        <w:t>Ris</w:t>
      </w:r>
      <w:bookmarkEnd w:id="20"/>
      <w:r w:rsidR="004A5735" w:rsidRPr="00A114E1">
        <w:t>curi</w:t>
      </w:r>
      <w:bookmarkEnd w:id="21"/>
    </w:p>
    <w:p w14:paraId="03453700"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sz w:val="24"/>
          <w:szCs w:val="24"/>
        </w:rPr>
        <w:t xml:space="preserve">Proiectarea și implementarea sistemului </w:t>
      </w:r>
      <w:r w:rsidRPr="006C5C09">
        <w:rPr>
          <w:rFonts w:ascii="Times New Roman" w:hAnsi="Times New Roman"/>
          <w:i/>
          <w:iCs/>
          <w:sz w:val="24"/>
          <w:szCs w:val="24"/>
        </w:rPr>
        <w:t>Smart Parking System (SPS)</w:t>
      </w:r>
      <w:r w:rsidRPr="006C5C09">
        <w:rPr>
          <w:rFonts w:ascii="Times New Roman" w:hAnsi="Times New Roman"/>
          <w:sz w:val="24"/>
          <w:szCs w:val="24"/>
        </w:rPr>
        <w:t xml:space="preserve"> implică o serie de riscuri tehnice și operaționale care pot afecta funcționarea și performanța acestuia. Identificarea acestor riscuri și definirea strategiilor de reducere contribuie la creșterea fiabilității sistemului.</w:t>
      </w:r>
    </w:p>
    <w:p w14:paraId="115BAF01" w14:textId="7D72B707" w:rsidR="006C5C09" w:rsidRPr="006C5C09" w:rsidRDefault="006C5C09" w:rsidP="006C5C09">
      <w:pPr>
        <w:spacing w:before="0" w:after="0"/>
        <w:rPr>
          <w:rFonts w:ascii="Times New Roman" w:hAnsi="Times New Roman"/>
          <w:sz w:val="24"/>
          <w:szCs w:val="24"/>
        </w:rPr>
      </w:pPr>
    </w:p>
    <w:p w14:paraId="05556F18"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1. Erori ale senzorilor</w:t>
      </w:r>
      <w:r w:rsidRPr="006C5C09">
        <w:rPr>
          <w:rFonts w:ascii="Times New Roman" w:hAnsi="Times New Roman"/>
          <w:sz w:val="24"/>
          <w:szCs w:val="24"/>
        </w:rPr>
        <w:br/>
        <w:t>Senzorii de obstacol și senzorul de nivel pot furniza date incorecte din cauza poziționării, interferențelor sau condițiilor de mediu.</w:t>
      </w:r>
      <w:r w:rsidRPr="006C5C09">
        <w:rPr>
          <w:rFonts w:ascii="Times New Roman" w:hAnsi="Times New Roman"/>
          <w:sz w:val="24"/>
          <w:szCs w:val="24"/>
        </w:rPr>
        <w:br/>
      </w:r>
      <w:r w:rsidRPr="006C5C09">
        <w:rPr>
          <w:rFonts w:ascii="Times New Roman" w:hAnsi="Times New Roman"/>
          <w:b/>
          <w:bCs/>
          <w:sz w:val="24"/>
          <w:szCs w:val="24"/>
        </w:rPr>
        <w:t>Strategie de reducere:</w:t>
      </w:r>
      <w:r w:rsidRPr="006C5C09">
        <w:rPr>
          <w:rFonts w:ascii="Times New Roman" w:hAnsi="Times New Roman"/>
          <w:sz w:val="24"/>
          <w:szCs w:val="24"/>
        </w:rPr>
        <w:t xml:space="preserve"> utilizarea filtrării valorilor citite, validarea datelor prin citiri multiple și calibrarea corectă a senzorilor.</w:t>
      </w:r>
    </w:p>
    <w:p w14:paraId="399398E7" w14:textId="32A33968" w:rsidR="006C5C09" w:rsidRPr="006C5C09" w:rsidRDefault="006C5C09" w:rsidP="006C5C09">
      <w:pPr>
        <w:spacing w:before="0" w:after="0"/>
        <w:rPr>
          <w:rFonts w:ascii="Times New Roman" w:hAnsi="Times New Roman"/>
          <w:sz w:val="24"/>
          <w:szCs w:val="24"/>
        </w:rPr>
      </w:pPr>
    </w:p>
    <w:p w14:paraId="6E5D9DB2"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2. Instabilitatea conexiunii Bluetooth</w:t>
      </w:r>
      <w:r w:rsidRPr="006C5C09">
        <w:rPr>
          <w:rFonts w:ascii="Times New Roman" w:hAnsi="Times New Roman"/>
          <w:sz w:val="24"/>
          <w:szCs w:val="24"/>
        </w:rPr>
        <w:br/>
        <w:t>Conexiunea dintre modulul HC-05 și aplicația mobilă poate fi întreruptă sau instabilă.</w:t>
      </w:r>
      <w:r w:rsidRPr="006C5C09">
        <w:rPr>
          <w:rFonts w:ascii="Times New Roman" w:hAnsi="Times New Roman"/>
          <w:sz w:val="24"/>
          <w:szCs w:val="24"/>
        </w:rPr>
        <w:br/>
      </w:r>
      <w:r w:rsidRPr="006C5C09">
        <w:rPr>
          <w:rFonts w:ascii="Times New Roman" w:hAnsi="Times New Roman"/>
          <w:b/>
          <w:bCs/>
          <w:sz w:val="24"/>
          <w:szCs w:val="24"/>
        </w:rPr>
        <w:t>Strategie de reducere:</w:t>
      </w:r>
      <w:r w:rsidRPr="006C5C09">
        <w:rPr>
          <w:rFonts w:ascii="Times New Roman" w:hAnsi="Times New Roman"/>
          <w:sz w:val="24"/>
          <w:szCs w:val="24"/>
        </w:rPr>
        <w:t xml:space="preserve"> implementarea mecanismelor de reconectare automată și notificarea utilizatorului în caz de pierdere a conexiunii.</w:t>
      </w:r>
    </w:p>
    <w:p w14:paraId="1877B652" w14:textId="5527C2F8" w:rsidR="006C5C09" w:rsidRPr="006C5C09" w:rsidRDefault="006C5C09" w:rsidP="006C5C09">
      <w:pPr>
        <w:spacing w:before="0" w:after="0"/>
        <w:rPr>
          <w:rFonts w:ascii="Times New Roman" w:hAnsi="Times New Roman"/>
          <w:sz w:val="24"/>
          <w:szCs w:val="24"/>
        </w:rPr>
      </w:pPr>
    </w:p>
    <w:p w14:paraId="439A169F"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3. Limitări hardware ale plăcii Arduino</w:t>
      </w:r>
      <w:r w:rsidRPr="006C5C09">
        <w:rPr>
          <w:rFonts w:ascii="Times New Roman" w:hAnsi="Times New Roman"/>
          <w:sz w:val="24"/>
          <w:szCs w:val="24"/>
        </w:rPr>
        <w:br/>
        <w:t>Resursele limitate de memorie și procesare pot afecta performanța sistemului.</w:t>
      </w:r>
      <w:r w:rsidRPr="006C5C09">
        <w:rPr>
          <w:rFonts w:ascii="Times New Roman" w:hAnsi="Times New Roman"/>
          <w:sz w:val="24"/>
          <w:szCs w:val="24"/>
        </w:rPr>
        <w:br/>
      </w:r>
      <w:r w:rsidRPr="006C5C09">
        <w:rPr>
          <w:rFonts w:ascii="Times New Roman" w:hAnsi="Times New Roman"/>
          <w:b/>
          <w:bCs/>
          <w:sz w:val="24"/>
          <w:szCs w:val="24"/>
        </w:rPr>
        <w:t>Strategie de reducere:</w:t>
      </w:r>
      <w:r w:rsidRPr="006C5C09">
        <w:rPr>
          <w:rFonts w:ascii="Times New Roman" w:hAnsi="Times New Roman"/>
          <w:sz w:val="24"/>
          <w:szCs w:val="24"/>
        </w:rPr>
        <w:t xml:space="preserve"> optimizarea codului, utilizarea unor algoritmi simpli și evitarea procesărilor inutile.</w:t>
      </w:r>
    </w:p>
    <w:p w14:paraId="09629966" w14:textId="306EE38B" w:rsidR="006C5C09" w:rsidRPr="006C5C09" w:rsidRDefault="006C5C09" w:rsidP="006C5C09">
      <w:pPr>
        <w:spacing w:before="0" w:after="0"/>
        <w:rPr>
          <w:rFonts w:ascii="Times New Roman" w:hAnsi="Times New Roman"/>
          <w:sz w:val="24"/>
          <w:szCs w:val="24"/>
        </w:rPr>
      </w:pPr>
    </w:p>
    <w:p w14:paraId="26A3840C"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4. Defecțiuni ale componentelor hardware</w:t>
      </w:r>
      <w:r w:rsidRPr="006C5C09">
        <w:rPr>
          <w:rFonts w:ascii="Times New Roman" w:hAnsi="Times New Roman"/>
          <w:sz w:val="24"/>
          <w:szCs w:val="24"/>
        </w:rPr>
        <w:br/>
        <w:t>Componentele precum servomotorul, senzorii sau afișajul LCD pot suferi defecte.</w:t>
      </w:r>
      <w:r w:rsidRPr="006C5C09">
        <w:rPr>
          <w:rFonts w:ascii="Times New Roman" w:hAnsi="Times New Roman"/>
          <w:sz w:val="24"/>
          <w:szCs w:val="24"/>
        </w:rPr>
        <w:br/>
      </w:r>
      <w:r w:rsidRPr="006C5C09">
        <w:rPr>
          <w:rFonts w:ascii="Times New Roman" w:hAnsi="Times New Roman"/>
          <w:b/>
          <w:bCs/>
          <w:sz w:val="24"/>
          <w:szCs w:val="24"/>
        </w:rPr>
        <w:t>Strategie de reducere:</w:t>
      </w:r>
      <w:r w:rsidRPr="006C5C09">
        <w:rPr>
          <w:rFonts w:ascii="Times New Roman" w:hAnsi="Times New Roman"/>
          <w:sz w:val="24"/>
          <w:szCs w:val="24"/>
        </w:rPr>
        <w:t xml:space="preserve"> testarea individuală a componentelor și proiectarea sistemului astfel încât să continue funcționarea parțială în caz de defect.</w:t>
      </w:r>
    </w:p>
    <w:p w14:paraId="6A0D775B" w14:textId="2FA2264C" w:rsidR="006C5C09" w:rsidRPr="006C5C09" w:rsidRDefault="006C5C09" w:rsidP="006C5C09">
      <w:pPr>
        <w:spacing w:before="0" w:after="0"/>
        <w:rPr>
          <w:rFonts w:ascii="Times New Roman" w:hAnsi="Times New Roman"/>
          <w:sz w:val="24"/>
          <w:szCs w:val="24"/>
        </w:rPr>
      </w:pPr>
    </w:p>
    <w:p w14:paraId="21A8C456"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5. Erori în aplicația mobilă</w:t>
      </w:r>
      <w:r w:rsidRPr="006C5C09">
        <w:rPr>
          <w:rFonts w:ascii="Times New Roman" w:hAnsi="Times New Roman"/>
          <w:sz w:val="24"/>
          <w:szCs w:val="24"/>
        </w:rPr>
        <w:br/>
        <w:t>Aplicația poate întâmpina probleme de afișare sau conectivitate.</w:t>
      </w:r>
      <w:r w:rsidRPr="006C5C09">
        <w:rPr>
          <w:rFonts w:ascii="Times New Roman" w:hAnsi="Times New Roman"/>
          <w:sz w:val="24"/>
          <w:szCs w:val="24"/>
        </w:rPr>
        <w:br/>
      </w:r>
      <w:r w:rsidRPr="006C5C09">
        <w:rPr>
          <w:rFonts w:ascii="Times New Roman" w:hAnsi="Times New Roman"/>
          <w:b/>
          <w:bCs/>
          <w:sz w:val="24"/>
          <w:szCs w:val="24"/>
        </w:rPr>
        <w:t>Strategie de reducere:</w:t>
      </w:r>
      <w:r w:rsidRPr="006C5C09">
        <w:rPr>
          <w:rFonts w:ascii="Times New Roman" w:hAnsi="Times New Roman"/>
          <w:sz w:val="24"/>
          <w:szCs w:val="24"/>
        </w:rPr>
        <w:t xml:space="preserve"> testare pe mai multe dispozitive și implementarea tratării erorilor.</w:t>
      </w:r>
    </w:p>
    <w:p w14:paraId="6280EEC2" w14:textId="6572F84F" w:rsidR="006C5C09" w:rsidRDefault="006C5C09" w:rsidP="006C5C09">
      <w:pPr>
        <w:spacing w:before="0" w:after="0"/>
        <w:rPr>
          <w:rFonts w:ascii="Times New Roman" w:hAnsi="Times New Roman"/>
          <w:sz w:val="24"/>
          <w:szCs w:val="24"/>
        </w:rPr>
      </w:pPr>
    </w:p>
    <w:p w14:paraId="1CDCD2A1" w14:textId="77777777" w:rsidR="006C5C09" w:rsidRDefault="006C5C09" w:rsidP="006C5C09">
      <w:pPr>
        <w:spacing w:before="0" w:after="0"/>
        <w:rPr>
          <w:rFonts w:ascii="Times New Roman" w:hAnsi="Times New Roman"/>
          <w:sz w:val="24"/>
          <w:szCs w:val="24"/>
        </w:rPr>
      </w:pPr>
    </w:p>
    <w:p w14:paraId="6ABE0AD0" w14:textId="77777777" w:rsidR="006C5C09" w:rsidRPr="006C5C09" w:rsidRDefault="006C5C09" w:rsidP="006C5C09">
      <w:pPr>
        <w:spacing w:before="0" w:after="0"/>
        <w:rPr>
          <w:rFonts w:ascii="Times New Roman" w:hAnsi="Times New Roman"/>
          <w:sz w:val="24"/>
          <w:szCs w:val="24"/>
        </w:rPr>
      </w:pPr>
    </w:p>
    <w:p w14:paraId="07546850"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lastRenderedPageBreak/>
        <w:t>6. Securitatea comunicației</w:t>
      </w:r>
      <w:r w:rsidRPr="006C5C09">
        <w:rPr>
          <w:rFonts w:ascii="Times New Roman" w:hAnsi="Times New Roman"/>
          <w:sz w:val="24"/>
          <w:szCs w:val="24"/>
        </w:rPr>
        <w:br/>
        <w:t>Conexiunea Bluetooth poate fi vulnerabilă la acces neautorizat.</w:t>
      </w:r>
      <w:r w:rsidRPr="006C5C09">
        <w:rPr>
          <w:rFonts w:ascii="Times New Roman" w:hAnsi="Times New Roman"/>
          <w:sz w:val="24"/>
          <w:szCs w:val="24"/>
        </w:rPr>
        <w:br/>
      </w:r>
      <w:r w:rsidRPr="006C5C09">
        <w:rPr>
          <w:rFonts w:ascii="Times New Roman" w:hAnsi="Times New Roman"/>
          <w:b/>
          <w:bCs/>
          <w:sz w:val="24"/>
          <w:szCs w:val="24"/>
        </w:rPr>
        <w:t>Strategie de reducere:</w:t>
      </w:r>
      <w:r w:rsidRPr="006C5C09">
        <w:rPr>
          <w:rFonts w:ascii="Times New Roman" w:hAnsi="Times New Roman"/>
          <w:sz w:val="24"/>
          <w:szCs w:val="24"/>
        </w:rPr>
        <w:t xml:space="preserve"> utilizarea autentificării la conectare și limitarea accesului la dispozitive autorizate.</w:t>
      </w:r>
    </w:p>
    <w:p w14:paraId="4C3284C0" w14:textId="343B3E27" w:rsidR="006C5C09" w:rsidRPr="006C5C09" w:rsidRDefault="006C5C09" w:rsidP="006C5C09">
      <w:pPr>
        <w:spacing w:before="0" w:after="0"/>
        <w:rPr>
          <w:rFonts w:ascii="Times New Roman" w:hAnsi="Times New Roman"/>
          <w:sz w:val="24"/>
          <w:szCs w:val="24"/>
        </w:rPr>
      </w:pPr>
    </w:p>
    <w:p w14:paraId="491BA2B9"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7. Întârzieri în răspunsul sistemului</w:t>
      </w:r>
      <w:r w:rsidRPr="006C5C09">
        <w:rPr>
          <w:rFonts w:ascii="Times New Roman" w:hAnsi="Times New Roman"/>
          <w:sz w:val="24"/>
          <w:szCs w:val="24"/>
        </w:rPr>
        <w:br/>
        <w:t>Sistemul poate reacționa lent la schimbările din parcare.</w:t>
      </w:r>
      <w:r w:rsidRPr="006C5C09">
        <w:rPr>
          <w:rFonts w:ascii="Times New Roman" w:hAnsi="Times New Roman"/>
          <w:sz w:val="24"/>
          <w:szCs w:val="24"/>
        </w:rPr>
        <w:br/>
      </w:r>
      <w:r w:rsidRPr="006C5C09">
        <w:rPr>
          <w:rFonts w:ascii="Times New Roman" w:hAnsi="Times New Roman"/>
          <w:b/>
          <w:bCs/>
          <w:sz w:val="24"/>
          <w:szCs w:val="24"/>
        </w:rPr>
        <w:t>Strategie de reducere:</w:t>
      </w:r>
      <w:r w:rsidRPr="006C5C09">
        <w:rPr>
          <w:rFonts w:ascii="Times New Roman" w:hAnsi="Times New Roman"/>
          <w:sz w:val="24"/>
          <w:szCs w:val="24"/>
        </w:rPr>
        <w:t xml:space="preserve"> optimizarea frecvenței de citire a senzorilor și a procesării datelor.</w:t>
      </w:r>
    </w:p>
    <w:p w14:paraId="443E7F67" w14:textId="0A5211DD" w:rsidR="006C5C09" w:rsidRPr="006C5C09" w:rsidRDefault="006C5C09" w:rsidP="006C5C09">
      <w:pPr>
        <w:spacing w:before="0" w:after="0"/>
        <w:rPr>
          <w:rFonts w:ascii="Times New Roman" w:hAnsi="Times New Roman"/>
          <w:sz w:val="24"/>
          <w:szCs w:val="24"/>
        </w:rPr>
      </w:pPr>
    </w:p>
    <w:p w14:paraId="2CAA7759"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8. Condiții de mediu nefavorabile</w:t>
      </w:r>
      <w:r w:rsidRPr="006C5C09">
        <w:rPr>
          <w:rFonts w:ascii="Times New Roman" w:hAnsi="Times New Roman"/>
          <w:sz w:val="24"/>
          <w:szCs w:val="24"/>
        </w:rPr>
        <w:br/>
        <w:t>Factori precum iluminarea sau obstacolele pot afecta funcționarea senzorilor.</w:t>
      </w:r>
      <w:r w:rsidRPr="006C5C09">
        <w:rPr>
          <w:rFonts w:ascii="Times New Roman" w:hAnsi="Times New Roman"/>
          <w:sz w:val="24"/>
          <w:szCs w:val="24"/>
        </w:rPr>
        <w:br/>
      </w:r>
      <w:r w:rsidRPr="006C5C09">
        <w:rPr>
          <w:rFonts w:ascii="Times New Roman" w:hAnsi="Times New Roman"/>
          <w:b/>
          <w:bCs/>
          <w:sz w:val="24"/>
          <w:szCs w:val="24"/>
        </w:rPr>
        <w:t>Strategie de reducere:</w:t>
      </w:r>
      <w:r w:rsidRPr="006C5C09">
        <w:rPr>
          <w:rFonts w:ascii="Times New Roman" w:hAnsi="Times New Roman"/>
          <w:sz w:val="24"/>
          <w:szCs w:val="24"/>
        </w:rPr>
        <w:t xml:space="preserve"> poziționarea corectă a senzorilor și testarea în diferite condiții.</w:t>
      </w:r>
    </w:p>
    <w:p w14:paraId="22B15E83" w14:textId="515CF365" w:rsidR="006C5C09" w:rsidRPr="006C5C09" w:rsidRDefault="006C5C09" w:rsidP="006C5C09">
      <w:pPr>
        <w:spacing w:before="0" w:after="0"/>
        <w:rPr>
          <w:rFonts w:ascii="Times New Roman" w:hAnsi="Times New Roman"/>
          <w:sz w:val="24"/>
          <w:szCs w:val="24"/>
        </w:rPr>
      </w:pPr>
    </w:p>
    <w:p w14:paraId="09837E84"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b/>
          <w:bCs/>
          <w:sz w:val="26"/>
          <w:szCs w:val="26"/>
        </w:rPr>
        <w:t>9. Limitări ale prototipului (machetei)</w:t>
      </w:r>
      <w:r w:rsidRPr="006C5C09">
        <w:rPr>
          <w:rFonts w:ascii="Times New Roman" w:hAnsi="Times New Roman"/>
          <w:sz w:val="24"/>
          <w:szCs w:val="24"/>
        </w:rPr>
        <w:br/>
        <w:t>Sistemul nu reflectă complet condițiile reale ale unei parcări.</w:t>
      </w:r>
      <w:r w:rsidRPr="006C5C09">
        <w:rPr>
          <w:rFonts w:ascii="Times New Roman" w:hAnsi="Times New Roman"/>
          <w:sz w:val="24"/>
          <w:szCs w:val="24"/>
        </w:rPr>
        <w:br/>
      </w:r>
      <w:r w:rsidRPr="006C5C09">
        <w:rPr>
          <w:rFonts w:ascii="Times New Roman" w:hAnsi="Times New Roman"/>
          <w:b/>
          <w:bCs/>
          <w:sz w:val="24"/>
          <w:szCs w:val="24"/>
        </w:rPr>
        <w:t>Strategie de reducere:</w:t>
      </w:r>
      <w:r w:rsidRPr="006C5C09">
        <w:rPr>
          <w:rFonts w:ascii="Times New Roman" w:hAnsi="Times New Roman"/>
          <w:sz w:val="24"/>
          <w:szCs w:val="24"/>
        </w:rPr>
        <w:t xml:space="preserve"> proiectarea modulară, care permite extinderea și adaptarea ulterioară.</w:t>
      </w:r>
    </w:p>
    <w:p w14:paraId="149946E7" w14:textId="770BB014" w:rsidR="006C5C09" w:rsidRPr="006C5C09" w:rsidRDefault="006C5C09" w:rsidP="006C5C09">
      <w:pPr>
        <w:spacing w:before="0" w:after="0"/>
        <w:rPr>
          <w:rFonts w:ascii="Times New Roman" w:hAnsi="Times New Roman"/>
          <w:sz w:val="24"/>
          <w:szCs w:val="24"/>
        </w:rPr>
      </w:pPr>
    </w:p>
    <w:p w14:paraId="5741C131" w14:textId="77777777" w:rsidR="006C5C09" w:rsidRPr="006C5C09" w:rsidRDefault="006C5C09" w:rsidP="006C5C09">
      <w:pPr>
        <w:spacing w:before="100" w:beforeAutospacing="1" w:after="100" w:afterAutospacing="1"/>
        <w:rPr>
          <w:rFonts w:ascii="Times New Roman" w:hAnsi="Times New Roman"/>
          <w:sz w:val="24"/>
          <w:szCs w:val="24"/>
        </w:rPr>
      </w:pPr>
      <w:r w:rsidRPr="006C5C09">
        <w:rPr>
          <w:rFonts w:ascii="Times New Roman" w:hAnsi="Times New Roman"/>
          <w:sz w:val="24"/>
          <w:szCs w:val="24"/>
        </w:rPr>
        <w:t>Prin identificarea și gestionarea acestor riscuri, se asigură o dezvoltare controlată a sistemului și creșterea gradului de fiabilitate și performanță al acestuia.</w:t>
      </w:r>
    </w:p>
    <w:p w14:paraId="7B884521" w14:textId="77777777" w:rsidR="006C5C09" w:rsidRPr="006C5C09" w:rsidRDefault="006C5C09" w:rsidP="006C5C09">
      <w:pPr>
        <w:rPr>
          <w:lang w:val="ro-RO"/>
        </w:rPr>
      </w:pPr>
    </w:p>
    <w:p w14:paraId="33EF4C4C" w14:textId="66EF2A8F" w:rsidR="00FE3073" w:rsidRDefault="004A5735" w:rsidP="00315C8A">
      <w:pPr>
        <w:pStyle w:val="Heading2"/>
        <w:rPr>
          <w:lang w:val="ro-RO"/>
        </w:rPr>
      </w:pPr>
      <w:bookmarkStart w:id="22" w:name="_Toc160527844"/>
      <w:r w:rsidRPr="00A114E1">
        <w:rPr>
          <w:lang w:val="ro-RO"/>
        </w:rPr>
        <w:lastRenderedPageBreak/>
        <w:t>Considerații de proiectare</w:t>
      </w:r>
      <w:bookmarkEnd w:id="22"/>
    </w:p>
    <w:p w14:paraId="0F541B81" w14:textId="77777777" w:rsidR="006C5C09" w:rsidRPr="006C5C09" w:rsidRDefault="006C5C09" w:rsidP="006C5C09">
      <w:pPr>
        <w:rPr>
          <w:rFonts w:ascii="Times New Roman" w:hAnsi="Times New Roman"/>
          <w:sz w:val="24"/>
          <w:szCs w:val="24"/>
        </w:rPr>
      </w:pPr>
      <w:r w:rsidRPr="006C5C09">
        <w:rPr>
          <w:rFonts w:ascii="Times New Roman" w:hAnsi="Times New Roman"/>
          <w:sz w:val="24"/>
          <w:szCs w:val="24"/>
        </w:rPr>
        <w:t xml:space="preserve">Înainte de definirea unei soluții complete de proiectare pentru sistemul </w:t>
      </w:r>
      <w:r w:rsidRPr="006C5C09">
        <w:rPr>
          <w:rFonts w:ascii="Times New Roman" w:hAnsi="Times New Roman"/>
          <w:i/>
          <w:iCs/>
          <w:sz w:val="24"/>
          <w:szCs w:val="24"/>
        </w:rPr>
        <w:t>Smart Parking System (SPS)</w:t>
      </w:r>
      <w:r w:rsidRPr="006C5C09">
        <w:rPr>
          <w:rFonts w:ascii="Times New Roman" w:hAnsi="Times New Roman"/>
          <w:sz w:val="24"/>
          <w:szCs w:val="24"/>
        </w:rPr>
        <w:t>, este necesară analizarea unor aspecte tehnice și funcționale care pot influența designul final.</w:t>
      </w:r>
    </w:p>
    <w:p w14:paraId="28AFDEC2" w14:textId="77777777" w:rsidR="006C5C09" w:rsidRPr="006C5C09" w:rsidRDefault="006C5C09" w:rsidP="006C5C09">
      <w:pPr>
        <w:numPr>
          <w:ilvl w:val="0"/>
          <w:numId w:val="36"/>
        </w:numPr>
        <w:rPr>
          <w:rFonts w:ascii="Times New Roman" w:hAnsi="Times New Roman"/>
          <w:sz w:val="24"/>
          <w:szCs w:val="24"/>
        </w:rPr>
      </w:pPr>
      <w:r w:rsidRPr="006C5C09">
        <w:rPr>
          <w:rFonts w:ascii="Times New Roman" w:hAnsi="Times New Roman"/>
          <w:b/>
          <w:bCs/>
          <w:sz w:val="26"/>
          <w:szCs w:val="26"/>
        </w:rPr>
        <w:t>Alegerea și calibrarea senzorilor</w:t>
      </w:r>
      <w:r w:rsidRPr="006C5C09">
        <w:rPr>
          <w:rFonts w:ascii="Times New Roman" w:hAnsi="Times New Roman"/>
          <w:sz w:val="24"/>
          <w:szCs w:val="24"/>
        </w:rPr>
        <w:br/>
        <w:t>Este necesară stabilirea modului optim de utilizare a senzorilor de obstacol și a senzorului de nivel, precum și calibrarea acestora pentru a asigura acuratețea datelor.</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influențează corectitudinea detectării locurilor ocupate sau libere. </w:t>
      </w:r>
    </w:p>
    <w:p w14:paraId="7E018978" w14:textId="77777777" w:rsidR="006C5C09" w:rsidRPr="006C5C09" w:rsidRDefault="006C5C09" w:rsidP="006C5C09">
      <w:pPr>
        <w:numPr>
          <w:ilvl w:val="0"/>
          <w:numId w:val="36"/>
        </w:numPr>
        <w:rPr>
          <w:rFonts w:ascii="Times New Roman" w:hAnsi="Times New Roman"/>
          <w:sz w:val="24"/>
          <w:szCs w:val="24"/>
        </w:rPr>
      </w:pPr>
      <w:r w:rsidRPr="006C5C09">
        <w:rPr>
          <w:rFonts w:ascii="Times New Roman" w:hAnsi="Times New Roman"/>
          <w:b/>
          <w:bCs/>
          <w:sz w:val="26"/>
          <w:szCs w:val="26"/>
        </w:rPr>
        <w:t>Stabilitatea comunicației Bluetooth</w:t>
      </w:r>
      <w:r w:rsidRPr="006C5C09">
        <w:rPr>
          <w:rFonts w:ascii="Times New Roman" w:hAnsi="Times New Roman"/>
          <w:sz w:val="24"/>
          <w:szCs w:val="24"/>
        </w:rPr>
        <w:br/>
        <w:t>Trebuie analizată fiabilitatea conexiunii dintre modulul HC-05 și aplicația mobilă în diferite condiții de utilizare.</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afectează transmiterea în timp real a datelor. </w:t>
      </w:r>
    </w:p>
    <w:p w14:paraId="1C03CE5C" w14:textId="77777777" w:rsidR="006C5C09" w:rsidRPr="006C5C09" w:rsidRDefault="006C5C09" w:rsidP="006C5C09">
      <w:pPr>
        <w:numPr>
          <w:ilvl w:val="0"/>
          <w:numId w:val="36"/>
        </w:numPr>
        <w:rPr>
          <w:rFonts w:ascii="Times New Roman" w:hAnsi="Times New Roman"/>
          <w:sz w:val="24"/>
          <w:szCs w:val="24"/>
        </w:rPr>
      </w:pPr>
      <w:r w:rsidRPr="006C5C09">
        <w:rPr>
          <w:rFonts w:ascii="Times New Roman" w:hAnsi="Times New Roman"/>
          <w:b/>
          <w:bCs/>
          <w:sz w:val="26"/>
          <w:szCs w:val="26"/>
        </w:rPr>
        <w:t>Definirea protocolului de comunicare</w:t>
      </w:r>
      <w:r w:rsidRPr="006C5C09">
        <w:rPr>
          <w:rFonts w:ascii="Times New Roman" w:hAnsi="Times New Roman"/>
          <w:sz w:val="24"/>
          <w:szCs w:val="24"/>
        </w:rPr>
        <w:br/>
        <w:t>Este necesară stabilirea unui format clar al datelor transmise între sistemul hardware și aplicația mobilă.</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influențează interoperabilitatea și interpretarea corectă a informațiilor. </w:t>
      </w:r>
    </w:p>
    <w:p w14:paraId="59106C5F" w14:textId="77777777" w:rsidR="006C5C09" w:rsidRPr="006C5C09" w:rsidRDefault="006C5C09" w:rsidP="006C5C09">
      <w:pPr>
        <w:numPr>
          <w:ilvl w:val="0"/>
          <w:numId w:val="36"/>
        </w:numPr>
        <w:rPr>
          <w:rFonts w:ascii="Times New Roman" w:hAnsi="Times New Roman"/>
          <w:sz w:val="24"/>
          <w:szCs w:val="24"/>
        </w:rPr>
      </w:pPr>
      <w:r w:rsidRPr="006C5C09">
        <w:rPr>
          <w:rFonts w:ascii="Times New Roman" w:hAnsi="Times New Roman"/>
          <w:b/>
          <w:bCs/>
          <w:sz w:val="26"/>
          <w:szCs w:val="26"/>
        </w:rPr>
        <w:t>Gestionarea erorilor și a situațiilor excepționale</w:t>
      </w:r>
      <w:r w:rsidRPr="006C5C09">
        <w:rPr>
          <w:rFonts w:ascii="Times New Roman" w:hAnsi="Times New Roman"/>
          <w:sz w:val="24"/>
          <w:szCs w:val="24"/>
        </w:rPr>
        <w:br/>
        <w:t>Trebuie definite mecanismele prin care sistemul tratează erorile (ex: pierderea conexiunii, defectarea senzorilor).</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afectează stabilitatea și fiabilitatea sistemului. </w:t>
      </w:r>
    </w:p>
    <w:p w14:paraId="661A6741" w14:textId="77777777" w:rsidR="006C5C09" w:rsidRPr="006C5C09" w:rsidRDefault="006C5C09" w:rsidP="006C5C09">
      <w:pPr>
        <w:numPr>
          <w:ilvl w:val="0"/>
          <w:numId w:val="36"/>
        </w:numPr>
        <w:rPr>
          <w:rFonts w:ascii="Times New Roman" w:hAnsi="Times New Roman"/>
          <w:sz w:val="24"/>
          <w:szCs w:val="24"/>
        </w:rPr>
      </w:pPr>
      <w:r w:rsidRPr="006C5C09">
        <w:rPr>
          <w:rFonts w:ascii="Times New Roman" w:hAnsi="Times New Roman"/>
          <w:b/>
          <w:bCs/>
          <w:sz w:val="26"/>
          <w:szCs w:val="26"/>
        </w:rPr>
        <w:t>Sincronizarea componentelor sistemului</w:t>
      </w:r>
      <w:r w:rsidRPr="006C5C09">
        <w:rPr>
          <w:rFonts w:ascii="Times New Roman" w:hAnsi="Times New Roman"/>
          <w:sz w:val="24"/>
          <w:szCs w:val="24"/>
        </w:rPr>
        <w:br/>
        <w:t>Este necesară stabilirea modului în care componentele hardware și software funcționează sincronizat.</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influențează funcționarea în timp real. </w:t>
      </w:r>
    </w:p>
    <w:p w14:paraId="1DF8144A" w14:textId="77777777" w:rsidR="006C5C09" w:rsidRPr="006C5C09" w:rsidRDefault="006C5C09" w:rsidP="006C5C09">
      <w:pPr>
        <w:numPr>
          <w:ilvl w:val="0"/>
          <w:numId w:val="36"/>
        </w:numPr>
        <w:rPr>
          <w:rFonts w:ascii="Times New Roman" w:hAnsi="Times New Roman"/>
          <w:sz w:val="24"/>
          <w:szCs w:val="24"/>
        </w:rPr>
      </w:pPr>
      <w:r w:rsidRPr="006C5C09">
        <w:rPr>
          <w:rFonts w:ascii="Times New Roman" w:hAnsi="Times New Roman"/>
          <w:b/>
          <w:bCs/>
          <w:sz w:val="26"/>
          <w:szCs w:val="26"/>
        </w:rPr>
        <w:t>Interfața aplicației mobile</w:t>
      </w:r>
      <w:r w:rsidRPr="006C5C09">
        <w:rPr>
          <w:rFonts w:ascii="Times New Roman" w:hAnsi="Times New Roman"/>
          <w:sz w:val="24"/>
          <w:szCs w:val="24"/>
        </w:rPr>
        <w:br/>
        <w:t>Trebuie definit un design intuitiv și ușor de utilizat pentru aplicație.</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afectează experiența utilizatorului. </w:t>
      </w:r>
    </w:p>
    <w:p w14:paraId="512F0F08" w14:textId="77777777" w:rsidR="006C5C09" w:rsidRPr="006C5C09" w:rsidRDefault="006C5C09" w:rsidP="006C5C09">
      <w:pPr>
        <w:numPr>
          <w:ilvl w:val="0"/>
          <w:numId w:val="36"/>
        </w:numPr>
        <w:rPr>
          <w:rFonts w:ascii="Times New Roman" w:hAnsi="Times New Roman"/>
          <w:sz w:val="24"/>
          <w:szCs w:val="24"/>
        </w:rPr>
      </w:pPr>
      <w:r w:rsidRPr="006C5C09">
        <w:rPr>
          <w:rFonts w:ascii="Times New Roman" w:hAnsi="Times New Roman"/>
          <w:b/>
          <w:bCs/>
          <w:sz w:val="26"/>
          <w:szCs w:val="26"/>
        </w:rPr>
        <w:t>Limitările prototipului</w:t>
      </w:r>
      <w:r w:rsidRPr="006C5C09">
        <w:rPr>
          <w:rFonts w:ascii="Times New Roman" w:hAnsi="Times New Roman"/>
          <w:sz w:val="24"/>
          <w:szCs w:val="24"/>
        </w:rPr>
        <w:br/>
        <w:t>Sistemul este realizat sub formă de machetă și nu reflectă complet condițiile reale.</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anumite soluții trebuie adaptate pentru implementări reale. </w:t>
      </w:r>
    </w:p>
    <w:p w14:paraId="15608FEF" w14:textId="77777777" w:rsidR="006C5C09" w:rsidRPr="006C5C09" w:rsidRDefault="006C5C09" w:rsidP="006C5C09">
      <w:pPr>
        <w:numPr>
          <w:ilvl w:val="0"/>
          <w:numId w:val="36"/>
        </w:numPr>
        <w:rPr>
          <w:rFonts w:ascii="Times New Roman" w:hAnsi="Times New Roman"/>
          <w:sz w:val="24"/>
          <w:szCs w:val="24"/>
        </w:rPr>
      </w:pPr>
      <w:r w:rsidRPr="006C5C09">
        <w:rPr>
          <w:rFonts w:ascii="Times New Roman" w:hAnsi="Times New Roman"/>
          <w:b/>
          <w:bCs/>
          <w:sz w:val="26"/>
          <w:szCs w:val="26"/>
        </w:rPr>
        <w:t>Extensibilitatea sistemului</w:t>
      </w:r>
      <w:r w:rsidRPr="006C5C09">
        <w:rPr>
          <w:rFonts w:ascii="Times New Roman" w:hAnsi="Times New Roman"/>
          <w:sz w:val="24"/>
          <w:szCs w:val="24"/>
        </w:rPr>
        <w:br/>
        <w:t>Trebuie analizată posibilitatea extinderii sistemului (ex: integrare Wi-Fi, baze de date).</w:t>
      </w:r>
      <w:r w:rsidRPr="006C5C09">
        <w:rPr>
          <w:rFonts w:ascii="Times New Roman" w:hAnsi="Times New Roman"/>
          <w:sz w:val="24"/>
          <w:szCs w:val="24"/>
        </w:rPr>
        <w:br/>
      </w:r>
      <w:r w:rsidRPr="006C5C09">
        <w:rPr>
          <w:rFonts w:ascii="Times New Roman" w:hAnsi="Times New Roman"/>
          <w:b/>
          <w:bCs/>
          <w:sz w:val="24"/>
          <w:szCs w:val="24"/>
        </w:rPr>
        <w:t>Impact:</w:t>
      </w:r>
      <w:r w:rsidRPr="006C5C09">
        <w:rPr>
          <w:rFonts w:ascii="Times New Roman" w:hAnsi="Times New Roman"/>
          <w:sz w:val="24"/>
          <w:szCs w:val="24"/>
        </w:rPr>
        <w:t xml:space="preserve"> influențează arhitectura și modularitatea. </w:t>
      </w:r>
    </w:p>
    <w:p w14:paraId="0C273CF8" w14:textId="77777777" w:rsidR="006C5C09" w:rsidRDefault="006C5C09" w:rsidP="006C5C09">
      <w:pPr>
        <w:rPr>
          <w:lang w:val="ro-RO"/>
        </w:rPr>
      </w:pPr>
    </w:p>
    <w:p w14:paraId="4B5F3136" w14:textId="77777777" w:rsidR="006C5C09" w:rsidRDefault="006C5C09" w:rsidP="006C5C09">
      <w:pPr>
        <w:rPr>
          <w:lang w:val="ro-RO"/>
        </w:rPr>
      </w:pPr>
    </w:p>
    <w:p w14:paraId="744B53BA" w14:textId="77777777" w:rsidR="006C5C09" w:rsidRDefault="006C5C09" w:rsidP="006C5C09">
      <w:pPr>
        <w:rPr>
          <w:lang w:val="ro-RO"/>
        </w:rPr>
      </w:pPr>
    </w:p>
    <w:p w14:paraId="70C03E2D" w14:textId="77777777" w:rsidR="006C5C09" w:rsidRPr="006C5C09" w:rsidRDefault="006C5C09" w:rsidP="006C5C09">
      <w:pPr>
        <w:rPr>
          <w:lang w:val="ro-RO"/>
        </w:rPr>
      </w:pPr>
    </w:p>
    <w:p w14:paraId="33EF4C4E" w14:textId="1BF1C656" w:rsidR="00FE3073" w:rsidRPr="00A114E1" w:rsidRDefault="004A5735" w:rsidP="008B3F72">
      <w:pPr>
        <w:pStyle w:val="Heading3"/>
      </w:pPr>
      <w:bookmarkStart w:id="23" w:name="_Toc160527845"/>
      <w:r w:rsidRPr="00A114E1">
        <w:lastRenderedPageBreak/>
        <w:t xml:space="preserve">Obiective și </w:t>
      </w:r>
      <w:r w:rsidR="00FB5801" w:rsidRPr="00A114E1">
        <w:t>linii directoare (ghiduri)</w:t>
      </w:r>
      <w:bookmarkEnd w:id="23"/>
    </w:p>
    <w:p w14:paraId="33EF4C50" w14:textId="2C2D294A" w:rsidR="00740395" w:rsidRDefault="00FB5801" w:rsidP="008B3F72">
      <w:pPr>
        <w:pStyle w:val="Heading3"/>
      </w:pPr>
      <w:bookmarkStart w:id="24" w:name="_Toc160527846"/>
      <w:bookmarkStart w:id="25" w:name="_Toc403385935"/>
      <w:r w:rsidRPr="00A114E1">
        <w:t>Metode de dezvoltare</w:t>
      </w:r>
      <w:bookmarkEnd w:id="24"/>
      <w:r w:rsidRPr="00A114E1">
        <w:t xml:space="preserve"> </w:t>
      </w:r>
      <w:bookmarkEnd w:id="25"/>
    </w:p>
    <w:p w14:paraId="51BCFC93" w14:textId="77777777" w:rsidR="000C628C" w:rsidRPr="000C628C" w:rsidRDefault="000C628C" w:rsidP="000C628C">
      <w:pPr>
        <w:rPr>
          <w:rFonts w:ascii="Times New Roman" w:hAnsi="Times New Roman"/>
          <w:sz w:val="24"/>
          <w:szCs w:val="24"/>
        </w:rPr>
      </w:pPr>
      <w:r w:rsidRPr="000C628C">
        <w:rPr>
          <w:rFonts w:ascii="Times New Roman" w:hAnsi="Times New Roman"/>
          <w:sz w:val="24"/>
          <w:szCs w:val="24"/>
        </w:rPr>
        <w:t xml:space="preserve">Proiectarea sistemului </w:t>
      </w:r>
      <w:r w:rsidRPr="000C628C">
        <w:rPr>
          <w:rFonts w:ascii="Times New Roman" w:hAnsi="Times New Roman"/>
          <w:i/>
          <w:iCs/>
          <w:sz w:val="24"/>
          <w:szCs w:val="24"/>
        </w:rPr>
        <w:t>Smart Parking System (SPS)</w:t>
      </w:r>
      <w:r w:rsidRPr="000C628C">
        <w:rPr>
          <w:rFonts w:ascii="Times New Roman" w:hAnsi="Times New Roman"/>
          <w:sz w:val="24"/>
          <w:szCs w:val="24"/>
        </w:rPr>
        <w:t xml:space="preserve"> este ghidată de o serie de obiective și principii care influențează atât structura generală, cât și detaliile de implementare ale componentelor hardware și software.</w:t>
      </w:r>
    </w:p>
    <w:p w14:paraId="5A3281B2" w14:textId="77777777" w:rsidR="000C628C" w:rsidRPr="000C628C" w:rsidRDefault="000C628C" w:rsidP="000C628C">
      <w:pPr>
        <w:numPr>
          <w:ilvl w:val="0"/>
          <w:numId w:val="37"/>
        </w:numPr>
        <w:rPr>
          <w:rFonts w:ascii="Times New Roman" w:hAnsi="Times New Roman"/>
          <w:sz w:val="24"/>
          <w:szCs w:val="24"/>
        </w:rPr>
      </w:pPr>
      <w:r w:rsidRPr="000C628C">
        <w:rPr>
          <w:rFonts w:ascii="Times New Roman" w:hAnsi="Times New Roman"/>
          <w:b/>
          <w:bCs/>
          <w:sz w:val="26"/>
          <w:szCs w:val="26"/>
        </w:rPr>
        <w:t>Prioritizarea funcționării în timp real</w:t>
      </w:r>
      <w:r w:rsidRPr="000C628C">
        <w:rPr>
          <w:rFonts w:ascii="Times New Roman" w:hAnsi="Times New Roman"/>
          <w:sz w:val="24"/>
          <w:szCs w:val="24"/>
        </w:rPr>
        <w:br/>
        <w:t>Sistemul este proiectat pentru a reacționa rapid la schimbările detectate (ocuparea/eliberarea locurilor).</w:t>
      </w:r>
      <w:r w:rsidRPr="000C628C">
        <w:rPr>
          <w:rFonts w:ascii="Times New Roman" w:hAnsi="Times New Roman"/>
          <w:sz w:val="24"/>
          <w:szCs w:val="24"/>
        </w:rPr>
        <w:br/>
      </w:r>
      <w:r w:rsidRPr="000C628C">
        <w:rPr>
          <w:rFonts w:ascii="Times New Roman" w:hAnsi="Times New Roman"/>
          <w:b/>
          <w:bCs/>
          <w:sz w:val="24"/>
          <w:szCs w:val="24"/>
        </w:rPr>
        <w:t>Motiv:</w:t>
      </w:r>
      <w:r w:rsidRPr="000C628C">
        <w:rPr>
          <w:rFonts w:ascii="Times New Roman" w:hAnsi="Times New Roman"/>
          <w:sz w:val="24"/>
          <w:szCs w:val="24"/>
        </w:rPr>
        <w:t xml:space="preserve"> utilizatorii trebuie să primească informații actualizate în timp real. </w:t>
      </w:r>
    </w:p>
    <w:p w14:paraId="5EA671E3" w14:textId="77777777" w:rsidR="000C628C" w:rsidRPr="000C628C" w:rsidRDefault="000C628C" w:rsidP="000C628C">
      <w:pPr>
        <w:numPr>
          <w:ilvl w:val="0"/>
          <w:numId w:val="37"/>
        </w:numPr>
        <w:rPr>
          <w:rFonts w:ascii="Times New Roman" w:hAnsi="Times New Roman"/>
          <w:sz w:val="24"/>
          <w:szCs w:val="24"/>
        </w:rPr>
      </w:pPr>
      <w:r w:rsidRPr="000C628C">
        <w:rPr>
          <w:rFonts w:ascii="Times New Roman" w:hAnsi="Times New Roman"/>
          <w:b/>
          <w:bCs/>
          <w:sz w:val="26"/>
          <w:szCs w:val="26"/>
        </w:rPr>
        <w:t>Echilibru între performanță și utilizarea resurselor</w:t>
      </w:r>
      <w:r w:rsidRPr="000C628C">
        <w:rPr>
          <w:rFonts w:ascii="Times New Roman" w:hAnsi="Times New Roman"/>
          <w:sz w:val="24"/>
          <w:szCs w:val="24"/>
        </w:rPr>
        <w:br/>
        <w:t>Se pune accent pe optimizarea consumului de memorie și procesare, având în vedere limitările plăcii Arduino.</w:t>
      </w:r>
      <w:r w:rsidRPr="000C628C">
        <w:rPr>
          <w:rFonts w:ascii="Times New Roman" w:hAnsi="Times New Roman"/>
          <w:sz w:val="24"/>
          <w:szCs w:val="24"/>
        </w:rPr>
        <w:br/>
      </w:r>
      <w:r w:rsidRPr="000C628C">
        <w:rPr>
          <w:rFonts w:ascii="Times New Roman" w:hAnsi="Times New Roman"/>
          <w:b/>
          <w:bCs/>
          <w:sz w:val="24"/>
          <w:szCs w:val="24"/>
        </w:rPr>
        <w:t>Motiv:</w:t>
      </w:r>
      <w:r w:rsidRPr="000C628C">
        <w:rPr>
          <w:rFonts w:ascii="Times New Roman" w:hAnsi="Times New Roman"/>
          <w:sz w:val="24"/>
          <w:szCs w:val="24"/>
        </w:rPr>
        <w:t xml:space="preserve"> resursele hardware sunt limitate, iar codul trebuie să fie eficient. </w:t>
      </w:r>
    </w:p>
    <w:p w14:paraId="326C04B5" w14:textId="77777777" w:rsidR="000C628C" w:rsidRPr="000C628C" w:rsidRDefault="000C628C" w:rsidP="000C628C">
      <w:pPr>
        <w:numPr>
          <w:ilvl w:val="0"/>
          <w:numId w:val="37"/>
        </w:numPr>
        <w:rPr>
          <w:rFonts w:ascii="Times New Roman" w:hAnsi="Times New Roman"/>
          <w:sz w:val="24"/>
          <w:szCs w:val="24"/>
        </w:rPr>
      </w:pPr>
      <w:r w:rsidRPr="000C628C">
        <w:rPr>
          <w:rFonts w:ascii="Times New Roman" w:hAnsi="Times New Roman"/>
          <w:b/>
          <w:bCs/>
          <w:sz w:val="26"/>
          <w:szCs w:val="26"/>
        </w:rPr>
        <w:t>Design modular al sistemului</w:t>
      </w:r>
      <w:r w:rsidRPr="000C628C">
        <w:rPr>
          <w:rFonts w:ascii="Times New Roman" w:hAnsi="Times New Roman"/>
          <w:sz w:val="24"/>
          <w:szCs w:val="24"/>
        </w:rPr>
        <w:br/>
        <w:t>Sistemul este împărțit în componente independente (hardware, comunicație, aplicație mobilă).</w:t>
      </w:r>
      <w:r w:rsidRPr="000C628C">
        <w:rPr>
          <w:rFonts w:ascii="Times New Roman" w:hAnsi="Times New Roman"/>
          <w:sz w:val="24"/>
          <w:szCs w:val="24"/>
        </w:rPr>
        <w:br/>
      </w:r>
      <w:r w:rsidRPr="000C628C">
        <w:rPr>
          <w:rFonts w:ascii="Times New Roman" w:hAnsi="Times New Roman"/>
          <w:b/>
          <w:bCs/>
          <w:sz w:val="24"/>
          <w:szCs w:val="24"/>
        </w:rPr>
        <w:t>Motiv:</w:t>
      </w:r>
      <w:r w:rsidRPr="000C628C">
        <w:rPr>
          <w:rFonts w:ascii="Times New Roman" w:hAnsi="Times New Roman"/>
          <w:sz w:val="24"/>
          <w:szCs w:val="24"/>
        </w:rPr>
        <w:t xml:space="preserve"> permite dezvoltarea, testarea și extinderea ușoară a sistemului. </w:t>
      </w:r>
    </w:p>
    <w:p w14:paraId="74FD552A" w14:textId="77777777" w:rsidR="000C628C" w:rsidRPr="000C628C" w:rsidRDefault="000C628C" w:rsidP="000C628C">
      <w:pPr>
        <w:numPr>
          <w:ilvl w:val="0"/>
          <w:numId w:val="37"/>
        </w:numPr>
        <w:rPr>
          <w:rFonts w:ascii="Times New Roman" w:hAnsi="Times New Roman"/>
          <w:sz w:val="24"/>
          <w:szCs w:val="24"/>
        </w:rPr>
      </w:pPr>
      <w:r w:rsidRPr="000C628C">
        <w:rPr>
          <w:rFonts w:ascii="Times New Roman" w:hAnsi="Times New Roman"/>
          <w:b/>
          <w:bCs/>
          <w:sz w:val="26"/>
          <w:szCs w:val="26"/>
        </w:rPr>
        <w:t>Simplitate și claritate în implementare</w:t>
      </w:r>
      <w:r w:rsidRPr="000C628C">
        <w:rPr>
          <w:rFonts w:ascii="Times New Roman" w:hAnsi="Times New Roman"/>
          <w:sz w:val="24"/>
          <w:szCs w:val="24"/>
        </w:rPr>
        <w:br/>
        <w:t>Se utilizează soluții simple și ușor de înțeles, evitând complexitatea inutilă.</w:t>
      </w:r>
      <w:r w:rsidRPr="000C628C">
        <w:rPr>
          <w:rFonts w:ascii="Times New Roman" w:hAnsi="Times New Roman"/>
          <w:sz w:val="24"/>
          <w:szCs w:val="24"/>
        </w:rPr>
        <w:br/>
      </w:r>
      <w:r w:rsidRPr="000C628C">
        <w:rPr>
          <w:rFonts w:ascii="Times New Roman" w:hAnsi="Times New Roman"/>
          <w:b/>
          <w:bCs/>
          <w:sz w:val="24"/>
          <w:szCs w:val="24"/>
        </w:rPr>
        <w:t>Motiv:</w:t>
      </w:r>
      <w:r w:rsidRPr="000C628C">
        <w:rPr>
          <w:rFonts w:ascii="Times New Roman" w:hAnsi="Times New Roman"/>
          <w:sz w:val="24"/>
          <w:szCs w:val="24"/>
        </w:rPr>
        <w:t xml:space="preserve"> crește mentenabilitatea și reduce riscul de erori. </w:t>
      </w:r>
    </w:p>
    <w:p w14:paraId="35B91C0D" w14:textId="77777777" w:rsidR="000C628C" w:rsidRPr="000C628C" w:rsidRDefault="000C628C" w:rsidP="000C628C">
      <w:pPr>
        <w:numPr>
          <w:ilvl w:val="0"/>
          <w:numId w:val="37"/>
        </w:numPr>
        <w:rPr>
          <w:rFonts w:ascii="Times New Roman" w:hAnsi="Times New Roman"/>
          <w:sz w:val="24"/>
          <w:szCs w:val="24"/>
        </w:rPr>
      </w:pPr>
      <w:r w:rsidRPr="000C628C">
        <w:rPr>
          <w:rFonts w:ascii="Times New Roman" w:hAnsi="Times New Roman"/>
          <w:b/>
          <w:bCs/>
          <w:sz w:val="26"/>
          <w:szCs w:val="26"/>
        </w:rPr>
        <w:t>Interfață intuitivă pentru utilizator</w:t>
      </w:r>
      <w:r w:rsidRPr="000C628C">
        <w:rPr>
          <w:rFonts w:ascii="Times New Roman" w:hAnsi="Times New Roman"/>
          <w:sz w:val="26"/>
          <w:szCs w:val="26"/>
        </w:rPr>
        <w:br/>
      </w:r>
      <w:r w:rsidRPr="000C628C">
        <w:rPr>
          <w:rFonts w:ascii="Times New Roman" w:hAnsi="Times New Roman"/>
          <w:sz w:val="24"/>
          <w:szCs w:val="24"/>
        </w:rPr>
        <w:t>Aplicația mobilă este proiectată cu un design simplu și ușor de utilizat.</w:t>
      </w:r>
      <w:r w:rsidRPr="000C628C">
        <w:rPr>
          <w:rFonts w:ascii="Times New Roman" w:hAnsi="Times New Roman"/>
          <w:sz w:val="24"/>
          <w:szCs w:val="24"/>
        </w:rPr>
        <w:br/>
      </w:r>
      <w:r w:rsidRPr="000C628C">
        <w:rPr>
          <w:rFonts w:ascii="Times New Roman" w:hAnsi="Times New Roman"/>
          <w:b/>
          <w:bCs/>
          <w:sz w:val="24"/>
          <w:szCs w:val="24"/>
        </w:rPr>
        <w:t>Motiv:</w:t>
      </w:r>
      <w:r w:rsidRPr="000C628C">
        <w:rPr>
          <w:rFonts w:ascii="Times New Roman" w:hAnsi="Times New Roman"/>
          <w:sz w:val="24"/>
          <w:szCs w:val="24"/>
        </w:rPr>
        <w:t xml:space="preserve"> utilizatorii finali pot avea nivel tehnic redus. </w:t>
      </w:r>
    </w:p>
    <w:p w14:paraId="1975F8DD" w14:textId="77777777" w:rsidR="000C628C" w:rsidRPr="000C628C" w:rsidRDefault="000C628C" w:rsidP="000C628C">
      <w:pPr>
        <w:numPr>
          <w:ilvl w:val="0"/>
          <w:numId w:val="37"/>
        </w:numPr>
        <w:rPr>
          <w:rFonts w:ascii="Times New Roman" w:hAnsi="Times New Roman"/>
          <w:sz w:val="24"/>
          <w:szCs w:val="24"/>
        </w:rPr>
      </w:pPr>
      <w:r w:rsidRPr="000C628C">
        <w:rPr>
          <w:rFonts w:ascii="Times New Roman" w:hAnsi="Times New Roman"/>
          <w:b/>
          <w:bCs/>
          <w:sz w:val="26"/>
          <w:szCs w:val="26"/>
        </w:rPr>
        <w:t>Fiabilitate și toleranță la erori</w:t>
      </w:r>
      <w:r w:rsidRPr="000C628C">
        <w:rPr>
          <w:rFonts w:ascii="Times New Roman" w:hAnsi="Times New Roman"/>
          <w:sz w:val="24"/>
          <w:szCs w:val="24"/>
        </w:rPr>
        <w:br/>
        <w:t>Sistemul trebuie să gestioneze corect erorile și să evite comportamentele neprevăzute.</w:t>
      </w:r>
      <w:r w:rsidRPr="000C628C">
        <w:rPr>
          <w:rFonts w:ascii="Times New Roman" w:hAnsi="Times New Roman"/>
          <w:sz w:val="24"/>
          <w:szCs w:val="24"/>
        </w:rPr>
        <w:br/>
      </w:r>
      <w:r w:rsidRPr="000C628C">
        <w:rPr>
          <w:rFonts w:ascii="Times New Roman" w:hAnsi="Times New Roman"/>
          <w:b/>
          <w:bCs/>
          <w:sz w:val="24"/>
          <w:szCs w:val="24"/>
        </w:rPr>
        <w:t>Motiv:</w:t>
      </w:r>
      <w:r w:rsidRPr="000C628C">
        <w:rPr>
          <w:rFonts w:ascii="Times New Roman" w:hAnsi="Times New Roman"/>
          <w:sz w:val="24"/>
          <w:szCs w:val="24"/>
        </w:rPr>
        <w:t xml:space="preserve"> asigură stabilitatea în funcționare. </w:t>
      </w:r>
    </w:p>
    <w:p w14:paraId="5DD8FD77" w14:textId="77777777" w:rsidR="000C628C" w:rsidRPr="000C628C" w:rsidRDefault="000C628C" w:rsidP="000C628C">
      <w:pPr>
        <w:numPr>
          <w:ilvl w:val="0"/>
          <w:numId w:val="37"/>
        </w:numPr>
        <w:rPr>
          <w:rFonts w:ascii="Times New Roman" w:hAnsi="Times New Roman"/>
          <w:sz w:val="24"/>
          <w:szCs w:val="24"/>
        </w:rPr>
      </w:pPr>
      <w:r w:rsidRPr="000C628C">
        <w:rPr>
          <w:rFonts w:ascii="Times New Roman" w:hAnsi="Times New Roman"/>
          <w:b/>
          <w:bCs/>
          <w:sz w:val="26"/>
          <w:szCs w:val="26"/>
        </w:rPr>
        <w:t>Utilizarea tehnologiilor accesibile și standardizate</w:t>
      </w:r>
      <w:r w:rsidRPr="000C628C">
        <w:rPr>
          <w:rFonts w:ascii="Times New Roman" w:hAnsi="Times New Roman"/>
          <w:sz w:val="24"/>
          <w:szCs w:val="24"/>
        </w:rPr>
        <w:br/>
        <w:t>Se folosesc platforme și instrumente comune (Arduino, Bluetooth, Android).</w:t>
      </w:r>
      <w:r w:rsidRPr="000C628C">
        <w:rPr>
          <w:rFonts w:ascii="Times New Roman" w:hAnsi="Times New Roman"/>
          <w:sz w:val="24"/>
          <w:szCs w:val="24"/>
        </w:rPr>
        <w:br/>
      </w:r>
      <w:r w:rsidRPr="000C628C">
        <w:rPr>
          <w:rFonts w:ascii="Times New Roman" w:hAnsi="Times New Roman"/>
          <w:b/>
          <w:bCs/>
          <w:sz w:val="24"/>
          <w:szCs w:val="24"/>
        </w:rPr>
        <w:t>Motiv:</w:t>
      </w:r>
      <w:r w:rsidRPr="000C628C">
        <w:rPr>
          <w:rFonts w:ascii="Times New Roman" w:hAnsi="Times New Roman"/>
          <w:sz w:val="24"/>
          <w:szCs w:val="24"/>
        </w:rPr>
        <w:t xml:space="preserve"> facilitează dezvoltarea și reduce complexitatea implementării. </w:t>
      </w:r>
    </w:p>
    <w:p w14:paraId="6880AD7F" w14:textId="77777777" w:rsidR="000C628C" w:rsidRPr="000C628C" w:rsidRDefault="000C628C" w:rsidP="000C628C">
      <w:pPr>
        <w:numPr>
          <w:ilvl w:val="0"/>
          <w:numId w:val="37"/>
        </w:numPr>
        <w:rPr>
          <w:rFonts w:ascii="Times New Roman" w:hAnsi="Times New Roman"/>
          <w:sz w:val="24"/>
          <w:szCs w:val="24"/>
        </w:rPr>
      </w:pPr>
      <w:r w:rsidRPr="000C628C">
        <w:rPr>
          <w:rFonts w:ascii="Times New Roman" w:hAnsi="Times New Roman"/>
          <w:b/>
          <w:bCs/>
          <w:sz w:val="26"/>
          <w:szCs w:val="26"/>
        </w:rPr>
        <w:t>Comunicare eficientă între componente</w:t>
      </w:r>
      <w:r w:rsidRPr="000C628C">
        <w:rPr>
          <w:rFonts w:ascii="Times New Roman" w:hAnsi="Times New Roman"/>
          <w:sz w:val="24"/>
          <w:szCs w:val="24"/>
        </w:rPr>
        <w:br/>
        <w:t>Se utilizează un protocol simplu de transmitere a datelor între hardware și aplicație.</w:t>
      </w:r>
      <w:r w:rsidRPr="000C628C">
        <w:rPr>
          <w:rFonts w:ascii="Times New Roman" w:hAnsi="Times New Roman"/>
          <w:sz w:val="24"/>
          <w:szCs w:val="24"/>
        </w:rPr>
        <w:br/>
      </w:r>
      <w:r w:rsidRPr="000C628C">
        <w:rPr>
          <w:rFonts w:ascii="Times New Roman" w:hAnsi="Times New Roman"/>
          <w:b/>
          <w:bCs/>
          <w:sz w:val="24"/>
          <w:szCs w:val="24"/>
        </w:rPr>
        <w:t>Motiv:</w:t>
      </w:r>
      <w:r w:rsidRPr="000C628C">
        <w:rPr>
          <w:rFonts w:ascii="Times New Roman" w:hAnsi="Times New Roman"/>
          <w:sz w:val="24"/>
          <w:szCs w:val="24"/>
        </w:rPr>
        <w:t xml:space="preserve"> reduce erorile de interpretare și optimizează transferul de date. </w:t>
      </w:r>
    </w:p>
    <w:p w14:paraId="2B8CD73A" w14:textId="77777777" w:rsidR="000C628C" w:rsidRPr="000C628C" w:rsidRDefault="000C628C" w:rsidP="000C628C">
      <w:pPr>
        <w:numPr>
          <w:ilvl w:val="0"/>
          <w:numId w:val="37"/>
        </w:numPr>
        <w:rPr>
          <w:rFonts w:ascii="Times New Roman" w:hAnsi="Times New Roman"/>
          <w:sz w:val="24"/>
          <w:szCs w:val="24"/>
        </w:rPr>
      </w:pPr>
      <w:r w:rsidRPr="000C628C">
        <w:rPr>
          <w:rFonts w:ascii="Times New Roman" w:hAnsi="Times New Roman"/>
          <w:b/>
          <w:bCs/>
          <w:sz w:val="26"/>
          <w:szCs w:val="26"/>
        </w:rPr>
        <w:t>Respectarea convențiilor de programare</w:t>
      </w:r>
      <w:r w:rsidRPr="000C628C">
        <w:rPr>
          <w:rFonts w:ascii="Times New Roman" w:hAnsi="Times New Roman"/>
          <w:sz w:val="24"/>
          <w:szCs w:val="24"/>
        </w:rPr>
        <w:br/>
        <w:t>Codul este structurat, comentat și organizat modular.</w:t>
      </w:r>
      <w:r w:rsidRPr="000C628C">
        <w:rPr>
          <w:rFonts w:ascii="Times New Roman" w:hAnsi="Times New Roman"/>
          <w:sz w:val="24"/>
          <w:szCs w:val="24"/>
        </w:rPr>
        <w:br/>
      </w:r>
      <w:r w:rsidRPr="000C628C">
        <w:rPr>
          <w:rFonts w:ascii="Times New Roman" w:hAnsi="Times New Roman"/>
          <w:b/>
          <w:bCs/>
          <w:sz w:val="24"/>
          <w:szCs w:val="24"/>
        </w:rPr>
        <w:t>Motiv:</w:t>
      </w:r>
      <w:r w:rsidRPr="000C628C">
        <w:rPr>
          <w:rFonts w:ascii="Times New Roman" w:hAnsi="Times New Roman"/>
          <w:sz w:val="24"/>
          <w:szCs w:val="24"/>
        </w:rPr>
        <w:t xml:space="preserve"> facilitează înțelegerea, testarea și întreținerea sistemului. </w:t>
      </w:r>
    </w:p>
    <w:p w14:paraId="552989BC" w14:textId="77777777" w:rsidR="000C628C" w:rsidRPr="000C628C" w:rsidRDefault="000C628C" w:rsidP="000C628C">
      <w:pPr>
        <w:numPr>
          <w:ilvl w:val="0"/>
          <w:numId w:val="37"/>
        </w:numPr>
        <w:rPr>
          <w:rFonts w:ascii="Times New Roman" w:hAnsi="Times New Roman"/>
          <w:sz w:val="24"/>
          <w:szCs w:val="24"/>
        </w:rPr>
      </w:pPr>
      <w:r w:rsidRPr="000C628C">
        <w:rPr>
          <w:rFonts w:ascii="Times New Roman" w:hAnsi="Times New Roman"/>
          <w:b/>
          <w:bCs/>
          <w:sz w:val="26"/>
          <w:szCs w:val="26"/>
        </w:rPr>
        <w:t>Extensibilitate și scalabilitate</w:t>
      </w:r>
      <w:r w:rsidRPr="000C628C">
        <w:rPr>
          <w:rFonts w:ascii="Times New Roman" w:hAnsi="Times New Roman"/>
          <w:sz w:val="24"/>
          <w:szCs w:val="24"/>
        </w:rPr>
        <w:br/>
        <w:t>Sistemul este proiectat astfel încât să permită adăugarea de noi funcționalități.</w:t>
      </w:r>
      <w:r w:rsidRPr="000C628C">
        <w:rPr>
          <w:rFonts w:ascii="Times New Roman" w:hAnsi="Times New Roman"/>
          <w:sz w:val="24"/>
          <w:szCs w:val="24"/>
        </w:rPr>
        <w:br/>
      </w:r>
      <w:r w:rsidRPr="000C628C">
        <w:rPr>
          <w:rFonts w:ascii="Times New Roman" w:hAnsi="Times New Roman"/>
          <w:b/>
          <w:bCs/>
          <w:sz w:val="24"/>
          <w:szCs w:val="24"/>
        </w:rPr>
        <w:t>Motiv:</w:t>
      </w:r>
      <w:r w:rsidRPr="000C628C">
        <w:rPr>
          <w:rFonts w:ascii="Times New Roman" w:hAnsi="Times New Roman"/>
          <w:sz w:val="24"/>
          <w:szCs w:val="24"/>
        </w:rPr>
        <w:t xml:space="preserve"> permite adaptarea ulterioară (ex: integrare Wi-Fi, baze de date). </w:t>
      </w:r>
    </w:p>
    <w:p w14:paraId="3595DDF2" w14:textId="77777777" w:rsidR="000C628C" w:rsidRPr="000C628C" w:rsidRDefault="000C628C" w:rsidP="000C628C">
      <w:pPr>
        <w:numPr>
          <w:ilvl w:val="0"/>
          <w:numId w:val="37"/>
        </w:numPr>
        <w:rPr>
          <w:rFonts w:ascii="Times New Roman" w:hAnsi="Times New Roman"/>
          <w:sz w:val="24"/>
          <w:szCs w:val="24"/>
        </w:rPr>
      </w:pPr>
      <w:r w:rsidRPr="000C628C">
        <w:rPr>
          <w:rFonts w:ascii="Times New Roman" w:hAnsi="Times New Roman"/>
          <w:b/>
          <w:bCs/>
          <w:sz w:val="26"/>
          <w:szCs w:val="26"/>
        </w:rPr>
        <w:lastRenderedPageBreak/>
        <w:t>Separarea responsabilităților</w:t>
      </w:r>
      <w:r w:rsidRPr="000C628C">
        <w:rPr>
          <w:rFonts w:ascii="Times New Roman" w:hAnsi="Times New Roman"/>
          <w:sz w:val="24"/>
          <w:szCs w:val="24"/>
        </w:rPr>
        <w:br/>
        <w:t>Fiecare componentă are un rol bine definit (Arduino – procesare, aplicație – interfață).</w:t>
      </w:r>
      <w:r w:rsidRPr="000C628C">
        <w:rPr>
          <w:rFonts w:ascii="Times New Roman" w:hAnsi="Times New Roman"/>
          <w:sz w:val="24"/>
          <w:szCs w:val="24"/>
        </w:rPr>
        <w:br/>
      </w:r>
      <w:r w:rsidRPr="000C628C">
        <w:rPr>
          <w:rFonts w:ascii="Times New Roman" w:hAnsi="Times New Roman"/>
          <w:b/>
          <w:bCs/>
          <w:sz w:val="24"/>
          <w:szCs w:val="24"/>
        </w:rPr>
        <w:t>Motiv:</w:t>
      </w:r>
      <w:r w:rsidRPr="000C628C">
        <w:rPr>
          <w:rFonts w:ascii="Times New Roman" w:hAnsi="Times New Roman"/>
          <w:sz w:val="24"/>
          <w:szCs w:val="24"/>
        </w:rPr>
        <w:t xml:space="preserve"> reduce complexitatea și îmbunătățește organizarea sistemului.</w:t>
      </w:r>
    </w:p>
    <w:p w14:paraId="2976475D" w14:textId="77777777" w:rsidR="000C628C" w:rsidRPr="000C628C" w:rsidRDefault="000C628C" w:rsidP="000C628C">
      <w:pPr>
        <w:rPr>
          <w:lang w:val="ro-RO"/>
        </w:rPr>
      </w:pPr>
    </w:p>
    <w:p w14:paraId="33EF4C52" w14:textId="61F7FBAB" w:rsidR="00740395" w:rsidRDefault="00FB5801" w:rsidP="008B3F72">
      <w:pPr>
        <w:pStyle w:val="Heading3"/>
      </w:pPr>
      <w:bookmarkStart w:id="26" w:name="_Toc160527847"/>
      <w:r w:rsidRPr="00A114E1">
        <w:t>Strategii de arhitectură</w:t>
      </w:r>
      <w:bookmarkEnd w:id="26"/>
    </w:p>
    <w:p w14:paraId="062CC851" w14:textId="77777777" w:rsidR="000C628C" w:rsidRPr="000C628C" w:rsidRDefault="000C628C" w:rsidP="000C628C">
      <w:r w:rsidRPr="000C628C">
        <w:t xml:space="preserve">Proiectarea sistemului </w:t>
      </w:r>
      <w:r w:rsidRPr="000C628C">
        <w:rPr>
          <w:i/>
          <w:iCs/>
        </w:rPr>
        <w:t>Smart Parking System (SPS)</w:t>
      </w:r>
      <w:r w:rsidRPr="000C628C">
        <w:t xml:space="preserve"> implică o serie de decizii arhitecturale și strategii care influențează organizarea generală a sistemului și modul în care componentele interacționează între ele. Aceste decizii au fost luate în conformitate cu obiectivele de design definite anterior, precum simplitatea, eficiența și modularitatea.</w:t>
      </w:r>
    </w:p>
    <w:p w14:paraId="7F0D7130" w14:textId="10623294" w:rsidR="000C628C" w:rsidRPr="000C628C" w:rsidRDefault="000C628C" w:rsidP="000C628C"/>
    <w:p w14:paraId="41BC2D42" w14:textId="77777777" w:rsidR="000C628C" w:rsidRPr="000C628C" w:rsidRDefault="000C628C" w:rsidP="000C628C">
      <w:pPr>
        <w:numPr>
          <w:ilvl w:val="0"/>
          <w:numId w:val="38"/>
        </w:numPr>
      </w:pPr>
      <w:r w:rsidRPr="000C628C">
        <w:rPr>
          <w:b/>
          <w:bCs/>
        </w:rPr>
        <w:t>Utilizarea platformei Arduino pentru control hardware</w:t>
      </w:r>
      <w:r w:rsidRPr="000C628C">
        <w:br/>
        <w:t>Sistemul utilizează Arduino ca unitate centrală pentru colectarea și procesarea datelor de la senzori.</w:t>
      </w:r>
      <w:r w:rsidRPr="000C628C">
        <w:br/>
      </w:r>
      <w:r w:rsidRPr="000C628C">
        <w:rPr>
          <w:b/>
          <w:bCs/>
        </w:rPr>
        <w:t>Motiv:</w:t>
      </w:r>
      <w:r w:rsidRPr="000C628C">
        <w:t xml:space="preserve"> Arduino este ușor de utilizat, accesibil și potrivit pentru prototipuri.</w:t>
      </w:r>
      <w:r w:rsidRPr="000C628C">
        <w:br/>
      </w:r>
      <w:r w:rsidRPr="000C628C">
        <w:rPr>
          <w:b/>
          <w:bCs/>
        </w:rPr>
        <w:t>Alternative analizate:</w:t>
      </w:r>
      <w:r w:rsidRPr="000C628C">
        <w:t xml:space="preserve"> Raspberry Pi sau alte microcontrolere mai performante.</w:t>
      </w:r>
      <w:r w:rsidRPr="000C628C">
        <w:br/>
      </w:r>
      <w:r w:rsidRPr="000C628C">
        <w:rPr>
          <w:b/>
          <w:bCs/>
        </w:rPr>
        <w:t>Motivul respingerii:</w:t>
      </w:r>
      <w:r w:rsidRPr="000C628C">
        <w:t xml:space="preserve"> complexitate mai mare și costuri mai ridicate, nejustificate pentru un prototip. </w:t>
      </w:r>
    </w:p>
    <w:p w14:paraId="6B210954" w14:textId="07AE94C8" w:rsidR="000C628C" w:rsidRPr="000C628C" w:rsidRDefault="000C628C" w:rsidP="000C628C"/>
    <w:p w14:paraId="6D6FB8E0" w14:textId="77777777" w:rsidR="000C628C" w:rsidRPr="000C628C" w:rsidRDefault="000C628C" w:rsidP="000C628C">
      <w:pPr>
        <w:numPr>
          <w:ilvl w:val="0"/>
          <w:numId w:val="39"/>
        </w:numPr>
      </w:pPr>
      <w:r w:rsidRPr="000C628C">
        <w:rPr>
          <w:b/>
          <w:bCs/>
        </w:rPr>
        <w:t>Utilizarea comunicației Bluetooth (HC-05)</w:t>
      </w:r>
      <w:r w:rsidRPr="000C628C">
        <w:br/>
        <w:t>Comunicarea dintre hardware și aplicația mobilă se realizează prin Bluetooth.</w:t>
      </w:r>
      <w:r w:rsidRPr="000C628C">
        <w:br/>
      </w:r>
      <w:r w:rsidRPr="000C628C">
        <w:rPr>
          <w:b/>
          <w:bCs/>
        </w:rPr>
        <w:t>Motiv:</w:t>
      </w:r>
      <w:r w:rsidRPr="000C628C">
        <w:t xml:space="preserve"> implementare simplă și potrivită pentru comunicații pe distanțe scurte.</w:t>
      </w:r>
      <w:r w:rsidRPr="000C628C">
        <w:br/>
      </w:r>
      <w:r w:rsidRPr="000C628C">
        <w:rPr>
          <w:b/>
          <w:bCs/>
        </w:rPr>
        <w:t>Alternative analizate:</w:t>
      </w:r>
      <w:r w:rsidRPr="000C628C">
        <w:t xml:space="preserve"> Wi-Fi sau comunicație prin internet.</w:t>
      </w:r>
      <w:r w:rsidRPr="000C628C">
        <w:br/>
      </w:r>
      <w:r w:rsidRPr="000C628C">
        <w:rPr>
          <w:b/>
          <w:bCs/>
        </w:rPr>
        <w:t>Motivul respingerii:</w:t>
      </w:r>
      <w:r w:rsidRPr="000C628C">
        <w:t xml:space="preserve"> necesită infrastructură suplimentară și complexitate mai mare. </w:t>
      </w:r>
    </w:p>
    <w:p w14:paraId="72144FCD" w14:textId="34365A7E" w:rsidR="000C628C" w:rsidRPr="000C628C" w:rsidRDefault="000C628C" w:rsidP="000C628C"/>
    <w:p w14:paraId="10465101" w14:textId="77777777" w:rsidR="000C628C" w:rsidRPr="000C628C" w:rsidRDefault="000C628C" w:rsidP="000C628C">
      <w:pPr>
        <w:numPr>
          <w:ilvl w:val="0"/>
          <w:numId w:val="40"/>
        </w:numPr>
      </w:pPr>
      <w:r w:rsidRPr="000C628C">
        <w:rPr>
          <w:b/>
          <w:bCs/>
        </w:rPr>
        <w:t>Arhitectură distribuită hardware–software</w:t>
      </w:r>
      <w:r w:rsidRPr="000C628C">
        <w:br/>
        <w:t>Sistemul este împărțit în două componente principale: hardware (Arduino) și aplicație mobilă.</w:t>
      </w:r>
      <w:r w:rsidRPr="000C628C">
        <w:br/>
      </w:r>
      <w:r w:rsidRPr="000C628C">
        <w:rPr>
          <w:b/>
          <w:bCs/>
        </w:rPr>
        <w:t>Motiv:</w:t>
      </w:r>
      <w:r w:rsidRPr="000C628C">
        <w:t xml:space="preserve"> separarea responsabilităților și simplificarea dezvoltării.</w:t>
      </w:r>
      <w:r w:rsidRPr="000C628C">
        <w:br/>
      </w:r>
      <w:r w:rsidRPr="000C628C">
        <w:rPr>
          <w:b/>
          <w:bCs/>
        </w:rPr>
        <w:t>Alternative analizate:</w:t>
      </w:r>
      <w:r w:rsidRPr="000C628C">
        <w:t xml:space="preserve"> sistem complet integrat într-un singur dispozitiv.</w:t>
      </w:r>
      <w:r w:rsidRPr="000C628C">
        <w:br/>
      </w:r>
      <w:r w:rsidRPr="000C628C">
        <w:rPr>
          <w:b/>
          <w:bCs/>
        </w:rPr>
        <w:t>Motivul respingerii:</w:t>
      </w:r>
      <w:r w:rsidRPr="000C628C">
        <w:t xml:space="preserve"> ar reduce flexibilitatea și scalabilitatea. </w:t>
      </w:r>
    </w:p>
    <w:p w14:paraId="749E4BA2" w14:textId="38828700" w:rsidR="000C628C" w:rsidRPr="000C628C" w:rsidRDefault="000C628C" w:rsidP="000C628C"/>
    <w:p w14:paraId="77C86F7F" w14:textId="77777777" w:rsidR="000C628C" w:rsidRPr="000C628C" w:rsidRDefault="000C628C" w:rsidP="000C628C">
      <w:pPr>
        <w:numPr>
          <w:ilvl w:val="0"/>
          <w:numId w:val="41"/>
        </w:numPr>
      </w:pPr>
      <w:r w:rsidRPr="000C628C">
        <w:rPr>
          <w:b/>
          <w:bCs/>
        </w:rPr>
        <w:t>Model de comunicare simplu (mesaje text / date seriale)</w:t>
      </w:r>
      <w:r w:rsidRPr="000C628C">
        <w:br/>
        <w:t>Datele sunt transmise într-un format simplu între Arduino și aplicație.</w:t>
      </w:r>
      <w:r w:rsidRPr="000C628C">
        <w:br/>
      </w:r>
      <w:r w:rsidRPr="000C628C">
        <w:rPr>
          <w:b/>
          <w:bCs/>
        </w:rPr>
        <w:t>Motiv:</w:t>
      </w:r>
      <w:r w:rsidRPr="000C628C">
        <w:t xml:space="preserve"> ușor de implementat și eficient pentru volum mic de date.</w:t>
      </w:r>
      <w:r w:rsidRPr="000C628C">
        <w:br/>
      </w:r>
      <w:r w:rsidRPr="000C628C">
        <w:rPr>
          <w:b/>
          <w:bCs/>
        </w:rPr>
        <w:t>Alternative analizate:</w:t>
      </w:r>
      <w:r w:rsidRPr="000C628C">
        <w:t xml:space="preserve"> formate complexe (JSON, XML).</w:t>
      </w:r>
      <w:r w:rsidRPr="000C628C">
        <w:br/>
      </w:r>
      <w:r w:rsidRPr="000C628C">
        <w:rPr>
          <w:b/>
          <w:bCs/>
        </w:rPr>
        <w:t>Motivul respingerii:</w:t>
      </w:r>
      <w:r w:rsidRPr="000C628C">
        <w:t xml:space="preserve"> consum mai mare de resurse și complexitate inutilă. </w:t>
      </w:r>
    </w:p>
    <w:p w14:paraId="5F6A5FD5" w14:textId="0C28EDAF" w:rsidR="000C628C" w:rsidRPr="000C628C" w:rsidRDefault="000C628C" w:rsidP="000C628C"/>
    <w:p w14:paraId="0EEB6299" w14:textId="77777777" w:rsidR="000C628C" w:rsidRPr="000C628C" w:rsidRDefault="000C628C" w:rsidP="000C628C">
      <w:pPr>
        <w:numPr>
          <w:ilvl w:val="0"/>
          <w:numId w:val="42"/>
        </w:numPr>
      </w:pPr>
      <w:r w:rsidRPr="000C628C">
        <w:rPr>
          <w:b/>
          <w:bCs/>
        </w:rPr>
        <w:t>Control secvențial al sistemului (fără concurență avansată)</w:t>
      </w:r>
      <w:r w:rsidRPr="000C628C">
        <w:br/>
        <w:t>Execuția pe Arduino se face secvențial, fără utilizarea de procese paralele.</w:t>
      </w:r>
      <w:r w:rsidRPr="000C628C">
        <w:br/>
      </w:r>
      <w:r w:rsidRPr="000C628C">
        <w:rPr>
          <w:b/>
          <w:bCs/>
        </w:rPr>
        <w:t>Motiv:</w:t>
      </w:r>
      <w:r w:rsidRPr="000C628C">
        <w:t xml:space="preserve"> simplitate și compatibilitate cu limitările hardware.</w:t>
      </w:r>
      <w:r w:rsidRPr="000C628C">
        <w:br/>
      </w:r>
      <w:r w:rsidRPr="000C628C">
        <w:rPr>
          <w:b/>
          <w:bCs/>
        </w:rPr>
        <w:t>Alternative analizate:</w:t>
      </w:r>
      <w:r w:rsidRPr="000C628C">
        <w:t xml:space="preserve"> multitasking sau sisteme bazate pe RTOS.</w:t>
      </w:r>
      <w:r w:rsidRPr="000C628C">
        <w:br/>
      </w:r>
      <w:r w:rsidRPr="000C628C">
        <w:rPr>
          <w:b/>
          <w:bCs/>
        </w:rPr>
        <w:t>Motivul respingerii:</w:t>
      </w:r>
      <w:r w:rsidRPr="000C628C">
        <w:t xml:space="preserve"> complexitate ridicată pentru un proiect de dimensiuni reduse. </w:t>
      </w:r>
    </w:p>
    <w:p w14:paraId="7732307D" w14:textId="50ECEE28" w:rsidR="000C628C" w:rsidRPr="000C628C" w:rsidRDefault="000C628C" w:rsidP="000C628C"/>
    <w:p w14:paraId="5B7B325B" w14:textId="77777777" w:rsidR="000C628C" w:rsidRPr="000C628C" w:rsidRDefault="000C628C" w:rsidP="000C628C">
      <w:pPr>
        <w:numPr>
          <w:ilvl w:val="0"/>
          <w:numId w:val="43"/>
        </w:numPr>
      </w:pPr>
      <w:r w:rsidRPr="000C628C">
        <w:rPr>
          <w:b/>
          <w:bCs/>
        </w:rPr>
        <w:lastRenderedPageBreak/>
        <w:t>Gestionarea erorilor prin mecanisme simple de verificare</w:t>
      </w:r>
      <w:r w:rsidRPr="000C628C">
        <w:br/>
        <w:t>Sistemul detectează erori precum pierderea conexiunii sau valori invalide ale senzorilor.</w:t>
      </w:r>
      <w:r w:rsidRPr="000C628C">
        <w:br/>
      </w:r>
      <w:r w:rsidRPr="000C628C">
        <w:rPr>
          <w:b/>
          <w:bCs/>
        </w:rPr>
        <w:t>Motiv:</w:t>
      </w:r>
      <w:r w:rsidRPr="000C628C">
        <w:t xml:space="preserve"> creșterea fiabilității fără a complica implementarea.</w:t>
      </w:r>
      <w:r w:rsidRPr="000C628C">
        <w:br/>
      </w:r>
      <w:r w:rsidRPr="000C628C">
        <w:rPr>
          <w:b/>
          <w:bCs/>
        </w:rPr>
        <w:t>Alternative analizate:</w:t>
      </w:r>
      <w:r w:rsidRPr="000C628C">
        <w:t xml:space="preserve"> sisteme avansate de logging și diagnosticare.</w:t>
      </w:r>
      <w:r w:rsidRPr="000C628C">
        <w:br/>
      </w:r>
      <w:r w:rsidRPr="000C628C">
        <w:rPr>
          <w:b/>
          <w:bCs/>
        </w:rPr>
        <w:t>Motivul respingerii:</w:t>
      </w:r>
      <w:r w:rsidRPr="000C628C">
        <w:t xml:space="preserve"> resurse limitate și necesitate redusă. </w:t>
      </w:r>
    </w:p>
    <w:p w14:paraId="2047AC25" w14:textId="0939726B" w:rsidR="000C628C" w:rsidRPr="000C628C" w:rsidRDefault="000C628C" w:rsidP="000C628C"/>
    <w:p w14:paraId="78A3CE2C" w14:textId="77777777" w:rsidR="000C628C" w:rsidRPr="000C628C" w:rsidRDefault="000C628C" w:rsidP="000C628C">
      <w:pPr>
        <w:numPr>
          <w:ilvl w:val="0"/>
          <w:numId w:val="44"/>
        </w:numPr>
      </w:pPr>
      <w:r w:rsidRPr="000C628C">
        <w:rPr>
          <w:b/>
          <w:bCs/>
        </w:rPr>
        <w:t>Stocarea minimă a datelor (fără baze de date)</w:t>
      </w:r>
      <w:r w:rsidRPr="000C628C">
        <w:br/>
        <w:t>Sistemul nu utilizează baze de date pentru stocarea informațiilor.</w:t>
      </w:r>
      <w:r w:rsidRPr="000C628C">
        <w:br/>
      </w:r>
      <w:r w:rsidRPr="000C628C">
        <w:rPr>
          <w:b/>
          <w:bCs/>
        </w:rPr>
        <w:t>Motiv:</w:t>
      </w:r>
      <w:r w:rsidRPr="000C628C">
        <w:t xml:space="preserve"> datele sunt temporare și nu necesită persistență.</w:t>
      </w:r>
      <w:r w:rsidRPr="000C628C">
        <w:br/>
      </w:r>
      <w:r w:rsidRPr="000C628C">
        <w:rPr>
          <w:b/>
          <w:bCs/>
        </w:rPr>
        <w:t>Alternative analizate:</w:t>
      </w:r>
      <w:r w:rsidRPr="000C628C">
        <w:t xml:space="preserve"> utilizarea unei baze de date locale sau cloud.</w:t>
      </w:r>
      <w:r w:rsidRPr="000C628C">
        <w:br/>
      </w:r>
      <w:r w:rsidRPr="000C628C">
        <w:rPr>
          <w:b/>
          <w:bCs/>
        </w:rPr>
        <w:t>Motivul respingerii:</w:t>
      </w:r>
      <w:r w:rsidRPr="000C628C">
        <w:t xml:space="preserve"> complexitate inutilă pentru scopul proiectului. </w:t>
      </w:r>
    </w:p>
    <w:p w14:paraId="3F2959CE" w14:textId="6456032D" w:rsidR="000C628C" w:rsidRPr="000C628C" w:rsidRDefault="000C628C" w:rsidP="000C628C"/>
    <w:p w14:paraId="30671C5D" w14:textId="77777777" w:rsidR="000C628C" w:rsidRPr="000C628C" w:rsidRDefault="000C628C" w:rsidP="000C628C">
      <w:pPr>
        <w:numPr>
          <w:ilvl w:val="0"/>
          <w:numId w:val="45"/>
        </w:numPr>
      </w:pPr>
      <w:r w:rsidRPr="000C628C">
        <w:rPr>
          <w:b/>
          <w:bCs/>
        </w:rPr>
        <w:t>Interfață mobilă simplă și intuitivă</w:t>
      </w:r>
      <w:r w:rsidRPr="000C628C">
        <w:br/>
        <w:t>Aplicația mobilă afișează informații esențiale într-un mod clar.</w:t>
      </w:r>
      <w:r w:rsidRPr="000C628C">
        <w:br/>
      </w:r>
      <w:r w:rsidRPr="000C628C">
        <w:rPr>
          <w:b/>
          <w:bCs/>
        </w:rPr>
        <w:t>Motiv:</w:t>
      </w:r>
      <w:r w:rsidRPr="000C628C">
        <w:t xml:space="preserve"> utilizatorii trebuie să acceseze rapid informațiile.</w:t>
      </w:r>
      <w:r w:rsidRPr="000C628C">
        <w:br/>
      </w:r>
      <w:r w:rsidRPr="000C628C">
        <w:rPr>
          <w:b/>
          <w:bCs/>
        </w:rPr>
        <w:t>Alternative analizate:</w:t>
      </w:r>
      <w:r w:rsidRPr="000C628C">
        <w:t xml:space="preserve"> interfețe complexe cu funcționalități extinse.</w:t>
      </w:r>
      <w:r w:rsidRPr="000C628C">
        <w:br/>
      </w:r>
      <w:r w:rsidRPr="000C628C">
        <w:rPr>
          <w:b/>
          <w:bCs/>
        </w:rPr>
        <w:t>Motivul respingerii:</w:t>
      </w:r>
      <w:r w:rsidRPr="000C628C">
        <w:t xml:space="preserve"> ar afecta simplitatea și ușurința utilizării. </w:t>
      </w:r>
    </w:p>
    <w:p w14:paraId="7EB7DE2B" w14:textId="471A016E" w:rsidR="000C628C" w:rsidRPr="000C628C" w:rsidRDefault="000C628C" w:rsidP="000C628C"/>
    <w:p w14:paraId="6ED31546" w14:textId="77777777" w:rsidR="000C628C" w:rsidRPr="000C628C" w:rsidRDefault="000C628C" w:rsidP="000C628C">
      <w:pPr>
        <w:numPr>
          <w:ilvl w:val="0"/>
          <w:numId w:val="46"/>
        </w:numPr>
      </w:pPr>
      <w:r w:rsidRPr="000C628C">
        <w:rPr>
          <w:b/>
          <w:bCs/>
        </w:rPr>
        <w:t>Proiectare orientată spre extensibilitate</w:t>
      </w:r>
      <w:r w:rsidRPr="000C628C">
        <w:br/>
        <w:t>Sistemul este conceput astfel încât să permită adăugarea de noi funcționalități (ex: Wi-Fi, baze de date).</w:t>
      </w:r>
      <w:r w:rsidRPr="000C628C">
        <w:br/>
      </w:r>
      <w:r w:rsidRPr="000C628C">
        <w:rPr>
          <w:b/>
          <w:bCs/>
        </w:rPr>
        <w:t>Motiv:</w:t>
      </w:r>
      <w:r w:rsidRPr="000C628C">
        <w:t xml:space="preserve"> adaptabilitate pentru dezvoltări viitoare.</w:t>
      </w:r>
      <w:r w:rsidRPr="000C628C">
        <w:br/>
      </w:r>
      <w:r w:rsidRPr="000C628C">
        <w:rPr>
          <w:b/>
          <w:bCs/>
        </w:rPr>
        <w:t>Alternative analizate:</w:t>
      </w:r>
      <w:r w:rsidRPr="000C628C">
        <w:t xml:space="preserve"> implementare rigidă, specifică doar prototipului.</w:t>
      </w:r>
      <w:r w:rsidRPr="000C628C">
        <w:br/>
      </w:r>
      <w:r w:rsidRPr="000C628C">
        <w:rPr>
          <w:b/>
          <w:bCs/>
        </w:rPr>
        <w:t>Motivul respingerii:</w:t>
      </w:r>
      <w:r w:rsidRPr="000C628C">
        <w:t xml:space="preserve"> limitarea evoluției sistemului. </w:t>
      </w:r>
    </w:p>
    <w:p w14:paraId="700D5CAC" w14:textId="77777777" w:rsidR="000C628C" w:rsidRPr="000C628C" w:rsidRDefault="000C628C" w:rsidP="000C628C">
      <w:pPr>
        <w:rPr>
          <w:lang w:val="ro-RO"/>
        </w:rPr>
      </w:pPr>
    </w:p>
    <w:p w14:paraId="33EF4C63" w14:textId="01477E40" w:rsidR="00740395" w:rsidRPr="00A114E1" w:rsidRDefault="00FB5801" w:rsidP="00315C8A">
      <w:pPr>
        <w:pStyle w:val="Heading2"/>
        <w:rPr>
          <w:lang w:val="ro-RO"/>
        </w:rPr>
      </w:pPr>
      <w:bookmarkStart w:id="27" w:name="_Toc160527848"/>
      <w:r w:rsidRPr="00A114E1">
        <w:rPr>
          <w:lang w:val="ro-RO"/>
        </w:rPr>
        <w:lastRenderedPageBreak/>
        <w:t>Arhitectura Sistemului și Proiectarea Arhitecturii</w:t>
      </w:r>
      <w:bookmarkEnd w:id="27"/>
    </w:p>
    <w:p w14:paraId="33EF4C68" w14:textId="5B17F82E" w:rsidR="0094545E" w:rsidRDefault="009D4689" w:rsidP="008B3F72">
      <w:pPr>
        <w:pStyle w:val="Heading3"/>
      </w:pPr>
      <w:bookmarkStart w:id="28" w:name="_Toc160527849"/>
      <w:r>
        <w:t>Vedere logică</w:t>
      </w:r>
      <w:bookmarkEnd w:id="28"/>
    </w:p>
    <w:p w14:paraId="3267552B" w14:textId="77777777" w:rsidR="000C628C" w:rsidRPr="000C628C" w:rsidRDefault="000C628C" w:rsidP="000C628C">
      <w:r w:rsidRPr="000C628C">
        <w:t>În cadrul proiectului au fost definite mai multe vederi logice care descriu arhitectura și funcționarea sistemului Smart Parking.</w:t>
      </w:r>
    </w:p>
    <w:p w14:paraId="413B2079" w14:textId="77777777" w:rsidR="000C628C" w:rsidRPr="000C628C" w:rsidRDefault="000C628C" w:rsidP="000C628C">
      <w:r w:rsidRPr="000C628C">
        <w:t>La nivel logic, sistemul este împărțit în două componente principale: partea hardware (macheta bazată pe Arduino) și partea software (aplicația mobilă). Aceste două componente comunică prin intermediul modulului Bluetooth HC-05, asigurând schimbul de date în timp real privind starea locurilor de parcare.</w:t>
      </w:r>
    </w:p>
    <w:p w14:paraId="1459913C" w14:textId="77777777" w:rsidR="000C628C" w:rsidRPr="000C628C" w:rsidRDefault="000C628C" w:rsidP="000C628C">
      <w:r w:rsidRPr="000C628C">
        <w:t>Vederile logice includ:</w:t>
      </w:r>
    </w:p>
    <w:p w14:paraId="4B256504" w14:textId="77777777" w:rsidR="000C628C" w:rsidRPr="000C628C" w:rsidRDefault="000C628C" w:rsidP="000C628C">
      <w:pPr>
        <w:numPr>
          <w:ilvl w:val="0"/>
          <w:numId w:val="47"/>
        </w:numPr>
      </w:pPr>
      <w:r w:rsidRPr="000C628C">
        <w:rPr>
          <w:b/>
          <w:bCs/>
        </w:rPr>
        <w:t>Diagrama de arhitectură a sistemului</w:t>
      </w:r>
      <w:r w:rsidRPr="000C628C">
        <w:t xml:space="preserve">, care evidențiază conexiunile dintre senzori, microcontroller, actuatori și aplicația mobilă. </w:t>
      </w:r>
    </w:p>
    <w:p w14:paraId="74A12976" w14:textId="77777777" w:rsidR="000C628C" w:rsidRPr="000C628C" w:rsidRDefault="000C628C" w:rsidP="000C628C">
      <w:pPr>
        <w:numPr>
          <w:ilvl w:val="0"/>
          <w:numId w:val="47"/>
        </w:numPr>
      </w:pPr>
      <w:r w:rsidRPr="000C628C">
        <w:rPr>
          <w:b/>
          <w:bCs/>
        </w:rPr>
        <w:t>Diagrama fluxului de date</w:t>
      </w:r>
      <w:r w:rsidRPr="000C628C">
        <w:t xml:space="preserve">, ce ilustrează modul în care informațiile sunt colectate de senzori și transmise către aplicație. </w:t>
      </w:r>
    </w:p>
    <w:p w14:paraId="65C079FE" w14:textId="77777777" w:rsidR="000C628C" w:rsidRPr="000C628C" w:rsidRDefault="000C628C" w:rsidP="000C628C">
      <w:pPr>
        <w:numPr>
          <w:ilvl w:val="0"/>
          <w:numId w:val="47"/>
        </w:numPr>
      </w:pPr>
      <w:r w:rsidRPr="000C628C">
        <w:rPr>
          <w:b/>
          <w:bCs/>
        </w:rPr>
        <w:t>Diagrama de funcționare a sistemului de parcare</w:t>
      </w:r>
      <w:r w:rsidRPr="000C628C">
        <w:t xml:space="preserve">, care descrie procesul de intrare/ieșire a unui vehicul și actualizarea locurilor disponibile. </w:t>
      </w:r>
    </w:p>
    <w:p w14:paraId="2414F54B" w14:textId="77777777" w:rsidR="000C628C" w:rsidRPr="000C628C" w:rsidRDefault="000C628C" w:rsidP="000C628C">
      <w:r w:rsidRPr="000C628C">
        <w:t>Toate diagramele și resursele asociate proiectului sunt stocate în cadrul documentației lucrării de licență, iar codul sursă pentru partea hardware și aplicația mobilă este disponibil într-un repository dedicat (ex: GitHub) sau pe suport electronic atașat lucrării.</w:t>
      </w:r>
    </w:p>
    <w:p w14:paraId="62850D88" w14:textId="77777777" w:rsidR="000C628C" w:rsidRPr="000C628C" w:rsidRDefault="000C628C" w:rsidP="000C628C">
      <w:pPr>
        <w:rPr>
          <w:lang w:val="ro-RO"/>
        </w:rPr>
      </w:pPr>
    </w:p>
    <w:p w14:paraId="33EF4C6A" w14:textId="33644CB8" w:rsidR="00740395" w:rsidRDefault="009D4689" w:rsidP="008B3F72">
      <w:pPr>
        <w:pStyle w:val="Heading3"/>
      </w:pPr>
      <w:bookmarkStart w:id="29" w:name="_Toc160527850"/>
      <w:r>
        <w:t>Arhitectură hardware</w:t>
      </w:r>
      <w:bookmarkEnd w:id="29"/>
    </w:p>
    <w:p w14:paraId="55F7075C" w14:textId="77777777" w:rsidR="000C628C" w:rsidRPr="000C628C" w:rsidRDefault="000C628C" w:rsidP="000C628C">
      <w:pPr>
        <w:rPr>
          <w:rFonts w:ascii="Times New Roman" w:hAnsi="Times New Roman"/>
          <w:sz w:val="24"/>
          <w:szCs w:val="24"/>
        </w:rPr>
      </w:pPr>
      <w:r w:rsidRPr="000C628C">
        <w:rPr>
          <w:rFonts w:ascii="Times New Roman" w:hAnsi="Times New Roman"/>
          <w:sz w:val="24"/>
          <w:szCs w:val="24"/>
        </w:rPr>
        <w:t>Sistemul Smart Parking implementat în cadrul lucrării are o arhitectură hibridă, predominant centralizată, având ca element principal de procesare microcontrollerul Arduino Mega, care coordonează toate componentele hardware ale sistemului. Aplicația mobilă are rol de interfață de prezentare și monitorizare, fără funcții de procesare critică.</w:t>
      </w:r>
    </w:p>
    <w:p w14:paraId="00E2487D" w14:textId="77777777" w:rsidR="000C628C" w:rsidRPr="000C628C" w:rsidRDefault="000C628C" w:rsidP="000C628C">
      <w:pPr>
        <w:numPr>
          <w:ilvl w:val="0"/>
          <w:numId w:val="19"/>
        </w:numPr>
        <w:tabs>
          <w:tab w:val="num" w:pos="360"/>
        </w:tabs>
        <w:rPr>
          <w:rFonts w:ascii="Times New Roman" w:hAnsi="Times New Roman"/>
          <w:b/>
          <w:bCs/>
          <w:sz w:val="26"/>
          <w:szCs w:val="26"/>
        </w:rPr>
      </w:pPr>
      <w:r w:rsidRPr="000C628C">
        <w:rPr>
          <w:rFonts w:ascii="Times New Roman" w:hAnsi="Times New Roman"/>
          <w:b/>
          <w:bCs/>
          <w:sz w:val="26"/>
          <w:szCs w:val="26"/>
        </w:rPr>
        <w:t>1. Structura generală a sistemului</w:t>
      </w:r>
    </w:p>
    <w:p w14:paraId="0403A4C0" w14:textId="77777777" w:rsidR="000C628C" w:rsidRPr="000C628C" w:rsidRDefault="000C628C" w:rsidP="000C628C">
      <w:pPr>
        <w:rPr>
          <w:rFonts w:ascii="Times New Roman" w:hAnsi="Times New Roman"/>
          <w:sz w:val="24"/>
          <w:szCs w:val="24"/>
        </w:rPr>
      </w:pPr>
      <w:r w:rsidRPr="000C628C">
        <w:rPr>
          <w:rFonts w:ascii="Times New Roman" w:hAnsi="Times New Roman"/>
          <w:sz w:val="24"/>
          <w:szCs w:val="24"/>
        </w:rPr>
        <w:t>Sistemul este compus din două subsisteme principale:</w:t>
      </w:r>
    </w:p>
    <w:p w14:paraId="1AD41C37" w14:textId="77777777" w:rsidR="000C628C" w:rsidRPr="000C628C" w:rsidRDefault="000C628C" w:rsidP="000C628C">
      <w:pPr>
        <w:numPr>
          <w:ilvl w:val="0"/>
          <w:numId w:val="48"/>
        </w:numPr>
        <w:rPr>
          <w:rFonts w:ascii="Times New Roman" w:hAnsi="Times New Roman"/>
          <w:sz w:val="24"/>
          <w:szCs w:val="24"/>
        </w:rPr>
      </w:pPr>
      <w:r w:rsidRPr="000C628C">
        <w:rPr>
          <w:rFonts w:ascii="Times New Roman" w:hAnsi="Times New Roman"/>
          <w:sz w:val="24"/>
          <w:szCs w:val="24"/>
        </w:rPr>
        <w:t xml:space="preserve">Subsistem hardware (machetă fizică bazată pe Arduino Mega) </w:t>
      </w:r>
    </w:p>
    <w:p w14:paraId="564B2D5F" w14:textId="77777777" w:rsidR="000C628C" w:rsidRPr="000C628C" w:rsidRDefault="000C628C" w:rsidP="000C628C">
      <w:pPr>
        <w:numPr>
          <w:ilvl w:val="0"/>
          <w:numId w:val="48"/>
        </w:numPr>
        <w:rPr>
          <w:rFonts w:ascii="Times New Roman" w:hAnsi="Times New Roman"/>
          <w:sz w:val="24"/>
          <w:szCs w:val="24"/>
        </w:rPr>
      </w:pPr>
      <w:r w:rsidRPr="000C628C">
        <w:rPr>
          <w:rFonts w:ascii="Times New Roman" w:hAnsi="Times New Roman"/>
          <w:sz w:val="24"/>
          <w:szCs w:val="24"/>
        </w:rPr>
        <w:t xml:space="preserve">Subsistem software (aplicație mobilă Android) </w:t>
      </w:r>
    </w:p>
    <w:p w14:paraId="1D1889B1" w14:textId="77777777" w:rsidR="000C628C" w:rsidRPr="000C628C" w:rsidRDefault="000C628C" w:rsidP="000C628C">
      <w:pPr>
        <w:rPr>
          <w:rFonts w:ascii="Times New Roman" w:hAnsi="Times New Roman"/>
          <w:sz w:val="24"/>
          <w:szCs w:val="24"/>
        </w:rPr>
      </w:pPr>
      <w:r w:rsidRPr="000C628C">
        <w:rPr>
          <w:rFonts w:ascii="Times New Roman" w:hAnsi="Times New Roman"/>
          <w:sz w:val="24"/>
          <w:szCs w:val="24"/>
        </w:rPr>
        <w:t xml:space="preserve">Comunicarea între cele două subsisteme se realizează prin modulul </w:t>
      </w:r>
      <w:r w:rsidRPr="000C628C">
        <w:rPr>
          <w:rFonts w:ascii="Times New Roman" w:hAnsi="Times New Roman"/>
          <w:b/>
          <w:bCs/>
          <w:sz w:val="24"/>
          <w:szCs w:val="24"/>
        </w:rPr>
        <w:t>Bluetooth HC-05</w:t>
      </w:r>
      <w:r w:rsidRPr="000C628C">
        <w:rPr>
          <w:rFonts w:ascii="Times New Roman" w:hAnsi="Times New Roman"/>
          <w:sz w:val="24"/>
          <w:szCs w:val="24"/>
        </w:rPr>
        <w:t>, care permite transmiterea datelor în timp real.</w:t>
      </w:r>
    </w:p>
    <w:p w14:paraId="516703F2" w14:textId="0DB02C54" w:rsidR="000C628C" w:rsidRDefault="000C628C" w:rsidP="000C628C">
      <w:pPr>
        <w:rPr>
          <w:rFonts w:ascii="Times New Roman" w:hAnsi="Times New Roman"/>
          <w:sz w:val="24"/>
          <w:szCs w:val="24"/>
        </w:rPr>
      </w:pPr>
    </w:p>
    <w:p w14:paraId="3275D3A9" w14:textId="77777777" w:rsidR="000C628C" w:rsidRDefault="000C628C" w:rsidP="000C628C">
      <w:pPr>
        <w:rPr>
          <w:rFonts w:ascii="Times New Roman" w:hAnsi="Times New Roman"/>
          <w:sz w:val="24"/>
          <w:szCs w:val="24"/>
        </w:rPr>
      </w:pPr>
    </w:p>
    <w:p w14:paraId="214840BB" w14:textId="77777777" w:rsidR="000C628C" w:rsidRDefault="000C628C" w:rsidP="000C628C">
      <w:pPr>
        <w:rPr>
          <w:rFonts w:ascii="Times New Roman" w:hAnsi="Times New Roman"/>
          <w:sz w:val="24"/>
          <w:szCs w:val="24"/>
        </w:rPr>
      </w:pPr>
    </w:p>
    <w:p w14:paraId="53894C85" w14:textId="77777777" w:rsidR="000C628C" w:rsidRDefault="000C628C" w:rsidP="000C628C">
      <w:pPr>
        <w:rPr>
          <w:rFonts w:ascii="Times New Roman" w:hAnsi="Times New Roman"/>
          <w:sz w:val="24"/>
          <w:szCs w:val="24"/>
        </w:rPr>
      </w:pPr>
    </w:p>
    <w:p w14:paraId="1DB0D706" w14:textId="77777777" w:rsidR="000C628C" w:rsidRDefault="000C628C" w:rsidP="000C628C">
      <w:pPr>
        <w:rPr>
          <w:rFonts w:ascii="Times New Roman" w:hAnsi="Times New Roman"/>
          <w:sz w:val="24"/>
          <w:szCs w:val="24"/>
        </w:rPr>
      </w:pPr>
    </w:p>
    <w:p w14:paraId="5DE7ACAE" w14:textId="77777777" w:rsidR="000C628C" w:rsidRPr="000C628C" w:rsidRDefault="000C628C" w:rsidP="000C628C">
      <w:pPr>
        <w:rPr>
          <w:rFonts w:ascii="Times New Roman" w:hAnsi="Times New Roman"/>
          <w:sz w:val="24"/>
          <w:szCs w:val="24"/>
        </w:rPr>
      </w:pPr>
    </w:p>
    <w:p w14:paraId="780F410A" w14:textId="77777777" w:rsidR="000C628C" w:rsidRPr="000C628C" w:rsidRDefault="000C628C" w:rsidP="000C628C">
      <w:pPr>
        <w:numPr>
          <w:ilvl w:val="0"/>
          <w:numId w:val="19"/>
        </w:numPr>
        <w:tabs>
          <w:tab w:val="num" w:pos="360"/>
        </w:tabs>
        <w:rPr>
          <w:rFonts w:ascii="Times New Roman" w:hAnsi="Times New Roman"/>
          <w:b/>
          <w:bCs/>
          <w:sz w:val="28"/>
          <w:szCs w:val="28"/>
        </w:rPr>
      </w:pPr>
      <w:r w:rsidRPr="000C628C">
        <w:rPr>
          <w:rFonts w:ascii="Times New Roman" w:hAnsi="Times New Roman"/>
          <w:b/>
          <w:bCs/>
          <w:sz w:val="28"/>
          <w:szCs w:val="28"/>
        </w:rPr>
        <w:lastRenderedPageBreak/>
        <w:t>2. Componente hardware și organizare</w:t>
      </w:r>
    </w:p>
    <w:p w14:paraId="7C3F0C93" w14:textId="77777777" w:rsidR="000C628C" w:rsidRPr="000C628C" w:rsidRDefault="000C628C" w:rsidP="000C628C">
      <w:pPr>
        <w:numPr>
          <w:ilvl w:val="0"/>
          <w:numId w:val="19"/>
        </w:numPr>
        <w:tabs>
          <w:tab w:val="num" w:pos="360"/>
        </w:tabs>
        <w:rPr>
          <w:rFonts w:ascii="Times New Roman" w:hAnsi="Times New Roman"/>
          <w:b/>
          <w:bCs/>
          <w:sz w:val="26"/>
          <w:szCs w:val="26"/>
        </w:rPr>
      </w:pPr>
      <w:r w:rsidRPr="000C628C">
        <w:rPr>
          <w:rFonts w:ascii="Times New Roman" w:hAnsi="Times New Roman"/>
          <w:b/>
          <w:bCs/>
          <w:sz w:val="26"/>
          <w:szCs w:val="26"/>
        </w:rPr>
        <w:t>2.1 Unitatea centrală de procesare</w:t>
      </w:r>
    </w:p>
    <w:p w14:paraId="19D24BA1" w14:textId="77777777" w:rsidR="000C628C" w:rsidRPr="000C628C" w:rsidRDefault="000C628C" w:rsidP="000C628C">
      <w:pPr>
        <w:numPr>
          <w:ilvl w:val="0"/>
          <w:numId w:val="49"/>
        </w:numPr>
        <w:rPr>
          <w:rFonts w:ascii="Times New Roman" w:hAnsi="Times New Roman"/>
          <w:sz w:val="24"/>
          <w:szCs w:val="24"/>
        </w:rPr>
      </w:pPr>
      <w:r w:rsidRPr="000C628C">
        <w:rPr>
          <w:rFonts w:ascii="Times New Roman" w:hAnsi="Times New Roman"/>
          <w:b/>
          <w:bCs/>
          <w:sz w:val="24"/>
          <w:szCs w:val="24"/>
        </w:rPr>
        <w:t>Arduino Mega 2560</w:t>
      </w:r>
      <w:r w:rsidRPr="000C628C">
        <w:rPr>
          <w:rFonts w:ascii="Times New Roman" w:hAnsi="Times New Roman"/>
          <w:sz w:val="24"/>
          <w:szCs w:val="24"/>
        </w:rPr>
        <w:t xml:space="preserve"> </w:t>
      </w:r>
    </w:p>
    <w:p w14:paraId="33AC2C71" w14:textId="77777777" w:rsidR="000C628C" w:rsidRPr="000C628C" w:rsidRDefault="000C628C" w:rsidP="000C628C">
      <w:pPr>
        <w:numPr>
          <w:ilvl w:val="1"/>
          <w:numId w:val="49"/>
        </w:numPr>
        <w:rPr>
          <w:rFonts w:ascii="Times New Roman" w:hAnsi="Times New Roman"/>
          <w:sz w:val="24"/>
          <w:szCs w:val="24"/>
        </w:rPr>
      </w:pPr>
      <w:r w:rsidRPr="000C628C">
        <w:rPr>
          <w:rFonts w:ascii="Times New Roman" w:hAnsi="Times New Roman"/>
          <w:sz w:val="24"/>
          <w:szCs w:val="24"/>
        </w:rPr>
        <w:t xml:space="preserve">Rol: controlul complet al sistemului </w:t>
      </w:r>
    </w:p>
    <w:p w14:paraId="6F31B36E" w14:textId="77777777" w:rsidR="000C628C" w:rsidRPr="000C628C" w:rsidRDefault="000C628C" w:rsidP="000C628C">
      <w:pPr>
        <w:numPr>
          <w:ilvl w:val="1"/>
          <w:numId w:val="49"/>
        </w:numPr>
        <w:rPr>
          <w:rFonts w:ascii="Times New Roman" w:hAnsi="Times New Roman"/>
          <w:sz w:val="24"/>
          <w:szCs w:val="24"/>
        </w:rPr>
      </w:pPr>
      <w:r w:rsidRPr="000C628C">
        <w:rPr>
          <w:rFonts w:ascii="Times New Roman" w:hAnsi="Times New Roman"/>
          <w:sz w:val="24"/>
          <w:szCs w:val="24"/>
        </w:rPr>
        <w:t xml:space="preserve">Funcții: citirea senzorilor, controlul servomotorului, gestionarea LCD-ului și comunicarea Bluetooth </w:t>
      </w:r>
    </w:p>
    <w:p w14:paraId="60BD6EA2" w14:textId="77777777" w:rsidR="000C628C" w:rsidRPr="000C628C" w:rsidRDefault="000C628C" w:rsidP="000C628C">
      <w:pPr>
        <w:numPr>
          <w:ilvl w:val="1"/>
          <w:numId w:val="49"/>
        </w:numPr>
        <w:rPr>
          <w:rFonts w:ascii="Times New Roman" w:hAnsi="Times New Roman"/>
          <w:sz w:val="24"/>
          <w:szCs w:val="24"/>
        </w:rPr>
      </w:pPr>
      <w:r w:rsidRPr="000C628C">
        <w:rPr>
          <w:rFonts w:ascii="Times New Roman" w:hAnsi="Times New Roman"/>
          <w:sz w:val="24"/>
          <w:szCs w:val="24"/>
        </w:rPr>
        <w:t xml:space="preserve">Localizare: pe placa de dezvoltare integrată în machetă </w:t>
      </w:r>
    </w:p>
    <w:p w14:paraId="5E4A1770" w14:textId="77777777" w:rsidR="000C628C" w:rsidRPr="000C628C" w:rsidRDefault="000C628C" w:rsidP="000C628C">
      <w:pPr>
        <w:numPr>
          <w:ilvl w:val="1"/>
          <w:numId w:val="49"/>
        </w:numPr>
        <w:rPr>
          <w:rFonts w:ascii="Times New Roman" w:hAnsi="Times New Roman"/>
          <w:sz w:val="24"/>
          <w:szCs w:val="24"/>
        </w:rPr>
      </w:pPr>
      <w:r w:rsidRPr="000C628C">
        <w:rPr>
          <w:rFonts w:ascii="Times New Roman" w:hAnsi="Times New Roman"/>
          <w:sz w:val="24"/>
          <w:szCs w:val="24"/>
        </w:rPr>
        <w:t xml:space="preserve">Tip arhitectură: centralizată </w:t>
      </w:r>
    </w:p>
    <w:p w14:paraId="5B7214AE" w14:textId="77777777" w:rsidR="000C628C" w:rsidRPr="000C628C" w:rsidRDefault="000C628C" w:rsidP="000C628C">
      <w:pPr>
        <w:rPr>
          <w:rFonts w:ascii="Times New Roman" w:hAnsi="Times New Roman"/>
          <w:sz w:val="24"/>
          <w:szCs w:val="24"/>
        </w:rPr>
      </w:pPr>
      <w:r w:rsidRPr="000C628C">
        <w:rPr>
          <w:rFonts w:ascii="Times New Roman" w:hAnsi="Times New Roman"/>
          <w:b/>
          <w:bCs/>
          <w:sz w:val="24"/>
          <w:szCs w:val="24"/>
        </w:rPr>
        <w:t>Resurse hardware:</w:t>
      </w:r>
    </w:p>
    <w:p w14:paraId="42902DC1" w14:textId="77777777" w:rsidR="000C628C" w:rsidRPr="000C628C" w:rsidRDefault="000C628C" w:rsidP="000C628C">
      <w:pPr>
        <w:numPr>
          <w:ilvl w:val="0"/>
          <w:numId w:val="50"/>
        </w:numPr>
        <w:rPr>
          <w:rFonts w:ascii="Times New Roman" w:hAnsi="Times New Roman"/>
          <w:sz w:val="24"/>
          <w:szCs w:val="24"/>
        </w:rPr>
      </w:pPr>
      <w:r w:rsidRPr="000C628C">
        <w:rPr>
          <w:rFonts w:ascii="Times New Roman" w:hAnsi="Times New Roman"/>
          <w:sz w:val="24"/>
          <w:szCs w:val="24"/>
        </w:rPr>
        <w:t xml:space="preserve">CPU: ATmega2560, 16 MHz </w:t>
      </w:r>
    </w:p>
    <w:p w14:paraId="30381716" w14:textId="77777777" w:rsidR="000C628C" w:rsidRPr="000C628C" w:rsidRDefault="000C628C" w:rsidP="000C628C">
      <w:pPr>
        <w:numPr>
          <w:ilvl w:val="0"/>
          <w:numId w:val="50"/>
        </w:numPr>
        <w:rPr>
          <w:rFonts w:ascii="Times New Roman" w:hAnsi="Times New Roman"/>
          <w:sz w:val="24"/>
          <w:szCs w:val="24"/>
        </w:rPr>
      </w:pPr>
      <w:r w:rsidRPr="000C628C">
        <w:rPr>
          <w:rFonts w:ascii="Times New Roman" w:hAnsi="Times New Roman"/>
          <w:sz w:val="24"/>
          <w:szCs w:val="24"/>
        </w:rPr>
        <w:t xml:space="preserve">RAM: 8 KB </w:t>
      </w:r>
    </w:p>
    <w:p w14:paraId="72DA75E4" w14:textId="77777777" w:rsidR="000C628C" w:rsidRPr="000C628C" w:rsidRDefault="000C628C" w:rsidP="000C628C">
      <w:pPr>
        <w:numPr>
          <w:ilvl w:val="0"/>
          <w:numId w:val="50"/>
        </w:numPr>
        <w:rPr>
          <w:rFonts w:ascii="Times New Roman" w:hAnsi="Times New Roman"/>
          <w:sz w:val="24"/>
          <w:szCs w:val="24"/>
        </w:rPr>
      </w:pPr>
      <w:r w:rsidRPr="000C628C">
        <w:rPr>
          <w:rFonts w:ascii="Times New Roman" w:hAnsi="Times New Roman"/>
          <w:sz w:val="24"/>
          <w:szCs w:val="24"/>
        </w:rPr>
        <w:t xml:space="preserve">Flash: 256 KB </w:t>
      </w:r>
    </w:p>
    <w:p w14:paraId="41E98FEF" w14:textId="77777777" w:rsidR="000C628C" w:rsidRPr="000C628C" w:rsidRDefault="000C628C" w:rsidP="000C628C">
      <w:pPr>
        <w:numPr>
          <w:ilvl w:val="0"/>
          <w:numId w:val="50"/>
        </w:numPr>
        <w:rPr>
          <w:rFonts w:ascii="Times New Roman" w:hAnsi="Times New Roman"/>
          <w:sz w:val="24"/>
          <w:szCs w:val="24"/>
        </w:rPr>
      </w:pPr>
      <w:r w:rsidRPr="000C628C">
        <w:rPr>
          <w:rFonts w:ascii="Times New Roman" w:hAnsi="Times New Roman"/>
          <w:sz w:val="24"/>
          <w:szCs w:val="24"/>
        </w:rPr>
        <w:t xml:space="preserve">Număr mare de pini I/O, ideal pentru sisteme complexe </w:t>
      </w:r>
    </w:p>
    <w:p w14:paraId="38439113" w14:textId="2EFA6EC1" w:rsidR="000C628C" w:rsidRPr="000C628C" w:rsidRDefault="000C628C" w:rsidP="000C628C">
      <w:pPr>
        <w:rPr>
          <w:rFonts w:ascii="Times New Roman" w:hAnsi="Times New Roman"/>
          <w:sz w:val="24"/>
          <w:szCs w:val="24"/>
        </w:rPr>
      </w:pPr>
    </w:p>
    <w:p w14:paraId="13216A29" w14:textId="77777777" w:rsidR="000C628C" w:rsidRPr="000C628C" w:rsidRDefault="000C628C" w:rsidP="000C628C">
      <w:pPr>
        <w:numPr>
          <w:ilvl w:val="0"/>
          <w:numId w:val="19"/>
        </w:numPr>
        <w:tabs>
          <w:tab w:val="num" w:pos="360"/>
        </w:tabs>
        <w:rPr>
          <w:rFonts w:ascii="Times New Roman" w:hAnsi="Times New Roman"/>
          <w:b/>
          <w:bCs/>
          <w:sz w:val="26"/>
          <w:szCs w:val="26"/>
        </w:rPr>
      </w:pPr>
      <w:r w:rsidRPr="000C628C">
        <w:rPr>
          <w:rFonts w:ascii="Times New Roman" w:hAnsi="Times New Roman"/>
          <w:b/>
          <w:bCs/>
          <w:sz w:val="26"/>
          <w:szCs w:val="26"/>
        </w:rPr>
        <w:t>2.2 Module de intrare (senzori)</w:t>
      </w:r>
    </w:p>
    <w:p w14:paraId="03F25BB9" w14:textId="77777777" w:rsidR="000C628C" w:rsidRPr="000C628C" w:rsidRDefault="000C628C" w:rsidP="000C628C">
      <w:pPr>
        <w:numPr>
          <w:ilvl w:val="0"/>
          <w:numId w:val="51"/>
        </w:numPr>
        <w:rPr>
          <w:rFonts w:ascii="Times New Roman" w:hAnsi="Times New Roman"/>
          <w:sz w:val="24"/>
          <w:szCs w:val="24"/>
        </w:rPr>
      </w:pPr>
      <w:r w:rsidRPr="000C628C">
        <w:rPr>
          <w:rFonts w:ascii="Times New Roman" w:hAnsi="Times New Roman"/>
          <w:b/>
          <w:bCs/>
          <w:sz w:val="24"/>
          <w:szCs w:val="24"/>
        </w:rPr>
        <w:t>Senzor de obstacol (IR sau ultrasonic)</w:t>
      </w:r>
      <w:r w:rsidRPr="000C628C">
        <w:rPr>
          <w:rFonts w:ascii="Times New Roman" w:hAnsi="Times New Roman"/>
          <w:sz w:val="24"/>
          <w:szCs w:val="24"/>
        </w:rPr>
        <w:t xml:space="preserve"> </w:t>
      </w:r>
    </w:p>
    <w:p w14:paraId="03B57DDC" w14:textId="77777777" w:rsidR="000C628C" w:rsidRPr="000C628C" w:rsidRDefault="000C628C" w:rsidP="000C628C">
      <w:pPr>
        <w:numPr>
          <w:ilvl w:val="1"/>
          <w:numId w:val="51"/>
        </w:numPr>
        <w:rPr>
          <w:rFonts w:ascii="Times New Roman" w:hAnsi="Times New Roman"/>
          <w:sz w:val="24"/>
          <w:szCs w:val="24"/>
        </w:rPr>
      </w:pPr>
      <w:r w:rsidRPr="000C628C">
        <w:rPr>
          <w:rFonts w:ascii="Times New Roman" w:hAnsi="Times New Roman"/>
          <w:sz w:val="24"/>
          <w:szCs w:val="24"/>
        </w:rPr>
        <w:t xml:space="preserve">Detectează vehiculele la intrarea în parcare </w:t>
      </w:r>
    </w:p>
    <w:p w14:paraId="64AA167E" w14:textId="77777777" w:rsidR="000C628C" w:rsidRPr="000C628C" w:rsidRDefault="000C628C" w:rsidP="000C628C">
      <w:pPr>
        <w:numPr>
          <w:ilvl w:val="0"/>
          <w:numId w:val="51"/>
        </w:numPr>
        <w:rPr>
          <w:rFonts w:ascii="Times New Roman" w:hAnsi="Times New Roman"/>
          <w:sz w:val="24"/>
          <w:szCs w:val="24"/>
        </w:rPr>
      </w:pPr>
      <w:r w:rsidRPr="000C628C">
        <w:rPr>
          <w:rFonts w:ascii="Times New Roman" w:hAnsi="Times New Roman"/>
          <w:b/>
          <w:bCs/>
          <w:sz w:val="24"/>
          <w:szCs w:val="24"/>
        </w:rPr>
        <w:t>Senzor de gaz (MQ-2 sau echivalent)</w:t>
      </w:r>
      <w:r w:rsidRPr="000C628C">
        <w:rPr>
          <w:rFonts w:ascii="Times New Roman" w:hAnsi="Times New Roman"/>
          <w:sz w:val="24"/>
          <w:szCs w:val="24"/>
        </w:rPr>
        <w:t xml:space="preserve"> </w:t>
      </w:r>
    </w:p>
    <w:p w14:paraId="6C2DDB1A" w14:textId="77777777" w:rsidR="000C628C" w:rsidRPr="000C628C" w:rsidRDefault="000C628C" w:rsidP="000C628C">
      <w:pPr>
        <w:numPr>
          <w:ilvl w:val="1"/>
          <w:numId w:val="51"/>
        </w:numPr>
        <w:rPr>
          <w:rFonts w:ascii="Times New Roman" w:hAnsi="Times New Roman"/>
          <w:sz w:val="24"/>
          <w:szCs w:val="24"/>
        </w:rPr>
      </w:pPr>
      <w:r w:rsidRPr="000C628C">
        <w:rPr>
          <w:rFonts w:ascii="Times New Roman" w:hAnsi="Times New Roman"/>
          <w:sz w:val="24"/>
          <w:szCs w:val="24"/>
        </w:rPr>
        <w:t xml:space="preserve">Detectează scurgeri de gaze sau situații de risc </w:t>
      </w:r>
    </w:p>
    <w:p w14:paraId="363B73E6" w14:textId="77777777" w:rsidR="000C628C" w:rsidRPr="000C628C" w:rsidRDefault="000C628C" w:rsidP="000C628C">
      <w:pPr>
        <w:numPr>
          <w:ilvl w:val="0"/>
          <w:numId w:val="51"/>
        </w:numPr>
        <w:rPr>
          <w:rFonts w:ascii="Times New Roman" w:hAnsi="Times New Roman"/>
          <w:sz w:val="24"/>
          <w:szCs w:val="24"/>
        </w:rPr>
      </w:pPr>
      <w:r w:rsidRPr="000C628C">
        <w:rPr>
          <w:rFonts w:ascii="Times New Roman" w:hAnsi="Times New Roman"/>
          <w:sz w:val="24"/>
          <w:szCs w:val="24"/>
        </w:rPr>
        <w:t xml:space="preserve">Locație: integrați în zona de intrare și în structura parcării </w:t>
      </w:r>
    </w:p>
    <w:p w14:paraId="21DA1759" w14:textId="6F301F93" w:rsidR="000C628C" w:rsidRPr="000C628C" w:rsidRDefault="000C628C" w:rsidP="000C628C">
      <w:pPr>
        <w:rPr>
          <w:rFonts w:ascii="Times New Roman" w:hAnsi="Times New Roman"/>
          <w:sz w:val="24"/>
          <w:szCs w:val="24"/>
        </w:rPr>
      </w:pPr>
    </w:p>
    <w:p w14:paraId="46BE6E2C" w14:textId="77777777" w:rsidR="000C628C" w:rsidRPr="000C628C" w:rsidRDefault="000C628C" w:rsidP="000C628C">
      <w:pPr>
        <w:numPr>
          <w:ilvl w:val="0"/>
          <w:numId w:val="19"/>
        </w:numPr>
        <w:tabs>
          <w:tab w:val="num" w:pos="360"/>
        </w:tabs>
        <w:rPr>
          <w:rFonts w:ascii="Times New Roman" w:hAnsi="Times New Roman"/>
          <w:b/>
          <w:bCs/>
          <w:sz w:val="26"/>
          <w:szCs w:val="26"/>
        </w:rPr>
      </w:pPr>
      <w:r w:rsidRPr="000C628C">
        <w:rPr>
          <w:rFonts w:ascii="Times New Roman" w:hAnsi="Times New Roman"/>
          <w:b/>
          <w:bCs/>
          <w:sz w:val="26"/>
          <w:szCs w:val="26"/>
        </w:rPr>
        <w:t>2.3 Module de ieșire (actuatori și semnalizare)</w:t>
      </w:r>
    </w:p>
    <w:p w14:paraId="12957AB5" w14:textId="77777777" w:rsidR="000C628C" w:rsidRPr="000C628C" w:rsidRDefault="000C628C" w:rsidP="000C628C">
      <w:pPr>
        <w:numPr>
          <w:ilvl w:val="0"/>
          <w:numId w:val="52"/>
        </w:numPr>
        <w:rPr>
          <w:rFonts w:ascii="Times New Roman" w:hAnsi="Times New Roman"/>
          <w:sz w:val="24"/>
          <w:szCs w:val="24"/>
        </w:rPr>
      </w:pPr>
      <w:r w:rsidRPr="000C628C">
        <w:rPr>
          <w:rFonts w:ascii="Times New Roman" w:hAnsi="Times New Roman"/>
          <w:b/>
          <w:bCs/>
          <w:sz w:val="24"/>
          <w:szCs w:val="24"/>
        </w:rPr>
        <w:t>Servomotor</w:t>
      </w:r>
      <w:r w:rsidRPr="000C628C">
        <w:rPr>
          <w:rFonts w:ascii="Times New Roman" w:hAnsi="Times New Roman"/>
          <w:sz w:val="24"/>
          <w:szCs w:val="24"/>
        </w:rPr>
        <w:t xml:space="preserve"> </w:t>
      </w:r>
    </w:p>
    <w:p w14:paraId="0B913ABD" w14:textId="77777777" w:rsidR="000C628C" w:rsidRPr="000C628C" w:rsidRDefault="000C628C" w:rsidP="000C628C">
      <w:pPr>
        <w:numPr>
          <w:ilvl w:val="1"/>
          <w:numId w:val="52"/>
        </w:numPr>
        <w:rPr>
          <w:rFonts w:ascii="Times New Roman" w:hAnsi="Times New Roman"/>
          <w:sz w:val="24"/>
          <w:szCs w:val="24"/>
        </w:rPr>
      </w:pPr>
      <w:r w:rsidRPr="000C628C">
        <w:rPr>
          <w:rFonts w:ascii="Times New Roman" w:hAnsi="Times New Roman"/>
          <w:sz w:val="24"/>
          <w:szCs w:val="24"/>
        </w:rPr>
        <w:t xml:space="preserve">Controlează bariera de acces (ridicare/coborâre) </w:t>
      </w:r>
    </w:p>
    <w:p w14:paraId="5D8714FD" w14:textId="77777777" w:rsidR="000C628C" w:rsidRPr="000C628C" w:rsidRDefault="000C628C" w:rsidP="000C628C">
      <w:pPr>
        <w:numPr>
          <w:ilvl w:val="0"/>
          <w:numId w:val="52"/>
        </w:numPr>
        <w:rPr>
          <w:rFonts w:ascii="Times New Roman" w:hAnsi="Times New Roman"/>
          <w:sz w:val="24"/>
          <w:szCs w:val="24"/>
        </w:rPr>
      </w:pPr>
      <w:r w:rsidRPr="000C628C">
        <w:rPr>
          <w:rFonts w:ascii="Times New Roman" w:hAnsi="Times New Roman"/>
          <w:b/>
          <w:bCs/>
          <w:sz w:val="24"/>
          <w:szCs w:val="24"/>
        </w:rPr>
        <w:t>Buzzer</w:t>
      </w:r>
      <w:r w:rsidRPr="000C628C">
        <w:rPr>
          <w:rFonts w:ascii="Times New Roman" w:hAnsi="Times New Roman"/>
          <w:sz w:val="24"/>
          <w:szCs w:val="24"/>
        </w:rPr>
        <w:t xml:space="preserve"> </w:t>
      </w:r>
    </w:p>
    <w:p w14:paraId="223D0DD2" w14:textId="77777777" w:rsidR="000C628C" w:rsidRPr="000C628C" w:rsidRDefault="000C628C" w:rsidP="000C628C">
      <w:pPr>
        <w:numPr>
          <w:ilvl w:val="1"/>
          <w:numId w:val="52"/>
        </w:numPr>
        <w:rPr>
          <w:rFonts w:ascii="Times New Roman" w:hAnsi="Times New Roman"/>
          <w:sz w:val="24"/>
          <w:szCs w:val="24"/>
        </w:rPr>
      </w:pPr>
      <w:r w:rsidRPr="000C628C">
        <w:rPr>
          <w:rFonts w:ascii="Times New Roman" w:hAnsi="Times New Roman"/>
          <w:sz w:val="24"/>
          <w:szCs w:val="24"/>
        </w:rPr>
        <w:t xml:space="preserve">Semnalizare acustică pentru evenimente (parcare plină, alertă gaz) </w:t>
      </w:r>
    </w:p>
    <w:p w14:paraId="1B47F7F3" w14:textId="77777777" w:rsidR="000C628C" w:rsidRPr="000C628C" w:rsidRDefault="000C628C" w:rsidP="000C628C">
      <w:pPr>
        <w:numPr>
          <w:ilvl w:val="0"/>
          <w:numId w:val="52"/>
        </w:numPr>
        <w:rPr>
          <w:rFonts w:ascii="Times New Roman" w:hAnsi="Times New Roman"/>
          <w:sz w:val="24"/>
          <w:szCs w:val="24"/>
        </w:rPr>
      </w:pPr>
      <w:r w:rsidRPr="000C628C">
        <w:rPr>
          <w:rFonts w:ascii="Times New Roman" w:hAnsi="Times New Roman"/>
          <w:b/>
          <w:bCs/>
          <w:sz w:val="24"/>
          <w:szCs w:val="24"/>
        </w:rPr>
        <w:t>Display LCD (16x2)</w:t>
      </w:r>
      <w:r w:rsidRPr="000C628C">
        <w:rPr>
          <w:rFonts w:ascii="Times New Roman" w:hAnsi="Times New Roman"/>
          <w:sz w:val="24"/>
          <w:szCs w:val="24"/>
        </w:rPr>
        <w:t xml:space="preserve"> </w:t>
      </w:r>
    </w:p>
    <w:p w14:paraId="32FFE3C5" w14:textId="77777777" w:rsidR="000C628C" w:rsidRPr="000C628C" w:rsidRDefault="000C628C" w:rsidP="000C628C">
      <w:pPr>
        <w:numPr>
          <w:ilvl w:val="1"/>
          <w:numId w:val="52"/>
        </w:numPr>
        <w:rPr>
          <w:rFonts w:ascii="Times New Roman" w:hAnsi="Times New Roman"/>
          <w:sz w:val="24"/>
          <w:szCs w:val="24"/>
        </w:rPr>
      </w:pPr>
      <w:r w:rsidRPr="000C628C">
        <w:rPr>
          <w:rFonts w:ascii="Times New Roman" w:hAnsi="Times New Roman"/>
          <w:sz w:val="24"/>
          <w:szCs w:val="24"/>
        </w:rPr>
        <w:t xml:space="preserve">Afișează numărul de locuri disponibile și mesaje de stare </w:t>
      </w:r>
    </w:p>
    <w:p w14:paraId="1DD1C2C7" w14:textId="3CE2A1A2" w:rsidR="000C628C" w:rsidRDefault="000C628C" w:rsidP="000C628C">
      <w:pPr>
        <w:rPr>
          <w:rFonts w:ascii="Times New Roman" w:hAnsi="Times New Roman"/>
          <w:sz w:val="24"/>
          <w:szCs w:val="24"/>
        </w:rPr>
      </w:pPr>
    </w:p>
    <w:p w14:paraId="1197676F" w14:textId="77777777" w:rsidR="000C628C" w:rsidRDefault="000C628C" w:rsidP="000C628C">
      <w:pPr>
        <w:rPr>
          <w:rFonts w:ascii="Times New Roman" w:hAnsi="Times New Roman"/>
          <w:sz w:val="24"/>
          <w:szCs w:val="24"/>
        </w:rPr>
      </w:pPr>
    </w:p>
    <w:p w14:paraId="23D8A08E" w14:textId="77777777" w:rsidR="000C628C" w:rsidRDefault="000C628C" w:rsidP="000C628C">
      <w:pPr>
        <w:rPr>
          <w:rFonts w:ascii="Times New Roman" w:hAnsi="Times New Roman"/>
          <w:sz w:val="24"/>
          <w:szCs w:val="24"/>
        </w:rPr>
      </w:pPr>
    </w:p>
    <w:p w14:paraId="2B4F2BAA" w14:textId="77777777" w:rsidR="000C628C" w:rsidRPr="000C628C" w:rsidRDefault="000C628C" w:rsidP="000C628C">
      <w:pPr>
        <w:rPr>
          <w:rFonts w:ascii="Times New Roman" w:hAnsi="Times New Roman"/>
          <w:sz w:val="24"/>
          <w:szCs w:val="24"/>
        </w:rPr>
      </w:pPr>
    </w:p>
    <w:p w14:paraId="132A0757" w14:textId="77777777" w:rsidR="000C628C" w:rsidRPr="000C628C" w:rsidRDefault="000C628C" w:rsidP="000C628C">
      <w:pPr>
        <w:numPr>
          <w:ilvl w:val="0"/>
          <w:numId w:val="19"/>
        </w:numPr>
        <w:tabs>
          <w:tab w:val="num" w:pos="360"/>
        </w:tabs>
        <w:rPr>
          <w:rFonts w:ascii="Times New Roman" w:hAnsi="Times New Roman"/>
          <w:b/>
          <w:bCs/>
          <w:sz w:val="26"/>
          <w:szCs w:val="26"/>
        </w:rPr>
      </w:pPr>
      <w:r w:rsidRPr="000C628C">
        <w:rPr>
          <w:rFonts w:ascii="Times New Roman" w:hAnsi="Times New Roman"/>
          <w:b/>
          <w:bCs/>
          <w:sz w:val="26"/>
          <w:szCs w:val="26"/>
        </w:rPr>
        <w:lastRenderedPageBreak/>
        <w:t>2.4 Modul de comunicație</w:t>
      </w:r>
    </w:p>
    <w:p w14:paraId="4E684D2D" w14:textId="77777777" w:rsidR="000C628C" w:rsidRPr="000C628C" w:rsidRDefault="000C628C" w:rsidP="000C628C">
      <w:pPr>
        <w:numPr>
          <w:ilvl w:val="0"/>
          <w:numId w:val="53"/>
        </w:numPr>
        <w:rPr>
          <w:rFonts w:ascii="Times New Roman" w:hAnsi="Times New Roman"/>
          <w:sz w:val="24"/>
          <w:szCs w:val="24"/>
        </w:rPr>
      </w:pPr>
      <w:r w:rsidRPr="000C628C">
        <w:rPr>
          <w:rFonts w:ascii="Times New Roman" w:hAnsi="Times New Roman"/>
          <w:b/>
          <w:bCs/>
          <w:sz w:val="24"/>
          <w:szCs w:val="24"/>
        </w:rPr>
        <w:t>Bluetooth HC-05</w:t>
      </w:r>
      <w:r w:rsidRPr="000C628C">
        <w:rPr>
          <w:rFonts w:ascii="Times New Roman" w:hAnsi="Times New Roman"/>
          <w:sz w:val="24"/>
          <w:szCs w:val="24"/>
        </w:rPr>
        <w:t xml:space="preserve"> </w:t>
      </w:r>
    </w:p>
    <w:p w14:paraId="12659682" w14:textId="77777777" w:rsidR="000C628C" w:rsidRPr="000C628C" w:rsidRDefault="000C628C" w:rsidP="000C628C">
      <w:pPr>
        <w:numPr>
          <w:ilvl w:val="1"/>
          <w:numId w:val="53"/>
        </w:numPr>
        <w:rPr>
          <w:rFonts w:ascii="Times New Roman" w:hAnsi="Times New Roman"/>
          <w:sz w:val="24"/>
          <w:szCs w:val="24"/>
        </w:rPr>
      </w:pPr>
      <w:r w:rsidRPr="000C628C">
        <w:rPr>
          <w:rFonts w:ascii="Times New Roman" w:hAnsi="Times New Roman"/>
          <w:sz w:val="24"/>
          <w:szCs w:val="24"/>
        </w:rPr>
        <w:t xml:space="preserve">Permite comunicarea între Arduino Mega și aplicația mobilă </w:t>
      </w:r>
    </w:p>
    <w:p w14:paraId="5E4BC6ED" w14:textId="77777777" w:rsidR="000C628C" w:rsidRPr="000C628C" w:rsidRDefault="000C628C" w:rsidP="000C628C">
      <w:pPr>
        <w:numPr>
          <w:ilvl w:val="1"/>
          <w:numId w:val="53"/>
        </w:numPr>
        <w:rPr>
          <w:rFonts w:ascii="Times New Roman" w:hAnsi="Times New Roman"/>
          <w:sz w:val="24"/>
          <w:szCs w:val="24"/>
        </w:rPr>
      </w:pPr>
      <w:r w:rsidRPr="000C628C">
        <w:rPr>
          <w:rFonts w:ascii="Times New Roman" w:hAnsi="Times New Roman"/>
          <w:sz w:val="24"/>
          <w:szCs w:val="24"/>
        </w:rPr>
        <w:t xml:space="preserve">Tip: conexiune serială wireless (UART over Bluetooth) </w:t>
      </w:r>
    </w:p>
    <w:p w14:paraId="1C1B59CD" w14:textId="77777777" w:rsidR="000C628C" w:rsidRPr="000C628C" w:rsidRDefault="000C628C" w:rsidP="000C628C">
      <w:pPr>
        <w:numPr>
          <w:ilvl w:val="1"/>
          <w:numId w:val="53"/>
        </w:numPr>
        <w:rPr>
          <w:rFonts w:ascii="Times New Roman" w:hAnsi="Times New Roman"/>
          <w:sz w:val="24"/>
          <w:szCs w:val="24"/>
        </w:rPr>
      </w:pPr>
      <w:r w:rsidRPr="000C628C">
        <w:rPr>
          <w:rFonts w:ascii="Times New Roman" w:hAnsi="Times New Roman"/>
          <w:sz w:val="24"/>
          <w:szCs w:val="24"/>
        </w:rPr>
        <w:t xml:space="preserve">Rază de acțiune: aproximativ 10 metri </w:t>
      </w:r>
    </w:p>
    <w:p w14:paraId="6050CFEF" w14:textId="34F5AF24" w:rsidR="000C628C" w:rsidRPr="000C628C" w:rsidRDefault="000C628C" w:rsidP="000C628C">
      <w:pPr>
        <w:rPr>
          <w:rFonts w:ascii="Times New Roman" w:hAnsi="Times New Roman"/>
          <w:sz w:val="24"/>
          <w:szCs w:val="24"/>
        </w:rPr>
      </w:pPr>
    </w:p>
    <w:p w14:paraId="1745E216" w14:textId="77777777" w:rsidR="000C628C" w:rsidRPr="000C628C" w:rsidRDefault="000C628C" w:rsidP="000C628C">
      <w:pPr>
        <w:numPr>
          <w:ilvl w:val="0"/>
          <w:numId w:val="19"/>
        </w:numPr>
        <w:tabs>
          <w:tab w:val="num" w:pos="360"/>
        </w:tabs>
        <w:rPr>
          <w:rFonts w:ascii="Times New Roman" w:hAnsi="Times New Roman"/>
          <w:b/>
          <w:bCs/>
          <w:sz w:val="26"/>
          <w:szCs w:val="26"/>
        </w:rPr>
      </w:pPr>
      <w:r w:rsidRPr="000C628C">
        <w:rPr>
          <w:rFonts w:ascii="Times New Roman" w:hAnsi="Times New Roman"/>
          <w:b/>
          <w:bCs/>
          <w:sz w:val="26"/>
          <w:szCs w:val="26"/>
        </w:rPr>
        <w:t>2.5 Aplicația mobilă</w:t>
      </w:r>
    </w:p>
    <w:p w14:paraId="6EFF2CCC" w14:textId="77777777" w:rsidR="000C628C" w:rsidRPr="000C628C" w:rsidRDefault="000C628C" w:rsidP="000C628C">
      <w:pPr>
        <w:numPr>
          <w:ilvl w:val="0"/>
          <w:numId w:val="54"/>
        </w:numPr>
        <w:rPr>
          <w:rFonts w:ascii="Times New Roman" w:hAnsi="Times New Roman"/>
          <w:sz w:val="24"/>
          <w:szCs w:val="24"/>
        </w:rPr>
      </w:pPr>
      <w:r w:rsidRPr="000C628C">
        <w:rPr>
          <w:rFonts w:ascii="Times New Roman" w:hAnsi="Times New Roman"/>
          <w:sz w:val="24"/>
          <w:szCs w:val="24"/>
        </w:rPr>
        <w:t xml:space="preserve">Platformă: Android </w:t>
      </w:r>
    </w:p>
    <w:p w14:paraId="4E6680E6" w14:textId="77777777" w:rsidR="000C628C" w:rsidRPr="000C628C" w:rsidRDefault="000C628C" w:rsidP="000C628C">
      <w:pPr>
        <w:numPr>
          <w:ilvl w:val="0"/>
          <w:numId w:val="54"/>
        </w:numPr>
        <w:rPr>
          <w:rFonts w:ascii="Times New Roman" w:hAnsi="Times New Roman"/>
          <w:sz w:val="24"/>
          <w:szCs w:val="24"/>
        </w:rPr>
      </w:pPr>
      <w:r w:rsidRPr="000C628C">
        <w:rPr>
          <w:rFonts w:ascii="Times New Roman" w:hAnsi="Times New Roman"/>
          <w:sz w:val="24"/>
          <w:szCs w:val="24"/>
        </w:rPr>
        <w:t xml:space="preserve">Rol: </w:t>
      </w:r>
    </w:p>
    <w:p w14:paraId="4D6BDBE2" w14:textId="77777777" w:rsidR="000C628C" w:rsidRPr="000C628C" w:rsidRDefault="000C628C" w:rsidP="000C628C">
      <w:pPr>
        <w:numPr>
          <w:ilvl w:val="1"/>
          <w:numId w:val="54"/>
        </w:numPr>
        <w:rPr>
          <w:rFonts w:ascii="Times New Roman" w:hAnsi="Times New Roman"/>
          <w:sz w:val="24"/>
          <w:szCs w:val="24"/>
        </w:rPr>
      </w:pPr>
      <w:r w:rsidRPr="000C628C">
        <w:rPr>
          <w:rFonts w:ascii="Times New Roman" w:hAnsi="Times New Roman"/>
          <w:sz w:val="24"/>
          <w:szCs w:val="24"/>
        </w:rPr>
        <w:t xml:space="preserve">afișarea în timp real a locurilor de parcare disponibile </w:t>
      </w:r>
    </w:p>
    <w:p w14:paraId="3DDF4F42" w14:textId="77777777" w:rsidR="000C628C" w:rsidRPr="000C628C" w:rsidRDefault="000C628C" w:rsidP="000C628C">
      <w:pPr>
        <w:numPr>
          <w:ilvl w:val="1"/>
          <w:numId w:val="54"/>
        </w:numPr>
        <w:rPr>
          <w:rFonts w:ascii="Times New Roman" w:hAnsi="Times New Roman"/>
          <w:sz w:val="24"/>
          <w:szCs w:val="24"/>
        </w:rPr>
      </w:pPr>
      <w:r w:rsidRPr="000C628C">
        <w:rPr>
          <w:rFonts w:ascii="Times New Roman" w:hAnsi="Times New Roman"/>
          <w:sz w:val="24"/>
          <w:szCs w:val="24"/>
        </w:rPr>
        <w:t xml:space="preserve">recepționarea datelor de la sistemul hardware </w:t>
      </w:r>
    </w:p>
    <w:p w14:paraId="3AF06EDE" w14:textId="77777777" w:rsidR="000C628C" w:rsidRPr="000C628C" w:rsidRDefault="000C628C" w:rsidP="000C628C">
      <w:pPr>
        <w:numPr>
          <w:ilvl w:val="1"/>
          <w:numId w:val="54"/>
        </w:numPr>
        <w:rPr>
          <w:rFonts w:ascii="Times New Roman" w:hAnsi="Times New Roman"/>
          <w:sz w:val="24"/>
          <w:szCs w:val="24"/>
        </w:rPr>
      </w:pPr>
      <w:r w:rsidRPr="000C628C">
        <w:rPr>
          <w:rFonts w:ascii="Times New Roman" w:hAnsi="Times New Roman"/>
          <w:sz w:val="24"/>
          <w:szCs w:val="24"/>
        </w:rPr>
        <w:t xml:space="preserve">interfață pentru utilizator </w:t>
      </w:r>
    </w:p>
    <w:p w14:paraId="34DA16F6" w14:textId="4B8DDA86" w:rsidR="000C628C" w:rsidRPr="000C628C" w:rsidRDefault="000C628C" w:rsidP="000C628C">
      <w:pPr>
        <w:rPr>
          <w:rFonts w:ascii="Times New Roman" w:hAnsi="Times New Roman"/>
          <w:sz w:val="24"/>
          <w:szCs w:val="24"/>
        </w:rPr>
      </w:pPr>
    </w:p>
    <w:p w14:paraId="2DAFACD1" w14:textId="77777777" w:rsidR="000C628C" w:rsidRPr="000C628C" w:rsidRDefault="000C628C" w:rsidP="000C628C">
      <w:pPr>
        <w:numPr>
          <w:ilvl w:val="0"/>
          <w:numId w:val="19"/>
        </w:numPr>
        <w:tabs>
          <w:tab w:val="num" w:pos="360"/>
        </w:tabs>
        <w:rPr>
          <w:rFonts w:ascii="Times New Roman" w:hAnsi="Times New Roman"/>
          <w:b/>
          <w:bCs/>
          <w:sz w:val="26"/>
          <w:szCs w:val="26"/>
        </w:rPr>
      </w:pPr>
      <w:r w:rsidRPr="000C628C">
        <w:rPr>
          <w:rFonts w:ascii="Times New Roman" w:hAnsi="Times New Roman"/>
          <w:b/>
          <w:bCs/>
          <w:sz w:val="26"/>
          <w:szCs w:val="26"/>
        </w:rPr>
        <w:t>3. Arhitectura sistemului</w:t>
      </w:r>
    </w:p>
    <w:p w14:paraId="47859269" w14:textId="77777777" w:rsidR="000C628C" w:rsidRPr="000C628C" w:rsidRDefault="000C628C" w:rsidP="000C628C">
      <w:pPr>
        <w:rPr>
          <w:rFonts w:ascii="Times New Roman" w:hAnsi="Times New Roman"/>
          <w:sz w:val="24"/>
          <w:szCs w:val="24"/>
        </w:rPr>
      </w:pPr>
      <w:r w:rsidRPr="000C628C">
        <w:rPr>
          <w:rFonts w:ascii="Times New Roman" w:hAnsi="Times New Roman"/>
          <w:sz w:val="24"/>
          <w:szCs w:val="24"/>
        </w:rPr>
        <w:t>Sistemul este:</w:t>
      </w:r>
    </w:p>
    <w:p w14:paraId="6A4EA0BB" w14:textId="77777777" w:rsidR="000C628C" w:rsidRPr="000C628C" w:rsidRDefault="000C628C" w:rsidP="000C628C">
      <w:pPr>
        <w:numPr>
          <w:ilvl w:val="0"/>
          <w:numId w:val="55"/>
        </w:numPr>
        <w:rPr>
          <w:rFonts w:ascii="Times New Roman" w:hAnsi="Times New Roman"/>
          <w:sz w:val="24"/>
          <w:szCs w:val="24"/>
        </w:rPr>
      </w:pPr>
      <w:r w:rsidRPr="000C628C">
        <w:rPr>
          <w:rFonts w:ascii="Times New Roman" w:hAnsi="Times New Roman"/>
          <w:b/>
          <w:bCs/>
          <w:sz w:val="24"/>
          <w:szCs w:val="24"/>
        </w:rPr>
        <w:t>Centralizat la nivel hardware</w:t>
      </w:r>
      <w:r w:rsidRPr="000C628C">
        <w:rPr>
          <w:rFonts w:ascii="Times New Roman" w:hAnsi="Times New Roman"/>
          <w:sz w:val="24"/>
          <w:szCs w:val="24"/>
        </w:rPr>
        <w:t xml:space="preserve">, deoarece Arduino Mega controlează toate funcțiile </w:t>
      </w:r>
    </w:p>
    <w:p w14:paraId="657916EC" w14:textId="77777777" w:rsidR="000C628C" w:rsidRPr="000C628C" w:rsidRDefault="000C628C" w:rsidP="000C628C">
      <w:pPr>
        <w:numPr>
          <w:ilvl w:val="0"/>
          <w:numId w:val="55"/>
        </w:numPr>
        <w:rPr>
          <w:rFonts w:ascii="Times New Roman" w:hAnsi="Times New Roman"/>
          <w:sz w:val="24"/>
          <w:szCs w:val="24"/>
        </w:rPr>
      </w:pPr>
      <w:r w:rsidRPr="000C628C">
        <w:rPr>
          <w:rFonts w:ascii="Times New Roman" w:hAnsi="Times New Roman"/>
          <w:b/>
          <w:bCs/>
          <w:sz w:val="24"/>
          <w:szCs w:val="24"/>
        </w:rPr>
        <w:t>Distribuit la nivel de interfață</w:t>
      </w:r>
      <w:r w:rsidRPr="000C628C">
        <w:rPr>
          <w:rFonts w:ascii="Times New Roman" w:hAnsi="Times New Roman"/>
          <w:sz w:val="24"/>
          <w:szCs w:val="24"/>
        </w:rPr>
        <w:t xml:space="preserve">, aplicația mobilă fiind un client extern </w:t>
      </w:r>
    </w:p>
    <w:p w14:paraId="717158A3" w14:textId="77777777" w:rsidR="000C628C" w:rsidRPr="000C628C" w:rsidRDefault="000C628C" w:rsidP="000C628C">
      <w:pPr>
        <w:rPr>
          <w:rFonts w:ascii="Times New Roman" w:hAnsi="Times New Roman"/>
          <w:sz w:val="24"/>
          <w:szCs w:val="24"/>
        </w:rPr>
      </w:pPr>
      <w:r w:rsidRPr="000C628C">
        <w:rPr>
          <w:rFonts w:ascii="Times New Roman" w:hAnsi="Times New Roman"/>
          <w:sz w:val="24"/>
          <w:szCs w:val="24"/>
        </w:rPr>
        <w:t>Nu sunt utilizate servere, baze de date sau infrastructuri cloud, deoarece sistemul este de tip embedded.</w:t>
      </w:r>
    </w:p>
    <w:p w14:paraId="24625D8D" w14:textId="3457ED35" w:rsidR="000C628C" w:rsidRPr="000C628C" w:rsidRDefault="000C628C" w:rsidP="000C628C">
      <w:pPr>
        <w:rPr>
          <w:rFonts w:ascii="Times New Roman" w:hAnsi="Times New Roman"/>
          <w:sz w:val="24"/>
          <w:szCs w:val="24"/>
        </w:rPr>
      </w:pPr>
    </w:p>
    <w:p w14:paraId="6CABB945" w14:textId="77777777" w:rsidR="000C628C" w:rsidRPr="000C628C" w:rsidRDefault="000C628C" w:rsidP="000C628C">
      <w:pPr>
        <w:numPr>
          <w:ilvl w:val="0"/>
          <w:numId w:val="19"/>
        </w:numPr>
        <w:tabs>
          <w:tab w:val="num" w:pos="360"/>
        </w:tabs>
        <w:rPr>
          <w:rFonts w:ascii="Times New Roman" w:hAnsi="Times New Roman"/>
          <w:b/>
          <w:bCs/>
          <w:sz w:val="26"/>
          <w:szCs w:val="26"/>
        </w:rPr>
      </w:pPr>
      <w:r w:rsidRPr="000C628C">
        <w:rPr>
          <w:rFonts w:ascii="Times New Roman" w:hAnsi="Times New Roman"/>
          <w:b/>
          <w:bCs/>
          <w:sz w:val="26"/>
          <w:szCs w:val="26"/>
        </w:rPr>
        <w:t>4. Flux de funcționare</w:t>
      </w:r>
    </w:p>
    <w:p w14:paraId="12EF7E1C" w14:textId="77777777" w:rsidR="000C628C" w:rsidRPr="000C628C" w:rsidRDefault="000C628C" w:rsidP="000C628C">
      <w:pPr>
        <w:numPr>
          <w:ilvl w:val="0"/>
          <w:numId w:val="56"/>
        </w:numPr>
        <w:rPr>
          <w:rFonts w:ascii="Times New Roman" w:hAnsi="Times New Roman"/>
          <w:sz w:val="24"/>
          <w:szCs w:val="24"/>
        </w:rPr>
      </w:pPr>
      <w:r w:rsidRPr="000C628C">
        <w:rPr>
          <w:rFonts w:ascii="Times New Roman" w:hAnsi="Times New Roman"/>
          <w:sz w:val="24"/>
          <w:szCs w:val="24"/>
        </w:rPr>
        <w:t xml:space="preserve">Senzorii detectează starea parcării </w:t>
      </w:r>
    </w:p>
    <w:p w14:paraId="08C5BD56" w14:textId="77777777" w:rsidR="000C628C" w:rsidRPr="000C628C" w:rsidRDefault="000C628C" w:rsidP="000C628C">
      <w:pPr>
        <w:numPr>
          <w:ilvl w:val="0"/>
          <w:numId w:val="56"/>
        </w:numPr>
        <w:rPr>
          <w:rFonts w:ascii="Times New Roman" w:hAnsi="Times New Roman"/>
          <w:sz w:val="24"/>
          <w:szCs w:val="24"/>
        </w:rPr>
      </w:pPr>
      <w:r w:rsidRPr="000C628C">
        <w:rPr>
          <w:rFonts w:ascii="Times New Roman" w:hAnsi="Times New Roman"/>
          <w:sz w:val="24"/>
          <w:szCs w:val="24"/>
        </w:rPr>
        <w:t xml:space="preserve">Arduino Mega procesează datele </w:t>
      </w:r>
    </w:p>
    <w:p w14:paraId="24FD3275" w14:textId="77777777" w:rsidR="000C628C" w:rsidRPr="000C628C" w:rsidRDefault="000C628C" w:rsidP="000C628C">
      <w:pPr>
        <w:numPr>
          <w:ilvl w:val="0"/>
          <w:numId w:val="56"/>
        </w:numPr>
        <w:rPr>
          <w:rFonts w:ascii="Times New Roman" w:hAnsi="Times New Roman"/>
          <w:sz w:val="24"/>
          <w:szCs w:val="24"/>
        </w:rPr>
      </w:pPr>
      <w:r w:rsidRPr="000C628C">
        <w:rPr>
          <w:rFonts w:ascii="Times New Roman" w:hAnsi="Times New Roman"/>
          <w:sz w:val="24"/>
          <w:szCs w:val="24"/>
        </w:rPr>
        <w:t xml:space="preserve">LCD afișează informațiile local </w:t>
      </w:r>
    </w:p>
    <w:p w14:paraId="20857E69" w14:textId="77777777" w:rsidR="000C628C" w:rsidRPr="000C628C" w:rsidRDefault="000C628C" w:rsidP="000C628C">
      <w:pPr>
        <w:numPr>
          <w:ilvl w:val="0"/>
          <w:numId w:val="56"/>
        </w:numPr>
        <w:rPr>
          <w:rFonts w:ascii="Times New Roman" w:hAnsi="Times New Roman"/>
          <w:sz w:val="24"/>
          <w:szCs w:val="24"/>
        </w:rPr>
      </w:pPr>
      <w:r w:rsidRPr="000C628C">
        <w:rPr>
          <w:rFonts w:ascii="Times New Roman" w:hAnsi="Times New Roman"/>
          <w:sz w:val="24"/>
          <w:szCs w:val="24"/>
        </w:rPr>
        <w:t xml:space="preserve">HC-05 transmite date către aplicația mobilă </w:t>
      </w:r>
    </w:p>
    <w:p w14:paraId="3C4F35B2" w14:textId="77777777" w:rsidR="000C628C" w:rsidRPr="000C628C" w:rsidRDefault="000C628C" w:rsidP="000C628C">
      <w:pPr>
        <w:numPr>
          <w:ilvl w:val="0"/>
          <w:numId w:val="56"/>
        </w:numPr>
        <w:rPr>
          <w:rFonts w:ascii="Times New Roman" w:hAnsi="Times New Roman"/>
          <w:sz w:val="24"/>
          <w:szCs w:val="24"/>
        </w:rPr>
      </w:pPr>
      <w:r w:rsidRPr="000C628C">
        <w:rPr>
          <w:rFonts w:ascii="Times New Roman" w:hAnsi="Times New Roman"/>
          <w:sz w:val="24"/>
          <w:szCs w:val="24"/>
        </w:rPr>
        <w:t xml:space="preserve">Aplicația afișează statusul parcării utilizatorului </w:t>
      </w:r>
    </w:p>
    <w:p w14:paraId="1306A522" w14:textId="14C2628F" w:rsidR="000C628C" w:rsidRPr="000C628C" w:rsidRDefault="000C628C" w:rsidP="000C628C">
      <w:pPr>
        <w:numPr>
          <w:ilvl w:val="0"/>
          <w:numId w:val="19"/>
        </w:numPr>
        <w:tabs>
          <w:tab w:val="num" w:pos="360"/>
        </w:tabs>
        <w:rPr>
          <w:rFonts w:ascii="Times New Roman" w:hAnsi="Times New Roman"/>
          <w:b/>
          <w:bCs/>
          <w:sz w:val="26"/>
          <w:szCs w:val="26"/>
        </w:rPr>
      </w:pPr>
      <w:r w:rsidRPr="000C628C">
        <w:rPr>
          <w:rFonts w:ascii="Times New Roman" w:hAnsi="Times New Roman"/>
          <w:b/>
          <w:bCs/>
          <w:sz w:val="26"/>
          <w:szCs w:val="26"/>
        </w:rPr>
        <w:t>5</w:t>
      </w:r>
      <w:r w:rsidRPr="000C628C">
        <w:rPr>
          <w:rFonts w:ascii="Times New Roman" w:hAnsi="Times New Roman"/>
          <w:b/>
          <w:bCs/>
          <w:sz w:val="26"/>
          <w:szCs w:val="26"/>
        </w:rPr>
        <w:t>. Interfețe de comunicație</w:t>
      </w:r>
    </w:p>
    <w:p w14:paraId="00F9BB7C" w14:textId="77777777" w:rsidR="000C628C" w:rsidRPr="000C628C" w:rsidRDefault="000C628C" w:rsidP="000C628C">
      <w:pPr>
        <w:numPr>
          <w:ilvl w:val="0"/>
          <w:numId w:val="57"/>
        </w:numPr>
        <w:rPr>
          <w:rFonts w:ascii="Times New Roman" w:hAnsi="Times New Roman"/>
          <w:sz w:val="24"/>
          <w:szCs w:val="24"/>
        </w:rPr>
      </w:pPr>
      <w:r w:rsidRPr="000C628C">
        <w:rPr>
          <w:rFonts w:ascii="Times New Roman" w:hAnsi="Times New Roman"/>
          <w:sz w:val="24"/>
          <w:szCs w:val="24"/>
        </w:rPr>
        <w:t xml:space="preserve">Arduino Mega ↔ HC-05: UART (9600 bps) </w:t>
      </w:r>
    </w:p>
    <w:p w14:paraId="079A2505" w14:textId="77777777" w:rsidR="000C628C" w:rsidRPr="000C628C" w:rsidRDefault="000C628C" w:rsidP="000C628C">
      <w:pPr>
        <w:numPr>
          <w:ilvl w:val="0"/>
          <w:numId w:val="57"/>
        </w:numPr>
        <w:rPr>
          <w:rFonts w:ascii="Times New Roman" w:hAnsi="Times New Roman"/>
          <w:sz w:val="24"/>
          <w:szCs w:val="24"/>
        </w:rPr>
      </w:pPr>
      <w:r w:rsidRPr="000C628C">
        <w:rPr>
          <w:rFonts w:ascii="Times New Roman" w:hAnsi="Times New Roman"/>
          <w:sz w:val="24"/>
          <w:szCs w:val="24"/>
        </w:rPr>
        <w:t xml:space="preserve">HC-05 ↔ Telefon: Bluetooth SPP </w:t>
      </w:r>
    </w:p>
    <w:p w14:paraId="3F8AE14C" w14:textId="77777777" w:rsidR="000C628C" w:rsidRPr="000C628C" w:rsidRDefault="000C628C" w:rsidP="000C628C">
      <w:pPr>
        <w:numPr>
          <w:ilvl w:val="0"/>
          <w:numId w:val="57"/>
        </w:numPr>
        <w:rPr>
          <w:rFonts w:ascii="Times New Roman" w:hAnsi="Times New Roman"/>
          <w:sz w:val="24"/>
          <w:szCs w:val="24"/>
        </w:rPr>
      </w:pPr>
      <w:r w:rsidRPr="000C628C">
        <w:rPr>
          <w:rFonts w:ascii="Times New Roman" w:hAnsi="Times New Roman"/>
          <w:sz w:val="24"/>
          <w:szCs w:val="24"/>
        </w:rPr>
        <w:t xml:space="preserve">Senzori ↔ Arduino: semnale digitale/analogice </w:t>
      </w:r>
    </w:p>
    <w:p w14:paraId="4DF1F398" w14:textId="77777777" w:rsidR="000C628C" w:rsidRPr="000C628C" w:rsidRDefault="000C628C" w:rsidP="000C628C">
      <w:pPr>
        <w:numPr>
          <w:ilvl w:val="0"/>
          <w:numId w:val="57"/>
        </w:numPr>
        <w:rPr>
          <w:rFonts w:ascii="Times New Roman" w:hAnsi="Times New Roman"/>
          <w:sz w:val="24"/>
          <w:szCs w:val="24"/>
        </w:rPr>
      </w:pPr>
      <w:r w:rsidRPr="000C628C">
        <w:rPr>
          <w:rFonts w:ascii="Times New Roman" w:hAnsi="Times New Roman"/>
          <w:sz w:val="24"/>
          <w:szCs w:val="24"/>
        </w:rPr>
        <w:t xml:space="preserve">LCD ↔ Arduino: I2C sau paralel </w:t>
      </w:r>
    </w:p>
    <w:p w14:paraId="561ADB3E" w14:textId="2B698BC0" w:rsidR="000C628C" w:rsidRDefault="000C628C" w:rsidP="000C628C">
      <w:pPr>
        <w:rPr>
          <w:rFonts w:ascii="Times New Roman" w:hAnsi="Times New Roman"/>
          <w:sz w:val="24"/>
          <w:szCs w:val="24"/>
        </w:rPr>
      </w:pPr>
    </w:p>
    <w:p w14:paraId="682AE534" w14:textId="77777777" w:rsidR="000C628C" w:rsidRPr="000C628C" w:rsidRDefault="000C628C" w:rsidP="000C628C">
      <w:pPr>
        <w:rPr>
          <w:rFonts w:ascii="Times New Roman" w:hAnsi="Times New Roman"/>
          <w:sz w:val="24"/>
          <w:szCs w:val="24"/>
        </w:rPr>
      </w:pPr>
    </w:p>
    <w:p w14:paraId="5F59CF3C" w14:textId="40D9EE0A" w:rsidR="000C628C" w:rsidRPr="000C628C" w:rsidRDefault="000C628C" w:rsidP="000C628C">
      <w:pPr>
        <w:numPr>
          <w:ilvl w:val="0"/>
          <w:numId w:val="19"/>
        </w:numPr>
        <w:tabs>
          <w:tab w:val="num" w:pos="360"/>
        </w:tabs>
        <w:rPr>
          <w:rFonts w:ascii="Times New Roman" w:hAnsi="Times New Roman"/>
          <w:b/>
          <w:bCs/>
          <w:sz w:val="26"/>
          <w:szCs w:val="26"/>
        </w:rPr>
      </w:pPr>
      <w:r w:rsidRPr="000C628C">
        <w:rPr>
          <w:rFonts w:ascii="Times New Roman" w:hAnsi="Times New Roman"/>
          <w:b/>
          <w:bCs/>
          <w:sz w:val="26"/>
          <w:szCs w:val="26"/>
        </w:rPr>
        <w:lastRenderedPageBreak/>
        <w:t>6</w:t>
      </w:r>
      <w:r w:rsidRPr="000C628C">
        <w:rPr>
          <w:rFonts w:ascii="Times New Roman" w:hAnsi="Times New Roman"/>
          <w:b/>
          <w:bCs/>
          <w:sz w:val="26"/>
          <w:szCs w:val="26"/>
        </w:rPr>
        <w:t>. Resurse estimate</w:t>
      </w:r>
    </w:p>
    <w:p w14:paraId="1370185A" w14:textId="77777777" w:rsidR="000C628C" w:rsidRPr="000C628C" w:rsidRDefault="000C628C" w:rsidP="000C628C">
      <w:pPr>
        <w:numPr>
          <w:ilvl w:val="0"/>
          <w:numId w:val="58"/>
        </w:numPr>
        <w:rPr>
          <w:rFonts w:ascii="Times New Roman" w:hAnsi="Times New Roman"/>
          <w:sz w:val="24"/>
          <w:szCs w:val="24"/>
        </w:rPr>
      </w:pPr>
      <w:r w:rsidRPr="000C628C">
        <w:rPr>
          <w:rFonts w:ascii="Times New Roman" w:hAnsi="Times New Roman"/>
          <w:sz w:val="24"/>
          <w:szCs w:val="24"/>
        </w:rPr>
        <w:t xml:space="preserve">Procesor: 1 × Arduino Mega 2560 </w:t>
      </w:r>
    </w:p>
    <w:p w14:paraId="4E62E938" w14:textId="77777777" w:rsidR="000C628C" w:rsidRPr="000C628C" w:rsidRDefault="000C628C" w:rsidP="000C628C">
      <w:pPr>
        <w:numPr>
          <w:ilvl w:val="0"/>
          <w:numId w:val="58"/>
        </w:numPr>
        <w:rPr>
          <w:rFonts w:ascii="Times New Roman" w:hAnsi="Times New Roman"/>
          <w:sz w:val="24"/>
          <w:szCs w:val="24"/>
        </w:rPr>
      </w:pPr>
      <w:r w:rsidRPr="000C628C">
        <w:rPr>
          <w:rFonts w:ascii="Times New Roman" w:hAnsi="Times New Roman"/>
          <w:sz w:val="24"/>
          <w:szCs w:val="24"/>
        </w:rPr>
        <w:t xml:space="preserve">RAM: 8 KB </w:t>
      </w:r>
    </w:p>
    <w:p w14:paraId="4399EFD9" w14:textId="77777777" w:rsidR="000C628C" w:rsidRPr="000C628C" w:rsidRDefault="000C628C" w:rsidP="000C628C">
      <w:pPr>
        <w:numPr>
          <w:ilvl w:val="0"/>
          <w:numId w:val="58"/>
        </w:numPr>
        <w:rPr>
          <w:rFonts w:ascii="Times New Roman" w:hAnsi="Times New Roman"/>
          <w:sz w:val="24"/>
          <w:szCs w:val="24"/>
        </w:rPr>
      </w:pPr>
      <w:r w:rsidRPr="000C628C">
        <w:rPr>
          <w:rFonts w:ascii="Times New Roman" w:hAnsi="Times New Roman"/>
          <w:sz w:val="24"/>
          <w:szCs w:val="24"/>
        </w:rPr>
        <w:t xml:space="preserve">Flash: 256 KB </w:t>
      </w:r>
    </w:p>
    <w:p w14:paraId="03931DE5" w14:textId="77777777" w:rsidR="000C628C" w:rsidRPr="000C628C" w:rsidRDefault="000C628C" w:rsidP="000C628C">
      <w:pPr>
        <w:numPr>
          <w:ilvl w:val="0"/>
          <w:numId w:val="58"/>
        </w:numPr>
        <w:rPr>
          <w:rFonts w:ascii="Times New Roman" w:hAnsi="Times New Roman"/>
          <w:sz w:val="24"/>
          <w:szCs w:val="24"/>
        </w:rPr>
      </w:pPr>
      <w:r w:rsidRPr="000C628C">
        <w:rPr>
          <w:rFonts w:ascii="Times New Roman" w:hAnsi="Times New Roman"/>
          <w:sz w:val="24"/>
          <w:szCs w:val="24"/>
        </w:rPr>
        <w:t xml:space="preserve">Stocare: nu există stocare permanentă (date volatile) </w:t>
      </w:r>
    </w:p>
    <w:p w14:paraId="3DEE874C" w14:textId="77777777" w:rsidR="000C628C" w:rsidRPr="000C628C" w:rsidRDefault="000C628C" w:rsidP="000C628C">
      <w:pPr>
        <w:numPr>
          <w:ilvl w:val="0"/>
          <w:numId w:val="58"/>
        </w:numPr>
        <w:rPr>
          <w:rFonts w:ascii="Times New Roman" w:hAnsi="Times New Roman"/>
          <w:sz w:val="24"/>
          <w:szCs w:val="24"/>
        </w:rPr>
      </w:pPr>
      <w:r w:rsidRPr="000C628C">
        <w:rPr>
          <w:rFonts w:ascii="Times New Roman" w:hAnsi="Times New Roman"/>
          <w:sz w:val="24"/>
          <w:szCs w:val="24"/>
        </w:rPr>
        <w:t xml:space="preserve">Comunicație: Bluetooth serial </w:t>
      </w:r>
    </w:p>
    <w:p w14:paraId="02C955CA" w14:textId="77777777" w:rsidR="000C628C" w:rsidRPr="000C628C" w:rsidRDefault="000C628C" w:rsidP="000C628C">
      <w:pPr>
        <w:numPr>
          <w:ilvl w:val="0"/>
          <w:numId w:val="58"/>
        </w:numPr>
        <w:rPr>
          <w:rFonts w:ascii="Times New Roman" w:hAnsi="Times New Roman"/>
          <w:sz w:val="24"/>
          <w:szCs w:val="24"/>
        </w:rPr>
      </w:pPr>
      <w:r w:rsidRPr="000C628C">
        <w:rPr>
          <w:rFonts w:ascii="Times New Roman" w:hAnsi="Times New Roman"/>
          <w:sz w:val="24"/>
          <w:szCs w:val="24"/>
        </w:rPr>
        <w:t>Alimentare: 5V DC</w:t>
      </w:r>
    </w:p>
    <w:p w14:paraId="711EC4AA" w14:textId="77777777" w:rsidR="000C628C" w:rsidRPr="000C628C" w:rsidRDefault="000C628C" w:rsidP="000C628C">
      <w:pPr>
        <w:rPr>
          <w:lang w:val="ro-RO"/>
        </w:rPr>
      </w:pPr>
    </w:p>
    <w:p w14:paraId="33EF4C72" w14:textId="740137E5" w:rsidR="0094545E" w:rsidRDefault="00D9312C" w:rsidP="008B3F72">
      <w:pPr>
        <w:pStyle w:val="Heading3"/>
      </w:pPr>
      <w:bookmarkStart w:id="30" w:name="_Toc160527851"/>
      <w:r>
        <w:t xml:space="preserve">4.3   </w:t>
      </w:r>
      <w:r w:rsidR="009D4689" w:rsidRPr="00D9312C">
        <w:t>Arhitectură software</w:t>
      </w:r>
      <w:bookmarkEnd w:id="30"/>
    </w:p>
    <w:p w14:paraId="7A017B5E"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1. Componente software ale sistemului</w:t>
      </w:r>
    </w:p>
    <w:p w14:paraId="25E6B312"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Sistemul Smart Parking este compus din două mari subsisteme software:</w:t>
      </w:r>
    </w:p>
    <w:p w14:paraId="1E707F00" w14:textId="77777777" w:rsidR="007B3CAF" w:rsidRPr="007B3CAF" w:rsidRDefault="007B3CAF" w:rsidP="007B3CAF">
      <w:pPr>
        <w:numPr>
          <w:ilvl w:val="0"/>
          <w:numId w:val="60"/>
        </w:numPr>
        <w:rPr>
          <w:rFonts w:ascii="Times New Roman" w:hAnsi="Times New Roman"/>
          <w:sz w:val="24"/>
          <w:szCs w:val="24"/>
        </w:rPr>
      </w:pPr>
      <w:r w:rsidRPr="007B3CAF">
        <w:rPr>
          <w:rFonts w:ascii="Times New Roman" w:hAnsi="Times New Roman"/>
          <w:b/>
          <w:bCs/>
          <w:sz w:val="24"/>
          <w:szCs w:val="24"/>
        </w:rPr>
        <w:t>Software embedded (Arduino Mega firmware)</w:t>
      </w:r>
      <w:r w:rsidRPr="007B3CAF">
        <w:rPr>
          <w:rFonts w:ascii="Times New Roman" w:hAnsi="Times New Roman"/>
          <w:sz w:val="24"/>
          <w:szCs w:val="24"/>
        </w:rPr>
        <w:t xml:space="preserve"> </w:t>
      </w:r>
    </w:p>
    <w:p w14:paraId="5CC4E516" w14:textId="77777777" w:rsidR="007B3CAF" w:rsidRPr="007B3CAF" w:rsidRDefault="007B3CAF" w:rsidP="007B3CAF">
      <w:pPr>
        <w:numPr>
          <w:ilvl w:val="0"/>
          <w:numId w:val="60"/>
        </w:numPr>
        <w:rPr>
          <w:rFonts w:ascii="Times New Roman" w:hAnsi="Times New Roman"/>
          <w:sz w:val="24"/>
          <w:szCs w:val="24"/>
        </w:rPr>
      </w:pPr>
      <w:r w:rsidRPr="007B3CAF">
        <w:rPr>
          <w:rFonts w:ascii="Times New Roman" w:hAnsi="Times New Roman"/>
          <w:b/>
          <w:bCs/>
          <w:sz w:val="24"/>
          <w:szCs w:val="24"/>
        </w:rPr>
        <w:t>Aplicație mobilă Android (client utilizator)</w:t>
      </w:r>
      <w:r w:rsidRPr="007B3CAF">
        <w:rPr>
          <w:rFonts w:ascii="Times New Roman" w:hAnsi="Times New Roman"/>
          <w:sz w:val="24"/>
          <w:szCs w:val="24"/>
        </w:rPr>
        <w:t xml:space="preserve"> </w:t>
      </w:r>
    </w:p>
    <w:p w14:paraId="08955EC7"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Acestea comunică prin protocol Bluetooth serial (SPP) utilizând modulul HC-05.</w:t>
      </w:r>
    </w:p>
    <w:p w14:paraId="6561AD57" w14:textId="5FA6464B" w:rsidR="007B3CAF" w:rsidRPr="007B3CAF" w:rsidRDefault="007B3CAF" w:rsidP="007B3CAF">
      <w:pPr>
        <w:rPr>
          <w:rFonts w:ascii="Times New Roman" w:hAnsi="Times New Roman"/>
          <w:sz w:val="24"/>
          <w:szCs w:val="24"/>
        </w:rPr>
      </w:pPr>
    </w:p>
    <w:p w14:paraId="6F43D385"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2. Platforme, limbaje și tehnologii utilizate</w:t>
      </w:r>
    </w:p>
    <w:p w14:paraId="18168B42"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2.1 Arduino Mega (firmware)</w:t>
      </w:r>
    </w:p>
    <w:p w14:paraId="33E912DB" w14:textId="77777777" w:rsidR="007B3CAF" w:rsidRPr="007B3CAF" w:rsidRDefault="007B3CAF" w:rsidP="007B3CAF">
      <w:pPr>
        <w:numPr>
          <w:ilvl w:val="0"/>
          <w:numId w:val="61"/>
        </w:numPr>
        <w:rPr>
          <w:rFonts w:ascii="Times New Roman" w:hAnsi="Times New Roman"/>
          <w:sz w:val="24"/>
          <w:szCs w:val="24"/>
        </w:rPr>
      </w:pPr>
      <w:r w:rsidRPr="007B3CAF">
        <w:rPr>
          <w:rFonts w:ascii="Times New Roman" w:hAnsi="Times New Roman"/>
          <w:b/>
          <w:bCs/>
          <w:sz w:val="24"/>
          <w:szCs w:val="24"/>
        </w:rPr>
        <w:t>Limbaj de programare:</w:t>
      </w:r>
      <w:r w:rsidRPr="007B3CAF">
        <w:rPr>
          <w:rFonts w:ascii="Times New Roman" w:hAnsi="Times New Roman"/>
          <w:sz w:val="24"/>
          <w:szCs w:val="24"/>
        </w:rPr>
        <w:t xml:space="preserve"> C / C++ (Arduino IDE) </w:t>
      </w:r>
    </w:p>
    <w:p w14:paraId="0F853806" w14:textId="77777777" w:rsidR="007B3CAF" w:rsidRPr="007B3CAF" w:rsidRDefault="007B3CAF" w:rsidP="007B3CAF">
      <w:pPr>
        <w:numPr>
          <w:ilvl w:val="0"/>
          <w:numId w:val="61"/>
        </w:numPr>
        <w:rPr>
          <w:rFonts w:ascii="Times New Roman" w:hAnsi="Times New Roman"/>
          <w:sz w:val="24"/>
          <w:szCs w:val="24"/>
        </w:rPr>
      </w:pPr>
      <w:r w:rsidRPr="007B3CAF">
        <w:rPr>
          <w:rFonts w:ascii="Times New Roman" w:hAnsi="Times New Roman"/>
          <w:b/>
          <w:bCs/>
          <w:sz w:val="24"/>
          <w:szCs w:val="24"/>
        </w:rPr>
        <w:t>Platformă:</w:t>
      </w:r>
      <w:r w:rsidRPr="007B3CAF">
        <w:rPr>
          <w:rFonts w:ascii="Times New Roman" w:hAnsi="Times New Roman"/>
          <w:sz w:val="24"/>
          <w:szCs w:val="24"/>
        </w:rPr>
        <w:t xml:space="preserve"> Arduino IDE (versiune 2.x) </w:t>
      </w:r>
    </w:p>
    <w:p w14:paraId="04C2F734" w14:textId="77777777" w:rsidR="007B3CAF" w:rsidRPr="007B3CAF" w:rsidRDefault="007B3CAF" w:rsidP="007B3CAF">
      <w:pPr>
        <w:numPr>
          <w:ilvl w:val="0"/>
          <w:numId w:val="61"/>
        </w:numPr>
        <w:rPr>
          <w:rFonts w:ascii="Times New Roman" w:hAnsi="Times New Roman"/>
          <w:sz w:val="24"/>
          <w:szCs w:val="24"/>
        </w:rPr>
      </w:pPr>
      <w:r w:rsidRPr="007B3CAF">
        <w:rPr>
          <w:rFonts w:ascii="Times New Roman" w:hAnsi="Times New Roman"/>
          <w:b/>
          <w:bCs/>
          <w:sz w:val="24"/>
          <w:szCs w:val="24"/>
        </w:rPr>
        <w:t>Compilator:</w:t>
      </w:r>
      <w:r w:rsidRPr="007B3CAF">
        <w:rPr>
          <w:rFonts w:ascii="Times New Roman" w:hAnsi="Times New Roman"/>
          <w:sz w:val="24"/>
          <w:szCs w:val="24"/>
        </w:rPr>
        <w:t xml:space="preserve"> avr-gcc (inclus în Arduino IDE) </w:t>
      </w:r>
    </w:p>
    <w:p w14:paraId="46924222" w14:textId="77777777" w:rsidR="007B3CAF" w:rsidRPr="007B3CAF" w:rsidRDefault="007B3CAF" w:rsidP="007B3CAF">
      <w:pPr>
        <w:numPr>
          <w:ilvl w:val="0"/>
          <w:numId w:val="61"/>
        </w:numPr>
        <w:rPr>
          <w:rFonts w:ascii="Times New Roman" w:hAnsi="Times New Roman"/>
          <w:sz w:val="24"/>
          <w:szCs w:val="24"/>
        </w:rPr>
      </w:pPr>
      <w:r w:rsidRPr="007B3CAF">
        <w:rPr>
          <w:rFonts w:ascii="Times New Roman" w:hAnsi="Times New Roman"/>
          <w:b/>
          <w:bCs/>
          <w:sz w:val="24"/>
          <w:szCs w:val="24"/>
        </w:rPr>
        <w:t>Rol:</w:t>
      </w:r>
      <w:r w:rsidRPr="007B3CAF">
        <w:rPr>
          <w:rFonts w:ascii="Times New Roman" w:hAnsi="Times New Roman"/>
          <w:sz w:val="24"/>
          <w:szCs w:val="24"/>
        </w:rPr>
        <w:t xml:space="preserve"> control hardware în timp real </w:t>
      </w:r>
    </w:p>
    <w:p w14:paraId="73FFEDB0"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Funcții principale:</w:t>
      </w:r>
    </w:p>
    <w:p w14:paraId="3C4E62E3" w14:textId="77777777" w:rsidR="007B3CAF" w:rsidRPr="007B3CAF" w:rsidRDefault="007B3CAF" w:rsidP="007B3CAF">
      <w:pPr>
        <w:numPr>
          <w:ilvl w:val="0"/>
          <w:numId w:val="62"/>
        </w:numPr>
        <w:rPr>
          <w:rFonts w:ascii="Times New Roman" w:hAnsi="Times New Roman"/>
          <w:sz w:val="24"/>
          <w:szCs w:val="24"/>
        </w:rPr>
      </w:pPr>
      <w:r w:rsidRPr="007B3CAF">
        <w:rPr>
          <w:rFonts w:ascii="Times New Roman" w:hAnsi="Times New Roman"/>
          <w:sz w:val="24"/>
          <w:szCs w:val="24"/>
        </w:rPr>
        <w:t xml:space="preserve">citirea senzorilor (IR, gaz) </w:t>
      </w:r>
    </w:p>
    <w:p w14:paraId="26347250" w14:textId="77777777" w:rsidR="007B3CAF" w:rsidRPr="007B3CAF" w:rsidRDefault="007B3CAF" w:rsidP="007B3CAF">
      <w:pPr>
        <w:numPr>
          <w:ilvl w:val="0"/>
          <w:numId w:val="62"/>
        </w:numPr>
        <w:rPr>
          <w:rFonts w:ascii="Times New Roman" w:hAnsi="Times New Roman"/>
          <w:sz w:val="24"/>
          <w:szCs w:val="24"/>
        </w:rPr>
      </w:pPr>
      <w:r w:rsidRPr="007B3CAF">
        <w:rPr>
          <w:rFonts w:ascii="Times New Roman" w:hAnsi="Times New Roman"/>
          <w:sz w:val="24"/>
          <w:szCs w:val="24"/>
        </w:rPr>
        <w:t xml:space="preserve">controlul servomotorului (barieră) </w:t>
      </w:r>
    </w:p>
    <w:p w14:paraId="4512245B" w14:textId="77777777" w:rsidR="007B3CAF" w:rsidRPr="007B3CAF" w:rsidRDefault="007B3CAF" w:rsidP="007B3CAF">
      <w:pPr>
        <w:numPr>
          <w:ilvl w:val="0"/>
          <w:numId w:val="62"/>
        </w:numPr>
        <w:rPr>
          <w:rFonts w:ascii="Times New Roman" w:hAnsi="Times New Roman"/>
          <w:sz w:val="24"/>
          <w:szCs w:val="24"/>
        </w:rPr>
      </w:pPr>
      <w:r w:rsidRPr="007B3CAF">
        <w:rPr>
          <w:rFonts w:ascii="Times New Roman" w:hAnsi="Times New Roman"/>
          <w:sz w:val="24"/>
          <w:szCs w:val="24"/>
        </w:rPr>
        <w:t xml:space="preserve">afișare pe LCD </w:t>
      </w:r>
    </w:p>
    <w:p w14:paraId="640980DC" w14:textId="77777777" w:rsidR="007B3CAF" w:rsidRPr="007B3CAF" w:rsidRDefault="007B3CAF" w:rsidP="007B3CAF">
      <w:pPr>
        <w:numPr>
          <w:ilvl w:val="0"/>
          <w:numId w:val="62"/>
        </w:numPr>
        <w:rPr>
          <w:rFonts w:ascii="Times New Roman" w:hAnsi="Times New Roman"/>
          <w:sz w:val="24"/>
          <w:szCs w:val="24"/>
        </w:rPr>
      </w:pPr>
      <w:r w:rsidRPr="007B3CAF">
        <w:rPr>
          <w:rFonts w:ascii="Times New Roman" w:hAnsi="Times New Roman"/>
          <w:sz w:val="24"/>
          <w:szCs w:val="24"/>
        </w:rPr>
        <w:t xml:space="preserve">transmitere date prin Bluetooth HC-05 </w:t>
      </w:r>
    </w:p>
    <w:p w14:paraId="5BA174E7"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pict w14:anchorId="2C9CBC91">
          <v:rect id="_x0000_i3147" style="width:0;height:1.5pt" o:hralign="center" o:hrstd="t" o:hr="t" fillcolor="#a0a0a0" stroked="f"/>
        </w:pict>
      </w:r>
    </w:p>
    <w:p w14:paraId="5C0E9ADB"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2.2 Aplicație mobilă Android</w:t>
      </w:r>
    </w:p>
    <w:p w14:paraId="3757B4B3" w14:textId="77777777" w:rsidR="007B3CAF" w:rsidRPr="007B3CAF" w:rsidRDefault="007B3CAF" w:rsidP="007B3CAF">
      <w:pPr>
        <w:numPr>
          <w:ilvl w:val="0"/>
          <w:numId w:val="63"/>
        </w:numPr>
        <w:rPr>
          <w:rFonts w:ascii="Times New Roman" w:hAnsi="Times New Roman"/>
          <w:sz w:val="24"/>
          <w:szCs w:val="24"/>
        </w:rPr>
      </w:pPr>
      <w:r w:rsidRPr="007B3CAF">
        <w:rPr>
          <w:rFonts w:ascii="Times New Roman" w:hAnsi="Times New Roman"/>
          <w:b/>
          <w:bCs/>
          <w:sz w:val="24"/>
          <w:szCs w:val="24"/>
        </w:rPr>
        <w:t>Limbaj:</w:t>
      </w:r>
      <w:r w:rsidRPr="007B3CAF">
        <w:rPr>
          <w:rFonts w:ascii="Times New Roman" w:hAnsi="Times New Roman"/>
          <w:sz w:val="24"/>
          <w:szCs w:val="24"/>
        </w:rPr>
        <w:t xml:space="preserve"> Java sau Kotlin (în funcție de implementare) </w:t>
      </w:r>
    </w:p>
    <w:p w14:paraId="3ABC1B82" w14:textId="77777777" w:rsidR="007B3CAF" w:rsidRPr="007B3CAF" w:rsidRDefault="007B3CAF" w:rsidP="007B3CAF">
      <w:pPr>
        <w:numPr>
          <w:ilvl w:val="0"/>
          <w:numId w:val="63"/>
        </w:numPr>
        <w:rPr>
          <w:rFonts w:ascii="Times New Roman" w:hAnsi="Times New Roman"/>
          <w:sz w:val="24"/>
          <w:szCs w:val="24"/>
        </w:rPr>
      </w:pPr>
      <w:r w:rsidRPr="007B3CAF">
        <w:rPr>
          <w:rFonts w:ascii="Times New Roman" w:hAnsi="Times New Roman"/>
          <w:b/>
          <w:bCs/>
          <w:sz w:val="24"/>
          <w:szCs w:val="24"/>
        </w:rPr>
        <w:t>IDE:</w:t>
      </w:r>
      <w:r w:rsidRPr="007B3CAF">
        <w:rPr>
          <w:rFonts w:ascii="Times New Roman" w:hAnsi="Times New Roman"/>
          <w:sz w:val="24"/>
          <w:szCs w:val="24"/>
        </w:rPr>
        <w:t xml:space="preserve"> Android Studio (Google) </w:t>
      </w:r>
    </w:p>
    <w:p w14:paraId="5D7813F4" w14:textId="77777777" w:rsidR="007B3CAF" w:rsidRPr="007B3CAF" w:rsidRDefault="007B3CAF" w:rsidP="007B3CAF">
      <w:pPr>
        <w:numPr>
          <w:ilvl w:val="0"/>
          <w:numId w:val="63"/>
        </w:numPr>
        <w:rPr>
          <w:rFonts w:ascii="Times New Roman" w:hAnsi="Times New Roman"/>
          <w:sz w:val="24"/>
          <w:szCs w:val="24"/>
        </w:rPr>
      </w:pPr>
      <w:r w:rsidRPr="007B3CAF">
        <w:rPr>
          <w:rFonts w:ascii="Times New Roman" w:hAnsi="Times New Roman"/>
          <w:b/>
          <w:bCs/>
          <w:sz w:val="24"/>
          <w:szCs w:val="24"/>
        </w:rPr>
        <w:t>SDK:</w:t>
      </w:r>
      <w:r w:rsidRPr="007B3CAF">
        <w:rPr>
          <w:rFonts w:ascii="Times New Roman" w:hAnsi="Times New Roman"/>
          <w:sz w:val="24"/>
          <w:szCs w:val="24"/>
        </w:rPr>
        <w:t xml:space="preserve"> Android SDK (API 21+ recomandat) </w:t>
      </w:r>
    </w:p>
    <w:p w14:paraId="62A26DA7" w14:textId="77777777" w:rsidR="007B3CAF" w:rsidRPr="007B3CAF" w:rsidRDefault="007B3CAF" w:rsidP="007B3CAF">
      <w:pPr>
        <w:numPr>
          <w:ilvl w:val="0"/>
          <w:numId w:val="63"/>
        </w:numPr>
        <w:rPr>
          <w:rFonts w:ascii="Times New Roman" w:hAnsi="Times New Roman"/>
          <w:sz w:val="24"/>
          <w:szCs w:val="24"/>
        </w:rPr>
      </w:pPr>
      <w:r w:rsidRPr="007B3CAF">
        <w:rPr>
          <w:rFonts w:ascii="Times New Roman" w:hAnsi="Times New Roman"/>
          <w:b/>
          <w:bCs/>
          <w:sz w:val="24"/>
          <w:szCs w:val="24"/>
        </w:rPr>
        <w:t>Biblioteci:</w:t>
      </w:r>
      <w:r w:rsidRPr="007B3CAF">
        <w:rPr>
          <w:rFonts w:ascii="Times New Roman" w:hAnsi="Times New Roman"/>
          <w:sz w:val="24"/>
          <w:szCs w:val="24"/>
        </w:rPr>
        <w:t xml:space="preserve"> </w:t>
      </w:r>
    </w:p>
    <w:p w14:paraId="0C557CBB" w14:textId="77777777" w:rsidR="007B3CAF" w:rsidRPr="007B3CAF" w:rsidRDefault="007B3CAF" w:rsidP="007B3CAF">
      <w:pPr>
        <w:numPr>
          <w:ilvl w:val="1"/>
          <w:numId w:val="63"/>
        </w:numPr>
        <w:rPr>
          <w:rFonts w:ascii="Times New Roman" w:hAnsi="Times New Roman"/>
          <w:sz w:val="24"/>
          <w:szCs w:val="24"/>
        </w:rPr>
      </w:pPr>
      <w:r w:rsidRPr="007B3CAF">
        <w:rPr>
          <w:rFonts w:ascii="Times New Roman" w:hAnsi="Times New Roman"/>
          <w:sz w:val="24"/>
          <w:szCs w:val="24"/>
        </w:rPr>
        <w:lastRenderedPageBreak/>
        <w:t xml:space="preserve">Android Bluetooth API (comunicație HC-05) </w:t>
      </w:r>
    </w:p>
    <w:p w14:paraId="469EDC56" w14:textId="77777777" w:rsidR="007B3CAF" w:rsidRPr="007B3CAF" w:rsidRDefault="007B3CAF" w:rsidP="007B3CAF">
      <w:pPr>
        <w:numPr>
          <w:ilvl w:val="1"/>
          <w:numId w:val="63"/>
        </w:numPr>
        <w:rPr>
          <w:rFonts w:ascii="Times New Roman" w:hAnsi="Times New Roman"/>
          <w:sz w:val="24"/>
          <w:szCs w:val="24"/>
        </w:rPr>
      </w:pPr>
      <w:r w:rsidRPr="007B3CAF">
        <w:rPr>
          <w:rFonts w:ascii="Times New Roman" w:hAnsi="Times New Roman"/>
          <w:sz w:val="24"/>
          <w:szCs w:val="24"/>
        </w:rPr>
        <w:t xml:space="preserve">UI standard Android (Views, Activities) </w:t>
      </w:r>
    </w:p>
    <w:p w14:paraId="5777B73E"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Funcții principale:</w:t>
      </w:r>
    </w:p>
    <w:p w14:paraId="26BDA3DC" w14:textId="77777777" w:rsidR="007B3CAF" w:rsidRPr="007B3CAF" w:rsidRDefault="007B3CAF" w:rsidP="007B3CAF">
      <w:pPr>
        <w:numPr>
          <w:ilvl w:val="0"/>
          <w:numId w:val="64"/>
        </w:numPr>
        <w:rPr>
          <w:rFonts w:ascii="Times New Roman" w:hAnsi="Times New Roman"/>
          <w:sz w:val="24"/>
          <w:szCs w:val="24"/>
        </w:rPr>
      </w:pPr>
      <w:r w:rsidRPr="007B3CAF">
        <w:rPr>
          <w:rFonts w:ascii="Times New Roman" w:hAnsi="Times New Roman"/>
          <w:sz w:val="24"/>
          <w:szCs w:val="24"/>
        </w:rPr>
        <w:t xml:space="preserve">conectare Bluetooth cu HC-05 </w:t>
      </w:r>
    </w:p>
    <w:p w14:paraId="5443FCB2" w14:textId="77777777" w:rsidR="007B3CAF" w:rsidRPr="007B3CAF" w:rsidRDefault="007B3CAF" w:rsidP="007B3CAF">
      <w:pPr>
        <w:numPr>
          <w:ilvl w:val="0"/>
          <w:numId w:val="64"/>
        </w:numPr>
        <w:rPr>
          <w:rFonts w:ascii="Times New Roman" w:hAnsi="Times New Roman"/>
          <w:sz w:val="24"/>
          <w:szCs w:val="24"/>
        </w:rPr>
      </w:pPr>
      <w:r w:rsidRPr="007B3CAF">
        <w:rPr>
          <w:rFonts w:ascii="Times New Roman" w:hAnsi="Times New Roman"/>
          <w:sz w:val="24"/>
          <w:szCs w:val="24"/>
        </w:rPr>
        <w:t xml:space="preserve">recepție date în timp real </w:t>
      </w:r>
    </w:p>
    <w:p w14:paraId="4F422755" w14:textId="77777777" w:rsidR="007B3CAF" w:rsidRPr="007B3CAF" w:rsidRDefault="007B3CAF" w:rsidP="007B3CAF">
      <w:pPr>
        <w:numPr>
          <w:ilvl w:val="0"/>
          <w:numId w:val="64"/>
        </w:numPr>
        <w:rPr>
          <w:rFonts w:ascii="Times New Roman" w:hAnsi="Times New Roman"/>
          <w:sz w:val="24"/>
          <w:szCs w:val="24"/>
        </w:rPr>
      </w:pPr>
      <w:r w:rsidRPr="007B3CAF">
        <w:rPr>
          <w:rFonts w:ascii="Times New Roman" w:hAnsi="Times New Roman"/>
          <w:sz w:val="24"/>
          <w:szCs w:val="24"/>
        </w:rPr>
        <w:t xml:space="preserve">afișare locuri de parcare disponibile </w:t>
      </w:r>
    </w:p>
    <w:p w14:paraId="37EBCC95" w14:textId="77777777" w:rsidR="007B3CAF" w:rsidRPr="007B3CAF" w:rsidRDefault="007B3CAF" w:rsidP="007B3CAF">
      <w:pPr>
        <w:numPr>
          <w:ilvl w:val="0"/>
          <w:numId w:val="64"/>
        </w:numPr>
        <w:rPr>
          <w:rFonts w:ascii="Times New Roman" w:hAnsi="Times New Roman"/>
          <w:sz w:val="24"/>
          <w:szCs w:val="24"/>
        </w:rPr>
      </w:pPr>
      <w:r w:rsidRPr="007B3CAF">
        <w:rPr>
          <w:rFonts w:ascii="Times New Roman" w:hAnsi="Times New Roman"/>
          <w:sz w:val="24"/>
          <w:szCs w:val="24"/>
        </w:rPr>
        <w:t xml:space="preserve">interfață utilizator </w:t>
      </w:r>
    </w:p>
    <w:p w14:paraId="6C144EC3"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pict w14:anchorId="13FAC47F">
          <v:rect id="_x0000_i3148" style="width:0;height:1.5pt" o:hralign="center" o:hrstd="t" o:hr="t" fillcolor="#a0a0a0" stroked="f"/>
        </w:pict>
      </w:r>
    </w:p>
    <w:p w14:paraId="621E787D"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2.3 Sistem de operare</w:t>
      </w:r>
    </w:p>
    <w:p w14:paraId="460131BF" w14:textId="77777777" w:rsidR="007B3CAF" w:rsidRPr="007B3CAF" w:rsidRDefault="007B3CAF" w:rsidP="007B3CAF">
      <w:pPr>
        <w:numPr>
          <w:ilvl w:val="0"/>
          <w:numId w:val="65"/>
        </w:numPr>
        <w:rPr>
          <w:rFonts w:ascii="Times New Roman" w:hAnsi="Times New Roman"/>
          <w:sz w:val="24"/>
          <w:szCs w:val="24"/>
        </w:rPr>
      </w:pPr>
      <w:r w:rsidRPr="007B3CAF">
        <w:rPr>
          <w:rFonts w:ascii="Times New Roman" w:hAnsi="Times New Roman"/>
          <w:b/>
          <w:bCs/>
          <w:sz w:val="24"/>
          <w:szCs w:val="24"/>
        </w:rPr>
        <w:t>Arduino:</w:t>
      </w:r>
      <w:r w:rsidRPr="007B3CAF">
        <w:rPr>
          <w:rFonts w:ascii="Times New Roman" w:hAnsi="Times New Roman"/>
          <w:sz w:val="24"/>
          <w:szCs w:val="24"/>
        </w:rPr>
        <w:t xml:space="preserve"> firmware bare-metal (fără OS) </w:t>
      </w:r>
    </w:p>
    <w:p w14:paraId="36DE3A2A" w14:textId="77777777" w:rsidR="007B3CAF" w:rsidRPr="007B3CAF" w:rsidRDefault="007B3CAF" w:rsidP="007B3CAF">
      <w:pPr>
        <w:numPr>
          <w:ilvl w:val="0"/>
          <w:numId w:val="65"/>
        </w:numPr>
        <w:rPr>
          <w:rFonts w:ascii="Times New Roman" w:hAnsi="Times New Roman"/>
          <w:sz w:val="24"/>
          <w:szCs w:val="24"/>
        </w:rPr>
      </w:pPr>
      <w:r w:rsidRPr="007B3CAF">
        <w:rPr>
          <w:rFonts w:ascii="Times New Roman" w:hAnsi="Times New Roman"/>
          <w:b/>
          <w:bCs/>
          <w:sz w:val="24"/>
          <w:szCs w:val="24"/>
        </w:rPr>
        <w:t>Aplicație mobilă:</w:t>
      </w:r>
      <w:r w:rsidRPr="007B3CAF">
        <w:rPr>
          <w:rFonts w:ascii="Times New Roman" w:hAnsi="Times New Roman"/>
          <w:sz w:val="24"/>
          <w:szCs w:val="24"/>
        </w:rPr>
        <w:t xml:space="preserve"> Android OS (Linux-based) </w:t>
      </w:r>
    </w:p>
    <w:p w14:paraId="066A2591"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pict w14:anchorId="1650E9FF">
          <v:rect id="_x0000_i3149" style="width:0;height:1.5pt" o:hralign="center" o:hrstd="t" o:hr="t" fillcolor="#a0a0a0" stroked="f"/>
        </w:pict>
      </w:r>
    </w:p>
    <w:p w14:paraId="312FEA04"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2.4 Software de comunicație</w:t>
      </w:r>
    </w:p>
    <w:p w14:paraId="16317A17" w14:textId="77777777" w:rsidR="007B3CAF" w:rsidRPr="007B3CAF" w:rsidRDefault="007B3CAF" w:rsidP="007B3CAF">
      <w:pPr>
        <w:numPr>
          <w:ilvl w:val="0"/>
          <w:numId w:val="66"/>
        </w:numPr>
        <w:rPr>
          <w:rFonts w:ascii="Times New Roman" w:hAnsi="Times New Roman"/>
          <w:sz w:val="24"/>
          <w:szCs w:val="24"/>
        </w:rPr>
      </w:pPr>
      <w:r w:rsidRPr="007B3CAF">
        <w:rPr>
          <w:rFonts w:ascii="Times New Roman" w:hAnsi="Times New Roman"/>
          <w:b/>
          <w:bCs/>
          <w:sz w:val="24"/>
          <w:szCs w:val="24"/>
        </w:rPr>
        <w:t>Protocol:</w:t>
      </w:r>
      <w:r w:rsidRPr="007B3CAF">
        <w:rPr>
          <w:rFonts w:ascii="Times New Roman" w:hAnsi="Times New Roman"/>
          <w:sz w:val="24"/>
          <w:szCs w:val="24"/>
        </w:rPr>
        <w:t xml:space="preserve"> Bluetooth Serial Port Profile (SPP) </w:t>
      </w:r>
    </w:p>
    <w:p w14:paraId="032587A5" w14:textId="77777777" w:rsidR="007B3CAF" w:rsidRPr="007B3CAF" w:rsidRDefault="007B3CAF" w:rsidP="007B3CAF">
      <w:pPr>
        <w:numPr>
          <w:ilvl w:val="0"/>
          <w:numId w:val="66"/>
        </w:numPr>
        <w:rPr>
          <w:rFonts w:ascii="Times New Roman" w:hAnsi="Times New Roman"/>
          <w:sz w:val="24"/>
          <w:szCs w:val="24"/>
        </w:rPr>
      </w:pPr>
      <w:r w:rsidRPr="007B3CAF">
        <w:rPr>
          <w:rFonts w:ascii="Times New Roman" w:hAnsi="Times New Roman"/>
          <w:b/>
          <w:bCs/>
          <w:sz w:val="24"/>
          <w:szCs w:val="24"/>
        </w:rPr>
        <w:t>Modul hardware asociat:</w:t>
      </w:r>
      <w:r w:rsidRPr="007B3CAF">
        <w:rPr>
          <w:rFonts w:ascii="Times New Roman" w:hAnsi="Times New Roman"/>
          <w:sz w:val="24"/>
          <w:szCs w:val="24"/>
        </w:rPr>
        <w:t xml:space="preserve"> HC-05 </w:t>
      </w:r>
    </w:p>
    <w:p w14:paraId="51D17CC3" w14:textId="77777777" w:rsidR="007B3CAF" w:rsidRPr="007B3CAF" w:rsidRDefault="007B3CAF" w:rsidP="007B3CAF">
      <w:pPr>
        <w:numPr>
          <w:ilvl w:val="0"/>
          <w:numId w:val="66"/>
        </w:numPr>
        <w:rPr>
          <w:rFonts w:ascii="Times New Roman" w:hAnsi="Times New Roman"/>
          <w:sz w:val="24"/>
          <w:szCs w:val="24"/>
        </w:rPr>
      </w:pPr>
      <w:r w:rsidRPr="007B3CAF">
        <w:rPr>
          <w:rFonts w:ascii="Times New Roman" w:hAnsi="Times New Roman"/>
          <w:b/>
          <w:bCs/>
          <w:sz w:val="24"/>
          <w:szCs w:val="24"/>
        </w:rPr>
        <w:t>Tip comunicație:</w:t>
      </w:r>
      <w:r w:rsidRPr="007B3CAF">
        <w:rPr>
          <w:rFonts w:ascii="Times New Roman" w:hAnsi="Times New Roman"/>
          <w:sz w:val="24"/>
          <w:szCs w:val="24"/>
        </w:rPr>
        <w:t xml:space="preserve"> serial wireless (UART over Bluetooth) </w:t>
      </w:r>
    </w:p>
    <w:p w14:paraId="6CAC2B0B" w14:textId="77777777" w:rsidR="007B3CAF" w:rsidRPr="007B3CAF" w:rsidRDefault="007B3CAF" w:rsidP="007B3CAF">
      <w:pPr>
        <w:numPr>
          <w:ilvl w:val="0"/>
          <w:numId w:val="66"/>
        </w:numPr>
        <w:rPr>
          <w:rFonts w:ascii="Times New Roman" w:hAnsi="Times New Roman"/>
          <w:sz w:val="24"/>
          <w:szCs w:val="24"/>
        </w:rPr>
      </w:pPr>
      <w:r w:rsidRPr="007B3CAF">
        <w:rPr>
          <w:rFonts w:ascii="Times New Roman" w:hAnsi="Times New Roman"/>
          <w:b/>
          <w:bCs/>
          <w:sz w:val="24"/>
          <w:szCs w:val="24"/>
        </w:rPr>
        <w:t>Rată transmisie:</w:t>
      </w:r>
      <w:r w:rsidRPr="007B3CAF">
        <w:rPr>
          <w:rFonts w:ascii="Times New Roman" w:hAnsi="Times New Roman"/>
          <w:sz w:val="24"/>
          <w:szCs w:val="24"/>
        </w:rPr>
        <w:t xml:space="preserve"> 9600 bps </w:t>
      </w:r>
    </w:p>
    <w:p w14:paraId="23FC2C8D"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pict w14:anchorId="392D9568">
          <v:rect id="_x0000_i3150" style="width:0;height:1.5pt" o:hralign="center" o:hrstd="t" o:hr="t" fillcolor="#a0a0a0" stroked="f"/>
        </w:pict>
      </w:r>
    </w:p>
    <w:p w14:paraId="1C45D1E6"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2.5 Instrumente de dezvoltare</w:t>
      </w:r>
    </w:p>
    <w:p w14:paraId="3D9232A1" w14:textId="77777777" w:rsidR="007B3CAF" w:rsidRPr="007B3CAF" w:rsidRDefault="007B3CAF" w:rsidP="007B3CAF">
      <w:pPr>
        <w:numPr>
          <w:ilvl w:val="0"/>
          <w:numId w:val="67"/>
        </w:numPr>
        <w:rPr>
          <w:rFonts w:ascii="Times New Roman" w:hAnsi="Times New Roman"/>
          <w:sz w:val="24"/>
          <w:szCs w:val="24"/>
        </w:rPr>
      </w:pPr>
      <w:r w:rsidRPr="007B3CAF">
        <w:rPr>
          <w:rFonts w:ascii="Times New Roman" w:hAnsi="Times New Roman"/>
          <w:sz w:val="24"/>
          <w:szCs w:val="24"/>
        </w:rPr>
        <w:t xml:space="preserve">Arduino IDE – programare microcontroller </w:t>
      </w:r>
    </w:p>
    <w:p w14:paraId="2CAD2EAB" w14:textId="77777777" w:rsidR="007B3CAF" w:rsidRPr="007B3CAF" w:rsidRDefault="007B3CAF" w:rsidP="007B3CAF">
      <w:pPr>
        <w:numPr>
          <w:ilvl w:val="0"/>
          <w:numId w:val="67"/>
        </w:numPr>
        <w:rPr>
          <w:rFonts w:ascii="Times New Roman" w:hAnsi="Times New Roman"/>
          <w:sz w:val="24"/>
          <w:szCs w:val="24"/>
        </w:rPr>
      </w:pPr>
      <w:r w:rsidRPr="007B3CAF">
        <w:rPr>
          <w:rFonts w:ascii="Times New Roman" w:hAnsi="Times New Roman"/>
          <w:sz w:val="24"/>
          <w:szCs w:val="24"/>
        </w:rPr>
        <w:t xml:space="preserve">Android Studio – dezvoltare aplicație mobilă </w:t>
      </w:r>
    </w:p>
    <w:p w14:paraId="0AE42A58" w14:textId="77777777" w:rsidR="007B3CAF" w:rsidRPr="007B3CAF" w:rsidRDefault="007B3CAF" w:rsidP="007B3CAF">
      <w:pPr>
        <w:numPr>
          <w:ilvl w:val="0"/>
          <w:numId w:val="67"/>
        </w:numPr>
        <w:rPr>
          <w:rFonts w:ascii="Times New Roman" w:hAnsi="Times New Roman"/>
          <w:sz w:val="24"/>
          <w:szCs w:val="24"/>
        </w:rPr>
      </w:pPr>
      <w:r w:rsidRPr="007B3CAF">
        <w:rPr>
          <w:rFonts w:ascii="Times New Roman" w:hAnsi="Times New Roman"/>
          <w:sz w:val="24"/>
          <w:szCs w:val="24"/>
        </w:rPr>
        <w:t xml:space="preserve">USB driver Arduino – încărcare firmware </w:t>
      </w:r>
    </w:p>
    <w:p w14:paraId="6E392BBC"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pict w14:anchorId="24C99258">
          <v:rect id="_x0000_i3151" style="width:0;height:1.5pt" o:hralign="center" o:hrstd="t" o:hr="t" fillcolor="#a0a0a0" stroked="f"/>
        </w:pict>
      </w:r>
    </w:p>
    <w:p w14:paraId="224FCD3A"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3. Arhitectura software a sistemului</w:t>
      </w:r>
    </w:p>
    <w:p w14:paraId="6A80DC58"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Sistemul este organizat pe două niveluri:</w:t>
      </w:r>
    </w:p>
    <w:p w14:paraId="6C921799"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3.1 Nivel embedded (Arduino Mega)</w:t>
      </w:r>
    </w:p>
    <w:p w14:paraId="3BA03D8C"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Responsabil pentru:</w:t>
      </w:r>
    </w:p>
    <w:p w14:paraId="0D65EC2B" w14:textId="77777777" w:rsidR="007B3CAF" w:rsidRPr="007B3CAF" w:rsidRDefault="007B3CAF" w:rsidP="007B3CAF">
      <w:pPr>
        <w:numPr>
          <w:ilvl w:val="0"/>
          <w:numId w:val="68"/>
        </w:numPr>
        <w:rPr>
          <w:rFonts w:ascii="Times New Roman" w:hAnsi="Times New Roman"/>
          <w:sz w:val="24"/>
          <w:szCs w:val="24"/>
        </w:rPr>
      </w:pPr>
      <w:r w:rsidRPr="007B3CAF">
        <w:rPr>
          <w:rFonts w:ascii="Times New Roman" w:hAnsi="Times New Roman"/>
          <w:sz w:val="24"/>
          <w:szCs w:val="24"/>
        </w:rPr>
        <w:t xml:space="preserve">achiziția datelor </w:t>
      </w:r>
    </w:p>
    <w:p w14:paraId="1A21EBF7" w14:textId="77777777" w:rsidR="007B3CAF" w:rsidRPr="007B3CAF" w:rsidRDefault="007B3CAF" w:rsidP="007B3CAF">
      <w:pPr>
        <w:numPr>
          <w:ilvl w:val="0"/>
          <w:numId w:val="68"/>
        </w:numPr>
        <w:rPr>
          <w:rFonts w:ascii="Times New Roman" w:hAnsi="Times New Roman"/>
          <w:sz w:val="24"/>
          <w:szCs w:val="24"/>
        </w:rPr>
      </w:pPr>
      <w:r w:rsidRPr="007B3CAF">
        <w:rPr>
          <w:rFonts w:ascii="Times New Roman" w:hAnsi="Times New Roman"/>
          <w:sz w:val="24"/>
          <w:szCs w:val="24"/>
        </w:rPr>
        <w:t xml:space="preserve">procesare locală </w:t>
      </w:r>
    </w:p>
    <w:p w14:paraId="22661B01" w14:textId="77777777" w:rsidR="007B3CAF" w:rsidRPr="007B3CAF" w:rsidRDefault="007B3CAF" w:rsidP="007B3CAF">
      <w:pPr>
        <w:numPr>
          <w:ilvl w:val="0"/>
          <w:numId w:val="68"/>
        </w:numPr>
        <w:rPr>
          <w:rFonts w:ascii="Times New Roman" w:hAnsi="Times New Roman"/>
          <w:sz w:val="24"/>
          <w:szCs w:val="24"/>
        </w:rPr>
      </w:pPr>
      <w:r w:rsidRPr="007B3CAF">
        <w:rPr>
          <w:rFonts w:ascii="Times New Roman" w:hAnsi="Times New Roman"/>
          <w:sz w:val="24"/>
          <w:szCs w:val="24"/>
        </w:rPr>
        <w:t xml:space="preserve">control actuatori </w:t>
      </w:r>
    </w:p>
    <w:p w14:paraId="4226B8A6"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3.2 Nivel aplicație (Android client)</w:t>
      </w:r>
    </w:p>
    <w:p w14:paraId="6286967D"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Responsabil pentru:</w:t>
      </w:r>
    </w:p>
    <w:p w14:paraId="60481F9C" w14:textId="77777777" w:rsidR="007B3CAF" w:rsidRPr="007B3CAF" w:rsidRDefault="007B3CAF" w:rsidP="007B3CAF">
      <w:pPr>
        <w:numPr>
          <w:ilvl w:val="0"/>
          <w:numId w:val="69"/>
        </w:numPr>
        <w:rPr>
          <w:rFonts w:ascii="Times New Roman" w:hAnsi="Times New Roman"/>
          <w:sz w:val="24"/>
          <w:szCs w:val="24"/>
        </w:rPr>
      </w:pPr>
      <w:r w:rsidRPr="007B3CAF">
        <w:rPr>
          <w:rFonts w:ascii="Times New Roman" w:hAnsi="Times New Roman"/>
          <w:sz w:val="24"/>
          <w:szCs w:val="24"/>
        </w:rPr>
        <w:lastRenderedPageBreak/>
        <w:t xml:space="preserve">afișare date utilizator </w:t>
      </w:r>
    </w:p>
    <w:p w14:paraId="49F19A95" w14:textId="77777777" w:rsidR="007B3CAF" w:rsidRPr="007B3CAF" w:rsidRDefault="007B3CAF" w:rsidP="007B3CAF">
      <w:pPr>
        <w:numPr>
          <w:ilvl w:val="0"/>
          <w:numId w:val="69"/>
        </w:numPr>
        <w:rPr>
          <w:rFonts w:ascii="Times New Roman" w:hAnsi="Times New Roman"/>
          <w:sz w:val="24"/>
          <w:szCs w:val="24"/>
        </w:rPr>
      </w:pPr>
      <w:r w:rsidRPr="007B3CAF">
        <w:rPr>
          <w:rFonts w:ascii="Times New Roman" w:hAnsi="Times New Roman"/>
          <w:sz w:val="24"/>
          <w:szCs w:val="24"/>
        </w:rPr>
        <w:t xml:space="preserve">interacțiune utilizator </w:t>
      </w:r>
    </w:p>
    <w:p w14:paraId="54C42A15" w14:textId="77777777" w:rsidR="007B3CAF" w:rsidRPr="007B3CAF" w:rsidRDefault="007B3CAF" w:rsidP="007B3CAF">
      <w:pPr>
        <w:numPr>
          <w:ilvl w:val="0"/>
          <w:numId w:val="69"/>
        </w:numPr>
        <w:rPr>
          <w:rFonts w:ascii="Times New Roman" w:hAnsi="Times New Roman"/>
          <w:sz w:val="24"/>
          <w:szCs w:val="24"/>
        </w:rPr>
      </w:pPr>
      <w:r w:rsidRPr="007B3CAF">
        <w:rPr>
          <w:rFonts w:ascii="Times New Roman" w:hAnsi="Times New Roman"/>
          <w:sz w:val="24"/>
          <w:szCs w:val="24"/>
        </w:rPr>
        <w:t xml:space="preserve">recepție date Bluetooth </w:t>
      </w:r>
    </w:p>
    <w:p w14:paraId="048F4D50"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pict w14:anchorId="64001275">
          <v:rect id="_x0000_i3152" style="width:0;height:1.5pt" o:hralign="center" o:hrstd="t" o:hr="t" fillcolor="#a0a0a0" stroked="f"/>
        </w:pict>
      </w:r>
    </w:p>
    <w:p w14:paraId="089595D6"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4. Structura modulară a software-ului</w:t>
      </w:r>
    </w:p>
    <w:p w14:paraId="6DA1E6D1"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4.1 Firmware Arduino Mega</w:t>
      </w:r>
    </w:p>
    <w:p w14:paraId="7720C2FA"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Modul 1: SensorManager</w:t>
      </w:r>
    </w:p>
    <w:p w14:paraId="3EE4F61E" w14:textId="77777777" w:rsidR="007B3CAF" w:rsidRPr="007B3CAF" w:rsidRDefault="007B3CAF" w:rsidP="007B3CAF">
      <w:pPr>
        <w:numPr>
          <w:ilvl w:val="0"/>
          <w:numId w:val="70"/>
        </w:numPr>
        <w:rPr>
          <w:rFonts w:ascii="Times New Roman" w:hAnsi="Times New Roman"/>
          <w:sz w:val="24"/>
          <w:szCs w:val="24"/>
        </w:rPr>
      </w:pPr>
      <w:r w:rsidRPr="007B3CAF">
        <w:rPr>
          <w:rFonts w:ascii="Times New Roman" w:hAnsi="Times New Roman"/>
          <w:sz w:val="24"/>
          <w:szCs w:val="24"/>
        </w:rPr>
        <w:t xml:space="preserve">citește date de la: </w:t>
      </w:r>
    </w:p>
    <w:p w14:paraId="70C2BC21" w14:textId="77777777" w:rsidR="007B3CAF" w:rsidRPr="007B3CAF" w:rsidRDefault="007B3CAF" w:rsidP="007B3CAF">
      <w:pPr>
        <w:numPr>
          <w:ilvl w:val="1"/>
          <w:numId w:val="70"/>
        </w:numPr>
        <w:rPr>
          <w:rFonts w:ascii="Times New Roman" w:hAnsi="Times New Roman"/>
          <w:sz w:val="24"/>
          <w:szCs w:val="24"/>
        </w:rPr>
      </w:pPr>
      <w:r w:rsidRPr="007B3CAF">
        <w:rPr>
          <w:rFonts w:ascii="Times New Roman" w:hAnsi="Times New Roman"/>
          <w:sz w:val="24"/>
          <w:szCs w:val="24"/>
        </w:rPr>
        <w:t xml:space="preserve">senzor IR / ultrasonic </w:t>
      </w:r>
    </w:p>
    <w:p w14:paraId="79B83904" w14:textId="77777777" w:rsidR="007B3CAF" w:rsidRPr="007B3CAF" w:rsidRDefault="007B3CAF" w:rsidP="007B3CAF">
      <w:pPr>
        <w:numPr>
          <w:ilvl w:val="1"/>
          <w:numId w:val="70"/>
        </w:numPr>
        <w:rPr>
          <w:rFonts w:ascii="Times New Roman" w:hAnsi="Times New Roman"/>
          <w:sz w:val="24"/>
          <w:szCs w:val="24"/>
        </w:rPr>
      </w:pPr>
      <w:r w:rsidRPr="007B3CAF">
        <w:rPr>
          <w:rFonts w:ascii="Times New Roman" w:hAnsi="Times New Roman"/>
          <w:sz w:val="24"/>
          <w:szCs w:val="24"/>
        </w:rPr>
        <w:t xml:space="preserve">senzor gaz </w:t>
      </w:r>
    </w:p>
    <w:p w14:paraId="2B70588C" w14:textId="77777777" w:rsidR="007B3CAF" w:rsidRPr="007B3CAF" w:rsidRDefault="007B3CAF" w:rsidP="007B3CAF">
      <w:pPr>
        <w:numPr>
          <w:ilvl w:val="0"/>
          <w:numId w:val="70"/>
        </w:numPr>
        <w:rPr>
          <w:rFonts w:ascii="Times New Roman" w:hAnsi="Times New Roman"/>
          <w:sz w:val="24"/>
          <w:szCs w:val="24"/>
        </w:rPr>
      </w:pPr>
      <w:r w:rsidRPr="007B3CAF">
        <w:rPr>
          <w:rFonts w:ascii="Times New Roman" w:hAnsi="Times New Roman"/>
          <w:sz w:val="24"/>
          <w:szCs w:val="24"/>
        </w:rPr>
        <w:t xml:space="preserve">transformă semnale analogice/digitale în date logice </w:t>
      </w:r>
    </w:p>
    <w:p w14:paraId="1001C3B6"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Modul 2: ControlBarieră (BarrierControl)</w:t>
      </w:r>
    </w:p>
    <w:p w14:paraId="2EBDD038" w14:textId="77777777" w:rsidR="007B3CAF" w:rsidRPr="007B3CAF" w:rsidRDefault="007B3CAF" w:rsidP="007B3CAF">
      <w:pPr>
        <w:numPr>
          <w:ilvl w:val="0"/>
          <w:numId w:val="71"/>
        </w:numPr>
        <w:rPr>
          <w:rFonts w:ascii="Times New Roman" w:hAnsi="Times New Roman"/>
          <w:sz w:val="24"/>
          <w:szCs w:val="24"/>
        </w:rPr>
      </w:pPr>
      <w:r w:rsidRPr="007B3CAF">
        <w:rPr>
          <w:rFonts w:ascii="Times New Roman" w:hAnsi="Times New Roman"/>
          <w:sz w:val="24"/>
          <w:szCs w:val="24"/>
        </w:rPr>
        <w:t xml:space="preserve">controlează servomotorul </w:t>
      </w:r>
    </w:p>
    <w:p w14:paraId="42E9C98A" w14:textId="77777777" w:rsidR="007B3CAF" w:rsidRPr="007B3CAF" w:rsidRDefault="007B3CAF" w:rsidP="007B3CAF">
      <w:pPr>
        <w:numPr>
          <w:ilvl w:val="0"/>
          <w:numId w:val="71"/>
        </w:numPr>
        <w:rPr>
          <w:rFonts w:ascii="Times New Roman" w:hAnsi="Times New Roman"/>
          <w:sz w:val="24"/>
          <w:szCs w:val="24"/>
        </w:rPr>
      </w:pPr>
      <w:r w:rsidRPr="007B3CAF">
        <w:rPr>
          <w:rFonts w:ascii="Times New Roman" w:hAnsi="Times New Roman"/>
          <w:sz w:val="24"/>
          <w:szCs w:val="24"/>
        </w:rPr>
        <w:t xml:space="preserve">logică: </w:t>
      </w:r>
    </w:p>
    <w:p w14:paraId="1DE57AC4" w14:textId="77777777" w:rsidR="007B3CAF" w:rsidRPr="007B3CAF" w:rsidRDefault="007B3CAF" w:rsidP="007B3CAF">
      <w:pPr>
        <w:numPr>
          <w:ilvl w:val="1"/>
          <w:numId w:val="71"/>
        </w:numPr>
        <w:rPr>
          <w:rFonts w:ascii="Times New Roman" w:hAnsi="Times New Roman"/>
          <w:sz w:val="24"/>
          <w:szCs w:val="24"/>
        </w:rPr>
      </w:pPr>
      <w:r w:rsidRPr="007B3CAF">
        <w:rPr>
          <w:rFonts w:ascii="Times New Roman" w:hAnsi="Times New Roman"/>
          <w:sz w:val="24"/>
          <w:szCs w:val="24"/>
        </w:rPr>
        <w:t xml:space="preserve">dacă loc disponibil → deschide bariera </w:t>
      </w:r>
    </w:p>
    <w:p w14:paraId="07A37D8F" w14:textId="77777777" w:rsidR="007B3CAF" w:rsidRPr="007B3CAF" w:rsidRDefault="007B3CAF" w:rsidP="007B3CAF">
      <w:pPr>
        <w:numPr>
          <w:ilvl w:val="1"/>
          <w:numId w:val="71"/>
        </w:numPr>
        <w:rPr>
          <w:rFonts w:ascii="Times New Roman" w:hAnsi="Times New Roman"/>
          <w:sz w:val="24"/>
          <w:szCs w:val="24"/>
        </w:rPr>
      </w:pPr>
      <w:r w:rsidRPr="007B3CAF">
        <w:rPr>
          <w:rFonts w:ascii="Times New Roman" w:hAnsi="Times New Roman"/>
          <w:sz w:val="24"/>
          <w:szCs w:val="24"/>
        </w:rPr>
        <w:t xml:space="preserve">dacă parcare plină → menține bariera închisă </w:t>
      </w:r>
    </w:p>
    <w:p w14:paraId="26148DF3"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Modul 3: DisplayManager</w:t>
      </w:r>
    </w:p>
    <w:p w14:paraId="7D966330" w14:textId="77777777" w:rsidR="007B3CAF" w:rsidRPr="007B3CAF" w:rsidRDefault="007B3CAF" w:rsidP="007B3CAF">
      <w:pPr>
        <w:numPr>
          <w:ilvl w:val="0"/>
          <w:numId w:val="72"/>
        </w:numPr>
        <w:rPr>
          <w:rFonts w:ascii="Times New Roman" w:hAnsi="Times New Roman"/>
          <w:sz w:val="24"/>
          <w:szCs w:val="24"/>
        </w:rPr>
      </w:pPr>
      <w:r w:rsidRPr="007B3CAF">
        <w:rPr>
          <w:rFonts w:ascii="Times New Roman" w:hAnsi="Times New Roman"/>
          <w:sz w:val="24"/>
          <w:szCs w:val="24"/>
        </w:rPr>
        <w:t xml:space="preserve">gestionează LCD 16x2 </w:t>
      </w:r>
    </w:p>
    <w:p w14:paraId="0D682652" w14:textId="77777777" w:rsidR="007B3CAF" w:rsidRPr="007B3CAF" w:rsidRDefault="007B3CAF" w:rsidP="007B3CAF">
      <w:pPr>
        <w:numPr>
          <w:ilvl w:val="0"/>
          <w:numId w:val="72"/>
        </w:numPr>
        <w:rPr>
          <w:rFonts w:ascii="Times New Roman" w:hAnsi="Times New Roman"/>
          <w:sz w:val="24"/>
          <w:szCs w:val="24"/>
        </w:rPr>
      </w:pPr>
      <w:r w:rsidRPr="007B3CAF">
        <w:rPr>
          <w:rFonts w:ascii="Times New Roman" w:hAnsi="Times New Roman"/>
          <w:sz w:val="24"/>
          <w:szCs w:val="24"/>
        </w:rPr>
        <w:t xml:space="preserve">afișează: </w:t>
      </w:r>
    </w:p>
    <w:p w14:paraId="6F92D142" w14:textId="77777777" w:rsidR="007B3CAF" w:rsidRPr="007B3CAF" w:rsidRDefault="007B3CAF" w:rsidP="007B3CAF">
      <w:pPr>
        <w:numPr>
          <w:ilvl w:val="1"/>
          <w:numId w:val="72"/>
        </w:numPr>
        <w:rPr>
          <w:rFonts w:ascii="Times New Roman" w:hAnsi="Times New Roman"/>
          <w:sz w:val="24"/>
          <w:szCs w:val="24"/>
        </w:rPr>
      </w:pPr>
      <w:r w:rsidRPr="007B3CAF">
        <w:rPr>
          <w:rFonts w:ascii="Times New Roman" w:hAnsi="Times New Roman"/>
          <w:sz w:val="24"/>
          <w:szCs w:val="24"/>
        </w:rPr>
        <w:t xml:space="preserve">locuri disponibile </w:t>
      </w:r>
    </w:p>
    <w:p w14:paraId="6E72B707" w14:textId="77777777" w:rsidR="007B3CAF" w:rsidRPr="007B3CAF" w:rsidRDefault="007B3CAF" w:rsidP="007B3CAF">
      <w:pPr>
        <w:numPr>
          <w:ilvl w:val="1"/>
          <w:numId w:val="72"/>
        </w:numPr>
        <w:rPr>
          <w:rFonts w:ascii="Times New Roman" w:hAnsi="Times New Roman"/>
          <w:sz w:val="24"/>
          <w:szCs w:val="24"/>
        </w:rPr>
      </w:pPr>
      <w:r w:rsidRPr="007B3CAF">
        <w:rPr>
          <w:rFonts w:ascii="Times New Roman" w:hAnsi="Times New Roman"/>
          <w:sz w:val="24"/>
          <w:szCs w:val="24"/>
        </w:rPr>
        <w:t xml:space="preserve">mesaje de stare </w:t>
      </w:r>
    </w:p>
    <w:p w14:paraId="41E470AB"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Modul 4: CommunicationManager (HC-05)</w:t>
      </w:r>
    </w:p>
    <w:p w14:paraId="73C323F7" w14:textId="77777777" w:rsidR="007B3CAF" w:rsidRPr="007B3CAF" w:rsidRDefault="007B3CAF" w:rsidP="007B3CAF">
      <w:pPr>
        <w:numPr>
          <w:ilvl w:val="0"/>
          <w:numId w:val="73"/>
        </w:numPr>
        <w:rPr>
          <w:rFonts w:ascii="Times New Roman" w:hAnsi="Times New Roman"/>
          <w:sz w:val="24"/>
          <w:szCs w:val="24"/>
        </w:rPr>
      </w:pPr>
      <w:r w:rsidRPr="007B3CAF">
        <w:rPr>
          <w:rFonts w:ascii="Times New Roman" w:hAnsi="Times New Roman"/>
          <w:sz w:val="24"/>
          <w:szCs w:val="24"/>
        </w:rPr>
        <w:t xml:space="preserve">transmite date către aplicație </w:t>
      </w:r>
    </w:p>
    <w:p w14:paraId="20479E63" w14:textId="77777777" w:rsidR="007B3CAF" w:rsidRPr="007B3CAF" w:rsidRDefault="007B3CAF" w:rsidP="007B3CAF">
      <w:pPr>
        <w:numPr>
          <w:ilvl w:val="0"/>
          <w:numId w:val="73"/>
        </w:numPr>
        <w:rPr>
          <w:rFonts w:ascii="Times New Roman" w:hAnsi="Times New Roman"/>
          <w:sz w:val="24"/>
          <w:szCs w:val="24"/>
        </w:rPr>
      </w:pPr>
      <w:r w:rsidRPr="007B3CAF">
        <w:rPr>
          <w:rFonts w:ascii="Times New Roman" w:hAnsi="Times New Roman"/>
          <w:sz w:val="24"/>
          <w:szCs w:val="24"/>
        </w:rPr>
        <w:t xml:space="preserve">format mesaje: string serial (ex: "FREE:3") </w:t>
      </w:r>
    </w:p>
    <w:p w14:paraId="769405EB"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pict w14:anchorId="71D10032">
          <v:rect id="_x0000_i3153" style="width:0;height:1.5pt" o:hralign="center" o:hrstd="t" o:hr="t" fillcolor="#a0a0a0" stroked="f"/>
        </w:pict>
      </w:r>
    </w:p>
    <w:p w14:paraId="27B3ECED"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4.2 Aplicație Android</w:t>
      </w:r>
    </w:p>
    <w:p w14:paraId="3C9510F2"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Modul 1: BluetoothManager</w:t>
      </w:r>
    </w:p>
    <w:p w14:paraId="3DB7ED61" w14:textId="77777777" w:rsidR="007B3CAF" w:rsidRPr="007B3CAF" w:rsidRDefault="007B3CAF" w:rsidP="007B3CAF">
      <w:pPr>
        <w:numPr>
          <w:ilvl w:val="0"/>
          <w:numId w:val="74"/>
        </w:numPr>
        <w:rPr>
          <w:rFonts w:ascii="Times New Roman" w:hAnsi="Times New Roman"/>
          <w:sz w:val="24"/>
          <w:szCs w:val="24"/>
        </w:rPr>
      </w:pPr>
      <w:r w:rsidRPr="007B3CAF">
        <w:rPr>
          <w:rFonts w:ascii="Times New Roman" w:hAnsi="Times New Roman"/>
          <w:sz w:val="24"/>
          <w:szCs w:val="24"/>
        </w:rPr>
        <w:t xml:space="preserve">gestionează conexiunea cu HC-05 </w:t>
      </w:r>
    </w:p>
    <w:p w14:paraId="541A776E" w14:textId="77777777" w:rsidR="007B3CAF" w:rsidRPr="007B3CAF" w:rsidRDefault="007B3CAF" w:rsidP="007B3CAF">
      <w:pPr>
        <w:numPr>
          <w:ilvl w:val="0"/>
          <w:numId w:val="74"/>
        </w:numPr>
        <w:rPr>
          <w:rFonts w:ascii="Times New Roman" w:hAnsi="Times New Roman"/>
          <w:sz w:val="24"/>
          <w:szCs w:val="24"/>
        </w:rPr>
      </w:pPr>
      <w:r w:rsidRPr="007B3CAF">
        <w:rPr>
          <w:rFonts w:ascii="Times New Roman" w:hAnsi="Times New Roman"/>
          <w:sz w:val="24"/>
          <w:szCs w:val="24"/>
        </w:rPr>
        <w:t xml:space="preserve">funcții: </w:t>
      </w:r>
    </w:p>
    <w:p w14:paraId="1664A4F5" w14:textId="77777777" w:rsidR="007B3CAF" w:rsidRPr="007B3CAF" w:rsidRDefault="007B3CAF" w:rsidP="007B3CAF">
      <w:pPr>
        <w:numPr>
          <w:ilvl w:val="1"/>
          <w:numId w:val="74"/>
        </w:numPr>
        <w:rPr>
          <w:rFonts w:ascii="Times New Roman" w:hAnsi="Times New Roman"/>
          <w:sz w:val="24"/>
          <w:szCs w:val="24"/>
        </w:rPr>
      </w:pPr>
      <w:r w:rsidRPr="007B3CAF">
        <w:rPr>
          <w:rFonts w:ascii="Times New Roman" w:hAnsi="Times New Roman"/>
          <w:sz w:val="24"/>
          <w:szCs w:val="24"/>
        </w:rPr>
        <w:t xml:space="preserve">scanare dispozitive </w:t>
      </w:r>
    </w:p>
    <w:p w14:paraId="2E19175B" w14:textId="77777777" w:rsidR="007B3CAF" w:rsidRPr="007B3CAF" w:rsidRDefault="007B3CAF" w:rsidP="007B3CAF">
      <w:pPr>
        <w:numPr>
          <w:ilvl w:val="1"/>
          <w:numId w:val="74"/>
        </w:numPr>
        <w:rPr>
          <w:rFonts w:ascii="Times New Roman" w:hAnsi="Times New Roman"/>
          <w:sz w:val="24"/>
          <w:szCs w:val="24"/>
        </w:rPr>
      </w:pPr>
      <w:r w:rsidRPr="007B3CAF">
        <w:rPr>
          <w:rFonts w:ascii="Times New Roman" w:hAnsi="Times New Roman"/>
          <w:sz w:val="24"/>
          <w:szCs w:val="24"/>
        </w:rPr>
        <w:t xml:space="preserve">conectare </w:t>
      </w:r>
    </w:p>
    <w:p w14:paraId="13A1DB6C" w14:textId="77777777" w:rsidR="007B3CAF" w:rsidRPr="007B3CAF" w:rsidRDefault="007B3CAF" w:rsidP="007B3CAF">
      <w:pPr>
        <w:numPr>
          <w:ilvl w:val="1"/>
          <w:numId w:val="74"/>
        </w:numPr>
        <w:rPr>
          <w:rFonts w:ascii="Times New Roman" w:hAnsi="Times New Roman"/>
          <w:sz w:val="24"/>
          <w:szCs w:val="24"/>
        </w:rPr>
      </w:pPr>
      <w:r w:rsidRPr="007B3CAF">
        <w:rPr>
          <w:rFonts w:ascii="Times New Roman" w:hAnsi="Times New Roman"/>
          <w:sz w:val="24"/>
          <w:szCs w:val="24"/>
        </w:rPr>
        <w:t xml:space="preserve">recepție date </w:t>
      </w:r>
    </w:p>
    <w:p w14:paraId="436B7E26"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lastRenderedPageBreak/>
        <w:t>Modul 2: DataParser</w:t>
      </w:r>
    </w:p>
    <w:p w14:paraId="0DD34F53" w14:textId="77777777" w:rsidR="007B3CAF" w:rsidRPr="007B3CAF" w:rsidRDefault="007B3CAF" w:rsidP="007B3CAF">
      <w:pPr>
        <w:numPr>
          <w:ilvl w:val="0"/>
          <w:numId w:val="75"/>
        </w:numPr>
        <w:rPr>
          <w:rFonts w:ascii="Times New Roman" w:hAnsi="Times New Roman"/>
          <w:sz w:val="24"/>
          <w:szCs w:val="24"/>
        </w:rPr>
      </w:pPr>
      <w:r w:rsidRPr="007B3CAF">
        <w:rPr>
          <w:rFonts w:ascii="Times New Roman" w:hAnsi="Times New Roman"/>
          <w:sz w:val="24"/>
          <w:szCs w:val="24"/>
        </w:rPr>
        <w:t xml:space="preserve">interpretează mesajele primite </w:t>
      </w:r>
    </w:p>
    <w:p w14:paraId="7E96DC9E" w14:textId="77777777" w:rsidR="007B3CAF" w:rsidRPr="007B3CAF" w:rsidRDefault="007B3CAF" w:rsidP="007B3CAF">
      <w:pPr>
        <w:numPr>
          <w:ilvl w:val="0"/>
          <w:numId w:val="75"/>
        </w:numPr>
        <w:rPr>
          <w:rFonts w:ascii="Times New Roman" w:hAnsi="Times New Roman"/>
          <w:sz w:val="24"/>
          <w:szCs w:val="24"/>
        </w:rPr>
      </w:pPr>
      <w:r w:rsidRPr="007B3CAF">
        <w:rPr>
          <w:rFonts w:ascii="Times New Roman" w:hAnsi="Times New Roman"/>
          <w:sz w:val="24"/>
          <w:szCs w:val="24"/>
        </w:rPr>
        <w:t xml:space="preserve">transformă string → date UI </w:t>
      </w:r>
    </w:p>
    <w:p w14:paraId="7C9AA5D0"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Modul 3: UIController</w:t>
      </w:r>
    </w:p>
    <w:p w14:paraId="53D805B0" w14:textId="77777777" w:rsidR="007B3CAF" w:rsidRPr="007B3CAF" w:rsidRDefault="007B3CAF" w:rsidP="007B3CAF">
      <w:pPr>
        <w:numPr>
          <w:ilvl w:val="0"/>
          <w:numId w:val="76"/>
        </w:numPr>
        <w:rPr>
          <w:rFonts w:ascii="Times New Roman" w:hAnsi="Times New Roman"/>
          <w:sz w:val="24"/>
          <w:szCs w:val="24"/>
        </w:rPr>
      </w:pPr>
      <w:r w:rsidRPr="007B3CAF">
        <w:rPr>
          <w:rFonts w:ascii="Times New Roman" w:hAnsi="Times New Roman"/>
          <w:sz w:val="24"/>
          <w:szCs w:val="24"/>
        </w:rPr>
        <w:t xml:space="preserve">afișează: </w:t>
      </w:r>
    </w:p>
    <w:p w14:paraId="215F04C9" w14:textId="77777777" w:rsidR="007B3CAF" w:rsidRPr="007B3CAF" w:rsidRDefault="007B3CAF" w:rsidP="007B3CAF">
      <w:pPr>
        <w:numPr>
          <w:ilvl w:val="1"/>
          <w:numId w:val="76"/>
        </w:numPr>
        <w:rPr>
          <w:rFonts w:ascii="Times New Roman" w:hAnsi="Times New Roman"/>
          <w:sz w:val="24"/>
          <w:szCs w:val="24"/>
        </w:rPr>
      </w:pPr>
      <w:r w:rsidRPr="007B3CAF">
        <w:rPr>
          <w:rFonts w:ascii="Times New Roman" w:hAnsi="Times New Roman"/>
          <w:sz w:val="24"/>
          <w:szCs w:val="24"/>
        </w:rPr>
        <w:t xml:space="preserve">număr locuri disponibile </w:t>
      </w:r>
    </w:p>
    <w:p w14:paraId="5547504F" w14:textId="77777777" w:rsidR="007B3CAF" w:rsidRPr="007B3CAF" w:rsidRDefault="007B3CAF" w:rsidP="007B3CAF">
      <w:pPr>
        <w:numPr>
          <w:ilvl w:val="1"/>
          <w:numId w:val="76"/>
        </w:numPr>
        <w:rPr>
          <w:rFonts w:ascii="Times New Roman" w:hAnsi="Times New Roman"/>
          <w:sz w:val="24"/>
          <w:szCs w:val="24"/>
        </w:rPr>
      </w:pPr>
      <w:r w:rsidRPr="007B3CAF">
        <w:rPr>
          <w:rFonts w:ascii="Times New Roman" w:hAnsi="Times New Roman"/>
          <w:sz w:val="24"/>
          <w:szCs w:val="24"/>
        </w:rPr>
        <w:t xml:space="preserve">status parcare </w:t>
      </w:r>
    </w:p>
    <w:p w14:paraId="2BE0D6DE" w14:textId="77777777" w:rsidR="007B3CAF" w:rsidRPr="007B3CAF" w:rsidRDefault="007B3CAF" w:rsidP="007B3CAF">
      <w:pPr>
        <w:numPr>
          <w:ilvl w:val="0"/>
          <w:numId w:val="76"/>
        </w:numPr>
        <w:rPr>
          <w:rFonts w:ascii="Times New Roman" w:hAnsi="Times New Roman"/>
          <w:sz w:val="24"/>
          <w:szCs w:val="24"/>
        </w:rPr>
      </w:pPr>
      <w:r w:rsidRPr="007B3CAF">
        <w:rPr>
          <w:rFonts w:ascii="Times New Roman" w:hAnsi="Times New Roman"/>
          <w:sz w:val="24"/>
          <w:szCs w:val="24"/>
        </w:rPr>
        <w:t>actualizare în timp real</w:t>
      </w:r>
    </w:p>
    <w:p w14:paraId="49F1B698"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6. Flux logic și flux de date</w:t>
      </w:r>
    </w:p>
    <w:p w14:paraId="58F6C3B4"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6.1 Flux logic (funcționare)</w:t>
      </w:r>
    </w:p>
    <w:p w14:paraId="0DBEAC1B" w14:textId="77777777" w:rsidR="007B3CAF" w:rsidRPr="007B3CAF" w:rsidRDefault="007B3CAF" w:rsidP="007B3CAF">
      <w:pPr>
        <w:numPr>
          <w:ilvl w:val="0"/>
          <w:numId w:val="77"/>
        </w:numPr>
        <w:rPr>
          <w:rFonts w:ascii="Times New Roman" w:hAnsi="Times New Roman"/>
          <w:sz w:val="24"/>
          <w:szCs w:val="24"/>
        </w:rPr>
      </w:pPr>
      <w:r w:rsidRPr="007B3CAF">
        <w:rPr>
          <w:rFonts w:ascii="Times New Roman" w:hAnsi="Times New Roman"/>
          <w:sz w:val="24"/>
          <w:szCs w:val="24"/>
        </w:rPr>
        <w:t xml:space="preserve">Senzor detectează vehicul </w:t>
      </w:r>
    </w:p>
    <w:p w14:paraId="66DD47DF" w14:textId="77777777" w:rsidR="007B3CAF" w:rsidRPr="007B3CAF" w:rsidRDefault="007B3CAF" w:rsidP="007B3CAF">
      <w:pPr>
        <w:numPr>
          <w:ilvl w:val="0"/>
          <w:numId w:val="77"/>
        </w:numPr>
        <w:rPr>
          <w:rFonts w:ascii="Times New Roman" w:hAnsi="Times New Roman"/>
          <w:sz w:val="24"/>
          <w:szCs w:val="24"/>
        </w:rPr>
      </w:pPr>
      <w:r w:rsidRPr="007B3CAF">
        <w:rPr>
          <w:rFonts w:ascii="Times New Roman" w:hAnsi="Times New Roman"/>
          <w:sz w:val="24"/>
          <w:szCs w:val="24"/>
        </w:rPr>
        <w:t xml:space="preserve">Arduino procesează date </w:t>
      </w:r>
    </w:p>
    <w:p w14:paraId="521B1B77" w14:textId="77777777" w:rsidR="007B3CAF" w:rsidRPr="007B3CAF" w:rsidRDefault="007B3CAF" w:rsidP="007B3CAF">
      <w:pPr>
        <w:numPr>
          <w:ilvl w:val="0"/>
          <w:numId w:val="77"/>
        </w:numPr>
        <w:rPr>
          <w:rFonts w:ascii="Times New Roman" w:hAnsi="Times New Roman"/>
          <w:sz w:val="24"/>
          <w:szCs w:val="24"/>
        </w:rPr>
      </w:pPr>
      <w:r w:rsidRPr="007B3CAF">
        <w:rPr>
          <w:rFonts w:ascii="Times New Roman" w:hAnsi="Times New Roman"/>
          <w:sz w:val="24"/>
          <w:szCs w:val="24"/>
        </w:rPr>
        <w:t xml:space="preserve">Decide starea parcării </w:t>
      </w:r>
    </w:p>
    <w:p w14:paraId="74F97BD2" w14:textId="77777777" w:rsidR="007B3CAF" w:rsidRPr="007B3CAF" w:rsidRDefault="007B3CAF" w:rsidP="007B3CAF">
      <w:pPr>
        <w:numPr>
          <w:ilvl w:val="0"/>
          <w:numId w:val="77"/>
        </w:numPr>
        <w:rPr>
          <w:rFonts w:ascii="Times New Roman" w:hAnsi="Times New Roman"/>
          <w:sz w:val="24"/>
          <w:szCs w:val="24"/>
        </w:rPr>
      </w:pPr>
      <w:r w:rsidRPr="007B3CAF">
        <w:rPr>
          <w:rFonts w:ascii="Times New Roman" w:hAnsi="Times New Roman"/>
          <w:sz w:val="24"/>
          <w:szCs w:val="24"/>
        </w:rPr>
        <w:t xml:space="preserve">Controlează bariera + LCD </w:t>
      </w:r>
    </w:p>
    <w:p w14:paraId="22100E18" w14:textId="77777777" w:rsidR="007B3CAF" w:rsidRPr="007B3CAF" w:rsidRDefault="007B3CAF" w:rsidP="007B3CAF">
      <w:pPr>
        <w:numPr>
          <w:ilvl w:val="0"/>
          <w:numId w:val="77"/>
        </w:numPr>
        <w:rPr>
          <w:rFonts w:ascii="Times New Roman" w:hAnsi="Times New Roman"/>
          <w:sz w:val="24"/>
          <w:szCs w:val="24"/>
        </w:rPr>
      </w:pPr>
      <w:r w:rsidRPr="007B3CAF">
        <w:rPr>
          <w:rFonts w:ascii="Times New Roman" w:hAnsi="Times New Roman"/>
          <w:sz w:val="24"/>
          <w:szCs w:val="24"/>
        </w:rPr>
        <w:t xml:space="preserve">Trimite date prin Bluetooth </w:t>
      </w:r>
    </w:p>
    <w:p w14:paraId="5CF96A49" w14:textId="77777777" w:rsidR="007B3CAF" w:rsidRPr="007B3CAF" w:rsidRDefault="007B3CAF" w:rsidP="007B3CAF">
      <w:pPr>
        <w:numPr>
          <w:ilvl w:val="0"/>
          <w:numId w:val="77"/>
        </w:numPr>
        <w:rPr>
          <w:rFonts w:ascii="Times New Roman" w:hAnsi="Times New Roman"/>
          <w:sz w:val="24"/>
          <w:szCs w:val="24"/>
        </w:rPr>
      </w:pPr>
      <w:r w:rsidRPr="007B3CAF">
        <w:rPr>
          <w:rFonts w:ascii="Times New Roman" w:hAnsi="Times New Roman"/>
          <w:sz w:val="24"/>
          <w:szCs w:val="24"/>
        </w:rPr>
        <w:t xml:space="preserve">Aplicația afișează status </w:t>
      </w:r>
    </w:p>
    <w:p w14:paraId="3954C1B7"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6.3 Transformare date</w:t>
      </w:r>
    </w:p>
    <w:p w14:paraId="03985C94" w14:textId="77777777" w:rsidR="007B3CAF" w:rsidRPr="007B3CAF" w:rsidRDefault="007B3CAF" w:rsidP="007B3CAF">
      <w:pPr>
        <w:numPr>
          <w:ilvl w:val="0"/>
          <w:numId w:val="78"/>
        </w:numPr>
        <w:rPr>
          <w:rFonts w:ascii="Times New Roman" w:hAnsi="Times New Roman"/>
          <w:sz w:val="24"/>
          <w:szCs w:val="24"/>
        </w:rPr>
      </w:pPr>
      <w:r w:rsidRPr="007B3CAF">
        <w:rPr>
          <w:rFonts w:ascii="Times New Roman" w:hAnsi="Times New Roman"/>
          <w:sz w:val="24"/>
          <w:szCs w:val="24"/>
        </w:rPr>
        <w:t xml:space="preserve">Intrare: semnale analogice/digitale (senzori) </w:t>
      </w:r>
    </w:p>
    <w:p w14:paraId="07245E1B" w14:textId="77777777" w:rsidR="007B3CAF" w:rsidRPr="007B3CAF" w:rsidRDefault="007B3CAF" w:rsidP="007B3CAF">
      <w:pPr>
        <w:numPr>
          <w:ilvl w:val="0"/>
          <w:numId w:val="78"/>
        </w:numPr>
        <w:rPr>
          <w:rFonts w:ascii="Times New Roman" w:hAnsi="Times New Roman"/>
          <w:sz w:val="24"/>
          <w:szCs w:val="24"/>
        </w:rPr>
      </w:pPr>
      <w:r w:rsidRPr="007B3CAF">
        <w:rPr>
          <w:rFonts w:ascii="Times New Roman" w:hAnsi="Times New Roman"/>
          <w:sz w:val="24"/>
          <w:szCs w:val="24"/>
        </w:rPr>
        <w:t xml:space="preserve">Procesare: logică Arduino (C/C++) </w:t>
      </w:r>
    </w:p>
    <w:p w14:paraId="193AD81A" w14:textId="77777777" w:rsidR="007B3CAF" w:rsidRPr="007B3CAF" w:rsidRDefault="007B3CAF" w:rsidP="007B3CAF">
      <w:pPr>
        <w:numPr>
          <w:ilvl w:val="0"/>
          <w:numId w:val="78"/>
        </w:numPr>
        <w:rPr>
          <w:rFonts w:ascii="Times New Roman" w:hAnsi="Times New Roman"/>
          <w:sz w:val="24"/>
          <w:szCs w:val="24"/>
        </w:rPr>
      </w:pPr>
      <w:r w:rsidRPr="007B3CAF">
        <w:rPr>
          <w:rFonts w:ascii="Times New Roman" w:hAnsi="Times New Roman"/>
          <w:sz w:val="24"/>
          <w:szCs w:val="24"/>
        </w:rPr>
        <w:t xml:space="preserve">Ieșire locală: LCD + barieră + alertă </w:t>
      </w:r>
    </w:p>
    <w:p w14:paraId="018109F5" w14:textId="77777777" w:rsidR="007B3CAF" w:rsidRPr="007B3CAF" w:rsidRDefault="007B3CAF" w:rsidP="007B3CAF">
      <w:pPr>
        <w:numPr>
          <w:ilvl w:val="0"/>
          <w:numId w:val="78"/>
        </w:numPr>
        <w:rPr>
          <w:rFonts w:ascii="Times New Roman" w:hAnsi="Times New Roman"/>
          <w:sz w:val="24"/>
          <w:szCs w:val="24"/>
        </w:rPr>
      </w:pPr>
      <w:r w:rsidRPr="007B3CAF">
        <w:rPr>
          <w:rFonts w:ascii="Times New Roman" w:hAnsi="Times New Roman"/>
          <w:sz w:val="24"/>
          <w:szCs w:val="24"/>
        </w:rPr>
        <w:t xml:space="preserve">Ieșire remote: string Bluetooth </w:t>
      </w:r>
    </w:p>
    <w:p w14:paraId="4E67AB6F" w14:textId="77777777" w:rsidR="007B3CAF" w:rsidRPr="007B3CAF" w:rsidRDefault="007B3CAF" w:rsidP="007B3CAF">
      <w:pPr>
        <w:numPr>
          <w:ilvl w:val="0"/>
          <w:numId w:val="78"/>
        </w:numPr>
        <w:rPr>
          <w:rFonts w:ascii="Times New Roman" w:hAnsi="Times New Roman"/>
          <w:sz w:val="24"/>
          <w:szCs w:val="24"/>
        </w:rPr>
      </w:pPr>
      <w:r w:rsidRPr="007B3CAF">
        <w:rPr>
          <w:rFonts w:ascii="Times New Roman" w:hAnsi="Times New Roman"/>
          <w:sz w:val="24"/>
          <w:szCs w:val="24"/>
        </w:rPr>
        <w:t xml:space="preserve">UI: conversie în elemente vizuale Android </w:t>
      </w:r>
    </w:p>
    <w:p w14:paraId="7A289A56"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pict w14:anchorId="4EE59E05">
          <v:rect id="_x0000_i3154" style="width:0;height:1.5pt" o:hralign="center" o:hrstd="t" o:hr="t" fillcolor="#a0a0a0" stroked="f"/>
        </w:pict>
      </w:r>
    </w:p>
    <w:p w14:paraId="02B5D8D2"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7. Interfețe software și API-uri</w:t>
      </w:r>
    </w:p>
    <w:p w14:paraId="154BA245"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7.1 Arduino ↔ HC-05</w:t>
      </w:r>
    </w:p>
    <w:p w14:paraId="119CEA78" w14:textId="77777777" w:rsidR="007B3CAF" w:rsidRPr="007B3CAF" w:rsidRDefault="007B3CAF" w:rsidP="007B3CAF">
      <w:pPr>
        <w:numPr>
          <w:ilvl w:val="0"/>
          <w:numId w:val="79"/>
        </w:numPr>
        <w:rPr>
          <w:rFonts w:ascii="Times New Roman" w:hAnsi="Times New Roman"/>
          <w:sz w:val="24"/>
          <w:szCs w:val="24"/>
        </w:rPr>
      </w:pPr>
      <w:r w:rsidRPr="007B3CAF">
        <w:rPr>
          <w:rFonts w:ascii="Times New Roman" w:hAnsi="Times New Roman"/>
          <w:sz w:val="24"/>
          <w:szCs w:val="24"/>
        </w:rPr>
        <w:t xml:space="preserve">Interfață: UART Serial </w:t>
      </w:r>
    </w:p>
    <w:p w14:paraId="4BDBA6F4" w14:textId="77777777" w:rsidR="007B3CAF" w:rsidRPr="007B3CAF" w:rsidRDefault="007B3CAF" w:rsidP="007B3CAF">
      <w:pPr>
        <w:numPr>
          <w:ilvl w:val="0"/>
          <w:numId w:val="79"/>
        </w:numPr>
        <w:rPr>
          <w:rFonts w:ascii="Times New Roman" w:hAnsi="Times New Roman"/>
          <w:sz w:val="24"/>
          <w:szCs w:val="24"/>
        </w:rPr>
      </w:pPr>
      <w:r w:rsidRPr="007B3CAF">
        <w:rPr>
          <w:rFonts w:ascii="Times New Roman" w:hAnsi="Times New Roman"/>
          <w:sz w:val="24"/>
          <w:szCs w:val="24"/>
        </w:rPr>
        <w:t xml:space="preserve">Funcție: transmitere date stare sistem </w:t>
      </w:r>
    </w:p>
    <w:p w14:paraId="44A0C2AC" w14:textId="77777777" w:rsidR="007B3CAF" w:rsidRPr="007B3CAF" w:rsidRDefault="007B3CAF" w:rsidP="007B3CAF">
      <w:pPr>
        <w:numPr>
          <w:ilvl w:val="0"/>
          <w:numId w:val="79"/>
        </w:numPr>
        <w:rPr>
          <w:rFonts w:ascii="Times New Roman" w:hAnsi="Times New Roman"/>
          <w:sz w:val="24"/>
          <w:szCs w:val="24"/>
        </w:rPr>
      </w:pPr>
      <w:r w:rsidRPr="007B3CAF">
        <w:rPr>
          <w:rFonts w:ascii="Times New Roman" w:hAnsi="Times New Roman"/>
          <w:sz w:val="24"/>
          <w:szCs w:val="24"/>
        </w:rPr>
        <w:t xml:space="preserve">Mesaje: </w:t>
      </w:r>
    </w:p>
    <w:p w14:paraId="665906C4" w14:textId="77777777" w:rsidR="007B3CAF" w:rsidRPr="007B3CAF" w:rsidRDefault="007B3CAF" w:rsidP="007B3CAF">
      <w:pPr>
        <w:numPr>
          <w:ilvl w:val="1"/>
          <w:numId w:val="79"/>
        </w:numPr>
        <w:rPr>
          <w:rFonts w:ascii="Times New Roman" w:hAnsi="Times New Roman"/>
          <w:sz w:val="24"/>
          <w:szCs w:val="24"/>
        </w:rPr>
      </w:pPr>
      <w:r w:rsidRPr="007B3CAF">
        <w:rPr>
          <w:rFonts w:ascii="Times New Roman" w:hAnsi="Times New Roman"/>
          <w:sz w:val="24"/>
          <w:szCs w:val="24"/>
        </w:rPr>
        <w:t xml:space="preserve">"FREE: n" </w:t>
      </w:r>
    </w:p>
    <w:p w14:paraId="00657595" w14:textId="77777777" w:rsidR="007B3CAF" w:rsidRPr="007B3CAF" w:rsidRDefault="007B3CAF" w:rsidP="007B3CAF">
      <w:pPr>
        <w:numPr>
          <w:ilvl w:val="1"/>
          <w:numId w:val="79"/>
        </w:numPr>
        <w:rPr>
          <w:rFonts w:ascii="Times New Roman" w:hAnsi="Times New Roman"/>
          <w:sz w:val="24"/>
          <w:szCs w:val="24"/>
        </w:rPr>
      </w:pPr>
      <w:r w:rsidRPr="007B3CAF">
        <w:rPr>
          <w:rFonts w:ascii="Times New Roman" w:hAnsi="Times New Roman"/>
          <w:sz w:val="24"/>
          <w:szCs w:val="24"/>
        </w:rPr>
        <w:t xml:space="preserve">"FULL" </w:t>
      </w:r>
    </w:p>
    <w:p w14:paraId="4F5C8994" w14:textId="77777777" w:rsidR="007B3CAF" w:rsidRPr="007B3CAF" w:rsidRDefault="007B3CAF" w:rsidP="007B3CAF">
      <w:pPr>
        <w:numPr>
          <w:ilvl w:val="1"/>
          <w:numId w:val="79"/>
        </w:numPr>
        <w:rPr>
          <w:rFonts w:ascii="Times New Roman" w:hAnsi="Times New Roman"/>
          <w:sz w:val="24"/>
          <w:szCs w:val="24"/>
        </w:rPr>
      </w:pPr>
      <w:r w:rsidRPr="007B3CAF">
        <w:rPr>
          <w:rFonts w:ascii="Times New Roman" w:hAnsi="Times New Roman"/>
          <w:sz w:val="24"/>
          <w:szCs w:val="24"/>
        </w:rPr>
        <w:t xml:space="preserve">"ALERT_GAS" </w:t>
      </w:r>
    </w:p>
    <w:p w14:paraId="2C16D24D"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pict w14:anchorId="59EC0F01">
          <v:rect id="_x0000_i3155" style="width:0;height:1.5pt" o:hralign="center" o:hrstd="t" o:hr="t" fillcolor="#a0a0a0" stroked="f"/>
        </w:pict>
      </w:r>
    </w:p>
    <w:p w14:paraId="028EAC8B"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lastRenderedPageBreak/>
        <w:t>7.2 Android Bluetooth API</w:t>
      </w:r>
    </w:p>
    <w:p w14:paraId="367DF86F" w14:textId="77777777" w:rsidR="007B3CAF" w:rsidRPr="007B3CAF" w:rsidRDefault="007B3CAF" w:rsidP="007B3CAF">
      <w:pPr>
        <w:numPr>
          <w:ilvl w:val="0"/>
          <w:numId w:val="80"/>
        </w:numPr>
        <w:rPr>
          <w:rFonts w:ascii="Times New Roman" w:hAnsi="Times New Roman"/>
          <w:sz w:val="24"/>
          <w:szCs w:val="24"/>
        </w:rPr>
      </w:pPr>
      <w:r w:rsidRPr="007B3CAF">
        <w:rPr>
          <w:rFonts w:ascii="Times New Roman" w:hAnsi="Times New Roman"/>
          <w:sz w:val="24"/>
          <w:szCs w:val="24"/>
        </w:rPr>
        <w:t xml:space="preserve">Tip: API sistem Android </w:t>
      </w:r>
    </w:p>
    <w:p w14:paraId="19B08D0D" w14:textId="77777777" w:rsidR="007B3CAF" w:rsidRPr="007B3CAF" w:rsidRDefault="007B3CAF" w:rsidP="007B3CAF">
      <w:pPr>
        <w:numPr>
          <w:ilvl w:val="0"/>
          <w:numId w:val="80"/>
        </w:numPr>
        <w:rPr>
          <w:rFonts w:ascii="Times New Roman" w:hAnsi="Times New Roman"/>
          <w:sz w:val="24"/>
          <w:szCs w:val="24"/>
        </w:rPr>
      </w:pPr>
      <w:r w:rsidRPr="007B3CAF">
        <w:rPr>
          <w:rFonts w:ascii="Times New Roman" w:hAnsi="Times New Roman"/>
          <w:sz w:val="24"/>
          <w:szCs w:val="24"/>
        </w:rPr>
        <w:t xml:space="preserve">Funcție: </w:t>
      </w:r>
    </w:p>
    <w:p w14:paraId="251FE438" w14:textId="77777777" w:rsidR="007B3CAF" w:rsidRPr="007B3CAF" w:rsidRDefault="007B3CAF" w:rsidP="007B3CAF">
      <w:pPr>
        <w:numPr>
          <w:ilvl w:val="1"/>
          <w:numId w:val="80"/>
        </w:numPr>
        <w:rPr>
          <w:rFonts w:ascii="Times New Roman" w:hAnsi="Times New Roman"/>
          <w:sz w:val="24"/>
          <w:szCs w:val="24"/>
        </w:rPr>
      </w:pPr>
      <w:r w:rsidRPr="007B3CAF">
        <w:rPr>
          <w:rFonts w:ascii="Times New Roman" w:hAnsi="Times New Roman"/>
          <w:sz w:val="24"/>
          <w:szCs w:val="24"/>
        </w:rPr>
        <w:t xml:space="preserve">conexiune Bluetooth </w:t>
      </w:r>
    </w:p>
    <w:p w14:paraId="53831089" w14:textId="77777777" w:rsidR="007B3CAF" w:rsidRPr="007B3CAF" w:rsidRDefault="007B3CAF" w:rsidP="007B3CAF">
      <w:pPr>
        <w:numPr>
          <w:ilvl w:val="1"/>
          <w:numId w:val="80"/>
        </w:numPr>
        <w:rPr>
          <w:rFonts w:ascii="Times New Roman" w:hAnsi="Times New Roman"/>
          <w:sz w:val="24"/>
          <w:szCs w:val="24"/>
        </w:rPr>
      </w:pPr>
      <w:r w:rsidRPr="007B3CAF">
        <w:rPr>
          <w:rFonts w:ascii="Times New Roman" w:hAnsi="Times New Roman"/>
          <w:sz w:val="24"/>
          <w:szCs w:val="24"/>
        </w:rPr>
        <w:t xml:space="preserve">citire stream date </w:t>
      </w:r>
    </w:p>
    <w:p w14:paraId="661E2997" w14:textId="77777777" w:rsidR="007B3CAF" w:rsidRPr="007B3CAF" w:rsidRDefault="007B3CAF" w:rsidP="007B3CAF">
      <w:pPr>
        <w:numPr>
          <w:ilvl w:val="0"/>
          <w:numId w:val="80"/>
        </w:numPr>
        <w:rPr>
          <w:rFonts w:ascii="Times New Roman" w:hAnsi="Times New Roman"/>
          <w:sz w:val="24"/>
          <w:szCs w:val="24"/>
        </w:rPr>
      </w:pPr>
      <w:r w:rsidRPr="007B3CAF">
        <w:rPr>
          <w:rFonts w:ascii="Times New Roman" w:hAnsi="Times New Roman"/>
          <w:sz w:val="24"/>
          <w:szCs w:val="24"/>
        </w:rPr>
        <w:t xml:space="preserve">Clase utilizate: </w:t>
      </w:r>
    </w:p>
    <w:p w14:paraId="2E2E6D2F" w14:textId="77777777" w:rsidR="007B3CAF" w:rsidRPr="007B3CAF" w:rsidRDefault="007B3CAF" w:rsidP="007B3CAF">
      <w:pPr>
        <w:numPr>
          <w:ilvl w:val="1"/>
          <w:numId w:val="80"/>
        </w:numPr>
        <w:rPr>
          <w:rFonts w:ascii="Times New Roman" w:hAnsi="Times New Roman"/>
          <w:sz w:val="24"/>
          <w:szCs w:val="24"/>
        </w:rPr>
      </w:pPr>
      <w:r w:rsidRPr="007B3CAF">
        <w:rPr>
          <w:rFonts w:ascii="Times New Roman" w:hAnsi="Times New Roman"/>
          <w:sz w:val="24"/>
          <w:szCs w:val="24"/>
        </w:rPr>
        <w:t xml:space="preserve">BluetoothAdapter </w:t>
      </w:r>
    </w:p>
    <w:p w14:paraId="461F6A0F" w14:textId="77777777" w:rsidR="007B3CAF" w:rsidRPr="007B3CAF" w:rsidRDefault="007B3CAF" w:rsidP="007B3CAF">
      <w:pPr>
        <w:numPr>
          <w:ilvl w:val="1"/>
          <w:numId w:val="80"/>
        </w:numPr>
        <w:rPr>
          <w:rFonts w:ascii="Times New Roman" w:hAnsi="Times New Roman"/>
          <w:sz w:val="24"/>
          <w:szCs w:val="24"/>
        </w:rPr>
      </w:pPr>
      <w:r w:rsidRPr="007B3CAF">
        <w:rPr>
          <w:rFonts w:ascii="Times New Roman" w:hAnsi="Times New Roman"/>
          <w:sz w:val="24"/>
          <w:szCs w:val="24"/>
        </w:rPr>
        <w:t xml:space="preserve">BluetoothSocket </w:t>
      </w:r>
    </w:p>
    <w:p w14:paraId="3E348DF4" w14:textId="77777777" w:rsidR="007B3CAF" w:rsidRPr="007B3CAF" w:rsidRDefault="007B3CAF" w:rsidP="007B3CAF">
      <w:pPr>
        <w:numPr>
          <w:ilvl w:val="1"/>
          <w:numId w:val="80"/>
        </w:numPr>
        <w:rPr>
          <w:rFonts w:ascii="Times New Roman" w:hAnsi="Times New Roman"/>
          <w:sz w:val="24"/>
          <w:szCs w:val="24"/>
        </w:rPr>
      </w:pPr>
      <w:r w:rsidRPr="007B3CAF">
        <w:rPr>
          <w:rFonts w:ascii="Times New Roman" w:hAnsi="Times New Roman"/>
          <w:sz w:val="24"/>
          <w:szCs w:val="24"/>
        </w:rPr>
        <w:t xml:space="preserve">InputStream </w:t>
      </w:r>
    </w:p>
    <w:p w14:paraId="01368E94"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pict w14:anchorId="50088B2E">
          <v:rect id="_x0000_i3156" style="width:0;height:1.5pt" o:hralign="center" o:hrstd="t" o:hr="t" fillcolor="#a0a0a0" stroked="f"/>
        </w:pict>
      </w:r>
    </w:p>
    <w:p w14:paraId="25087B70"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8. Interacțiuni între componente</w:t>
      </w:r>
    </w:p>
    <w:p w14:paraId="51744FF4" w14:textId="77777777" w:rsidR="007B3CAF" w:rsidRPr="007B3CAF" w:rsidRDefault="007B3CAF" w:rsidP="007B3CAF">
      <w:pPr>
        <w:numPr>
          <w:ilvl w:val="0"/>
          <w:numId w:val="81"/>
        </w:numPr>
        <w:rPr>
          <w:rFonts w:ascii="Times New Roman" w:hAnsi="Times New Roman"/>
          <w:sz w:val="24"/>
          <w:szCs w:val="24"/>
        </w:rPr>
      </w:pPr>
      <w:r w:rsidRPr="007B3CAF">
        <w:rPr>
          <w:rFonts w:ascii="Times New Roman" w:hAnsi="Times New Roman"/>
          <w:sz w:val="24"/>
          <w:szCs w:val="24"/>
        </w:rPr>
        <w:t xml:space="preserve">Arduino → HC-05: transmitere date seriale </w:t>
      </w:r>
    </w:p>
    <w:p w14:paraId="762C27EE" w14:textId="77777777" w:rsidR="007B3CAF" w:rsidRPr="007B3CAF" w:rsidRDefault="007B3CAF" w:rsidP="007B3CAF">
      <w:pPr>
        <w:numPr>
          <w:ilvl w:val="0"/>
          <w:numId w:val="81"/>
        </w:numPr>
        <w:rPr>
          <w:rFonts w:ascii="Times New Roman" w:hAnsi="Times New Roman"/>
          <w:sz w:val="24"/>
          <w:szCs w:val="24"/>
        </w:rPr>
      </w:pPr>
      <w:r w:rsidRPr="007B3CAF">
        <w:rPr>
          <w:rFonts w:ascii="Times New Roman" w:hAnsi="Times New Roman"/>
          <w:sz w:val="24"/>
          <w:szCs w:val="24"/>
        </w:rPr>
        <w:t xml:space="preserve">HC-05 → Android: recepție Bluetooth SPP </w:t>
      </w:r>
    </w:p>
    <w:p w14:paraId="1704C75B" w14:textId="77777777" w:rsidR="007B3CAF" w:rsidRPr="007B3CAF" w:rsidRDefault="007B3CAF" w:rsidP="007B3CAF">
      <w:pPr>
        <w:numPr>
          <w:ilvl w:val="0"/>
          <w:numId w:val="81"/>
        </w:numPr>
        <w:rPr>
          <w:rFonts w:ascii="Times New Roman" w:hAnsi="Times New Roman"/>
          <w:sz w:val="24"/>
          <w:szCs w:val="24"/>
        </w:rPr>
      </w:pPr>
      <w:r w:rsidRPr="007B3CAF">
        <w:rPr>
          <w:rFonts w:ascii="Times New Roman" w:hAnsi="Times New Roman"/>
          <w:sz w:val="24"/>
          <w:szCs w:val="24"/>
        </w:rPr>
        <w:t xml:space="preserve">Android → utilizator: afișare UI </w:t>
      </w:r>
    </w:p>
    <w:p w14:paraId="2D60A522" w14:textId="77777777" w:rsidR="007B3CAF" w:rsidRPr="007B3CAF" w:rsidRDefault="007B3CAF" w:rsidP="007B3CAF">
      <w:pPr>
        <w:numPr>
          <w:ilvl w:val="0"/>
          <w:numId w:val="81"/>
        </w:numPr>
        <w:rPr>
          <w:rFonts w:ascii="Times New Roman" w:hAnsi="Times New Roman"/>
          <w:sz w:val="24"/>
          <w:szCs w:val="24"/>
        </w:rPr>
      </w:pPr>
      <w:r w:rsidRPr="007B3CAF">
        <w:rPr>
          <w:rFonts w:ascii="Times New Roman" w:hAnsi="Times New Roman"/>
          <w:sz w:val="24"/>
          <w:szCs w:val="24"/>
        </w:rPr>
        <w:t xml:space="preserve">Senzori → Arduino: semnale fizice </w:t>
      </w:r>
    </w:p>
    <w:p w14:paraId="6FABD03B"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pict w14:anchorId="72D03A2D">
          <v:rect id="_x0000_i3157" style="width:0;height:1.5pt" o:hralign="center" o:hrstd="t" o:hr="t" fillcolor="#a0a0a0" stroked="f"/>
        </w:pict>
      </w:r>
    </w:p>
    <w:p w14:paraId="2D606132"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9. Raționament arhitectural</w:t>
      </w:r>
    </w:p>
    <w:p w14:paraId="657D7515"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Arhitectura a fost aleasă astfel:</w:t>
      </w:r>
    </w:p>
    <w:p w14:paraId="19019021" w14:textId="77777777" w:rsidR="007B3CAF" w:rsidRPr="007B3CAF" w:rsidRDefault="007B3CAF" w:rsidP="007B3CAF">
      <w:pPr>
        <w:numPr>
          <w:ilvl w:val="0"/>
          <w:numId w:val="82"/>
        </w:numPr>
        <w:rPr>
          <w:rFonts w:ascii="Times New Roman" w:hAnsi="Times New Roman"/>
          <w:sz w:val="24"/>
          <w:szCs w:val="24"/>
        </w:rPr>
      </w:pPr>
      <w:r w:rsidRPr="007B3CAF">
        <w:rPr>
          <w:rFonts w:ascii="Times New Roman" w:hAnsi="Times New Roman"/>
          <w:b/>
          <w:bCs/>
          <w:sz w:val="24"/>
          <w:szCs w:val="24"/>
        </w:rPr>
        <w:t>Centralizare pe Arduino</w:t>
      </w:r>
      <w:r w:rsidRPr="007B3CAF">
        <w:rPr>
          <w:rFonts w:ascii="Times New Roman" w:hAnsi="Times New Roman"/>
          <w:sz w:val="24"/>
          <w:szCs w:val="24"/>
        </w:rPr>
        <w:t xml:space="preserve"> → timp real, control direct hardware </w:t>
      </w:r>
    </w:p>
    <w:p w14:paraId="6C03123C" w14:textId="77777777" w:rsidR="007B3CAF" w:rsidRPr="007B3CAF" w:rsidRDefault="007B3CAF" w:rsidP="007B3CAF">
      <w:pPr>
        <w:numPr>
          <w:ilvl w:val="0"/>
          <w:numId w:val="82"/>
        </w:numPr>
        <w:rPr>
          <w:rFonts w:ascii="Times New Roman" w:hAnsi="Times New Roman"/>
          <w:sz w:val="24"/>
          <w:szCs w:val="24"/>
        </w:rPr>
      </w:pPr>
      <w:r w:rsidRPr="007B3CAF">
        <w:rPr>
          <w:rFonts w:ascii="Times New Roman" w:hAnsi="Times New Roman"/>
          <w:b/>
          <w:bCs/>
          <w:sz w:val="24"/>
          <w:szCs w:val="24"/>
        </w:rPr>
        <w:t>Separare UI pe Android</w:t>
      </w:r>
      <w:r w:rsidRPr="007B3CAF">
        <w:rPr>
          <w:rFonts w:ascii="Times New Roman" w:hAnsi="Times New Roman"/>
          <w:sz w:val="24"/>
          <w:szCs w:val="24"/>
        </w:rPr>
        <w:t xml:space="preserve"> → ușurință utilizare </w:t>
      </w:r>
    </w:p>
    <w:p w14:paraId="4CDF763E" w14:textId="77777777" w:rsidR="007B3CAF" w:rsidRPr="007B3CAF" w:rsidRDefault="007B3CAF" w:rsidP="007B3CAF">
      <w:pPr>
        <w:numPr>
          <w:ilvl w:val="0"/>
          <w:numId w:val="82"/>
        </w:numPr>
        <w:rPr>
          <w:rFonts w:ascii="Times New Roman" w:hAnsi="Times New Roman"/>
          <w:sz w:val="24"/>
          <w:szCs w:val="24"/>
        </w:rPr>
      </w:pPr>
      <w:r w:rsidRPr="007B3CAF">
        <w:rPr>
          <w:rFonts w:ascii="Times New Roman" w:hAnsi="Times New Roman"/>
          <w:b/>
          <w:bCs/>
          <w:sz w:val="24"/>
          <w:szCs w:val="24"/>
        </w:rPr>
        <w:t>Bluetooth HC-05</w:t>
      </w:r>
      <w:r w:rsidRPr="007B3CAF">
        <w:rPr>
          <w:rFonts w:ascii="Times New Roman" w:hAnsi="Times New Roman"/>
          <w:sz w:val="24"/>
          <w:szCs w:val="24"/>
        </w:rPr>
        <w:t xml:space="preserve"> → soluție low-cost, fără infrastructură internet </w:t>
      </w:r>
    </w:p>
    <w:p w14:paraId="33C7F879" w14:textId="77777777" w:rsidR="007B3CAF" w:rsidRPr="007B3CAF" w:rsidRDefault="007B3CAF" w:rsidP="007B3CAF">
      <w:pPr>
        <w:numPr>
          <w:ilvl w:val="0"/>
          <w:numId w:val="82"/>
        </w:numPr>
        <w:rPr>
          <w:rFonts w:ascii="Times New Roman" w:hAnsi="Times New Roman"/>
          <w:sz w:val="24"/>
          <w:szCs w:val="24"/>
        </w:rPr>
      </w:pPr>
      <w:r w:rsidRPr="007B3CAF">
        <w:rPr>
          <w:rFonts w:ascii="Times New Roman" w:hAnsi="Times New Roman"/>
          <w:b/>
          <w:bCs/>
          <w:sz w:val="24"/>
          <w:szCs w:val="24"/>
        </w:rPr>
        <w:t>Modularizare software</w:t>
      </w:r>
      <w:r w:rsidRPr="007B3CAF">
        <w:rPr>
          <w:rFonts w:ascii="Times New Roman" w:hAnsi="Times New Roman"/>
          <w:sz w:val="24"/>
          <w:szCs w:val="24"/>
        </w:rPr>
        <w:t xml:space="preserve"> → ușurință întreținere și extindere</w:t>
      </w:r>
    </w:p>
    <w:p w14:paraId="3805A10F" w14:textId="77777777" w:rsidR="007B3CAF" w:rsidRPr="007B3CAF" w:rsidRDefault="007B3CAF" w:rsidP="007B3CAF">
      <w:pPr>
        <w:rPr>
          <w:lang w:val="ro-RO"/>
        </w:rPr>
      </w:pPr>
    </w:p>
    <w:p w14:paraId="33EF4C77" w14:textId="4EF294AE" w:rsidR="0094545E" w:rsidRPr="00A114E1" w:rsidRDefault="007B3CAF" w:rsidP="008B3F72">
      <w:pPr>
        <w:pStyle w:val="Heading3"/>
      </w:pPr>
      <w:bookmarkStart w:id="31" w:name="_Toc160527852"/>
      <w:r>
        <w:t>4.4</w:t>
      </w:r>
      <w:r>
        <w:tab/>
      </w:r>
      <w:r w:rsidR="00956AF4">
        <w:t>Arhitectura informațiilor</w:t>
      </w:r>
      <w:bookmarkEnd w:id="31"/>
    </w:p>
    <w:p w14:paraId="48217A53" w14:textId="77777777" w:rsid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Sistemul Smart Parking gestionează și afișează informații referitoare la starea parcării și la ocuparea locurilor de parcare. Având în vedere natura proiectului (sistem embedded demonstrativ), volumul de date stocate este redus, iar majoritatea informațiilor sunt temporare (volatile), fără persistare pe termen lung.</w:t>
      </w:r>
    </w:p>
    <w:p w14:paraId="10F97C70" w14:textId="77777777" w:rsidR="007B3CAF" w:rsidRDefault="007B3CAF" w:rsidP="007B3CAF">
      <w:pPr>
        <w:pStyle w:val="BodyText"/>
        <w:rPr>
          <w:rFonts w:ascii="Times New Roman" w:hAnsi="Times New Roman"/>
          <w:sz w:val="24"/>
          <w:szCs w:val="24"/>
          <w:lang w:eastAsia="ar-SA"/>
        </w:rPr>
      </w:pPr>
    </w:p>
    <w:p w14:paraId="0E1E2AB1" w14:textId="77777777" w:rsidR="007B3CAF" w:rsidRDefault="007B3CAF" w:rsidP="007B3CAF">
      <w:pPr>
        <w:pStyle w:val="BodyText"/>
        <w:rPr>
          <w:rFonts w:ascii="Times New Roman" w:hAnsi="Times New Roman"/>
          <w:sz w:val="24"/>
          <w:szCs w:val="24"/>
          <w:lang w:eastAsia="ar-SA"/>
        </w:rPr>
      </w:pPr>
    </w:p>
    <w:p w14:paraId="0B0193E0" w14:textId="77777777" w:rsidR="007B3CAF" w:rsidRDefault="007B3CAF" w:rsidP="007B3CAF">
      <w:pPr>
        <w:pStyle w:val="BodyText"/>
        <w:rPr>
          <w:rFonts w:ascii="Times New Roman" w:hAnsi="Times New Roman"/>
          <w:sz w:val="24"/>
          <w:szCs w:val="24"/>
          <w:lang w:eastAsia="ar-SA"/>
        </w:rPr>
      </w:pPr>
    </w:p>
    <w:p w14:paraId="56068372" w14:textId="77777777" w:rsidR="007B3CAF" w:rsidRDefault="007B3CAF" w:rsidP="007B3CAF">
      <w:pPr>
        <w:pStyle w:val="BodyText"/>
        <w:rPr>
          <w:rFonts w:ascii="Times New Roman" w:hAnsi="Times New Roman"/>
          <w:sz w:val="24"/>
          <w:szCs w:val="24"/>
          <w:lang w:eastAsia="ar-SA"/>
        </w:rPr>
      </w:pPr>
    </w:p>
    <w:p w14:paraId="4D816BCB" w14:textId="77777777" w:rsidR="007B3CAF" w:rsidRPr="007B3CAF" w:rsidRDefault="007B3CAF" w:rsidP="007B3CAF">
      <w:pPr>
        <w:pStyle w:val="BodyText"/>
        <w:rPr>
          <w:rFonts w:ascii="Times New Roman" w:hAnsi="Times New Roman"/>
          <w:sz w:val="24"/>
          <w:szCs w:val="24"/>
          <w:lang w:eastAsia="ar-SA"/>
        </w:rPr>
      </w:pPr>
    </w:p>
    <w:p w14:paraId="475EA356"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lastRenderedPageBreak/>
        <w:t>1.1 Tipuri de informații gestionate</w:t>
      </w:r>
    </w:p>
    <w:p w14:paraId="14ACE446"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Sistemul gestionează următoarele tipuri de informații:</w:t>
      </w:r>
    </w:p>
    <w:p w14:paraId="47BE1697" w14:textId="77777777" w:rsidR="007B3CAF" w:rsidRPr="007B3CAF" w:rsidRDefault="007B3CAF" w:rsidP="007B3CAF">
      <w:pPr>
        <w:pStyle w:val="BodyText"/>
        <w:numPr>
          <w:ilvl w:val="0"/>
          <w:numId w:val="83"/>
        </w:numPr>
        <w:rPr>
          <w:rFonts w:ascii="Times New Roman" w:hAnsi="Times New Roman"/>
          <w:sz w:val="24"/>
          <w:szCs w:val="24"/>
          <w:lang w:eastAsia="ar-SA"/>
        </w:rPr>
      </w:pPr>
      <w:r w:rsidRPr="007B3CAF">
        <w:rPr>
          <w:rFonts w:ascii="Times New Roman" w:hAnsi="Times New Roman"/>
          <w:b/>
          <w:bCs/>
          <w:sz w:val="24"/>
          <w:szCs w:val="24"/>
          <w:lang w:eastAsia="ar-SA"/>
        </w:rPr>
        <w:t>Numărul total de locuri de parcare</w:t>
      </w:r>
      <w:r w:rsidRPr="007B3CAF">
        <w:rPr>
          <w:rFonts w:ascii="Times New Roman" w:hAnsi="Times New Roman"/>
          <w:sz w:val="24"/>
          <w:szCs w:val="24"/>
          <w:lang w:eastAsia="ar-SA"/>
        </w:rPr>
        <w:t xml:space="preserve"> </w:t>
      </w:r>
    </w:p>
    <w:p w14:paraId="62756B6E" w14:textId="77777777" w:rsidR="007B3CAF" w:rsidRPr="007B3CAF" w:rsidRDefault="007B3CAF" w:rsidP="007B3CAF">
      <w:pPr>
        <w:pStyle w:val="BodyText"/>
        <w:numPr>
          <w:ilvl w:val="0"/>
          <w:numId w:val="83"/>
        </w:numPr>
        <w:rPr>
          <w:rFonts w:ascii="Times New Roman" w:hAnsi="Times New Roman"/>
          <w:sz w:val="24"/>
          <w:szCs w:val="24"/>
          <w:lang w:eastAsia="ar-SA"/>
        </w:rPr>
      </w:pPr>
      <w:r w:rsidRPr="007B3CAF">
        <w:rPr>
          <w:rFonts w:ascii="Times New Roman" w:hAnsi="Times New Roman"/>
          <w:b/>
          <w:bCs/>
          <w:sz w:val="24"/>
          <w:szCs w:val="24"/>
          <w:lang w:eastAsia="ar-SA"/>
        </w:rPr>
        <w:t>Numărul de locuri disponibile</w:t>
      </w:r>
      <w:r w:rsidRPr="007B3CAF">
        <w:rPr>
          <w:rFonts w:ascii="Times New Roman" w:hAnsi="Times New Roman"/>
          <w:sz w:val="24"/>
          <w:szCs w:val="24"/>
          <w:lang w:eastAsia="ar-SA"/>
        </w:rPr>
        <w:t xml:space="preserve"> </w:t>
      </w:r>
    </w:p>
    <w:p w14:paraId="4DA74D3A" w14:textId="77777777" w:rsidR="007B3CAF" w:rsidRPr="007B3CAF" w:rsidRDefault="007B3CAF" w:rsidP="007B3CAF">
      <w:pPr>
        <w:pStyle w:val="BodyText"/>
        <w:numPr>
          <w:ilvl w:val="0"/>
          <w:numId w:val="83"/>
        </w:numPr>
        <w:rPr>
          <w:rFonts w:ascii="Times New Roman" w:hAnsi="Times New Roman"/>
          <w:sz w:val="24"/>
          <w:szCs w:val="24"/>
          <w:lang w:eastAsia="ar-SA"/>
        </w:rPr>
      </w:pPr>
      <w:r w:rsidRPr="007B3CAF">
        <w:rPr>
          <w:rFonts w:ascii="Times New Roman" w:hAnsi="Times New Roman"/>
          <w:b/>
          <w:bCs/>
          <w:sz w:val="24"/>
          <w:szCs w:val="24"/>
          <w:lang w:eastAsia="ar-SA"/>
        </w:rPr>
        <w:t>Starea fiecărui loc de parcare (liber/ocupat)</w:t>
      </w:r>
      <w:r w:rsidRPr="007B3CAF">
        <w:rPr>
          <w:rFonts w:ascii="Times New Roman" w:hAnsi="Times New Roman"/>
          <w:sz w:val="24"/>
          <w:szCs w:val="24"/>
          <w:lang w:eastAsia="ar-SA"/>
        </w:rPr>
        <w:t xml:space="preserve"> </w:t>
      </w:r>
    </w:p>
    <w:p w14:paraId="264A83FC" w14:textId="77777777" w:rsidR="007B3CAF" w:rsidRPr="007B3CAF" w:rsidRDefault="007B3CAF" w:rsidP="007B3CAF">
      <w:pPr>
        <w:pStyle w:val="BodyText"/>
        <w:numPr>
          <w:ilvl w:val="0"/>
          <w:numId w:val="83"/>
        </w:numPr>
        <w:rPr>
          <w:rFonts w:ascii="Times New Roman" w:hAnsi="Times New Roman"/>
          <w:sz w:val="24"/>
          <w:szCs w:val="24"/>
          <w:lang w:eastAsia="ar-SA"/>
        </w:rPr>
      </w:pPr>
      <w:r w:rsidRPr="007B3CAF">
        <w:rPr>
          <w:rFonts w:ascii="Times New Roman" w:hAnsi="Times New Roman"/>
          <w:b/>
          <w:bCs/>
          <w:sz w:val="24"/>
          <w:szCs w:val="24"/>
          <w:lang w:eastAsia="ar-SA"/>
        </w:rPr>
        <w:t>Starea barierei de acces (deschis/închis)</w:t>
      </w:r>
      <w:r w:rsidRPr="007B3CAF">
        <w:rPr>
          <w:rFonts w:ascii="Times New Roman" w:hAnsi="Times New Roman"/>
          <w:sz w:val="24"/>
          <w:szCs w:val="24"/>
          <w:lang w:eastAsia="ar-SA"/>
        </w:rPr>
        <w:t xml:space="preserve"> </w:t>
      </w:r>
    </w:p>
    <w:p w14:paraId="13B63331" w14:textId="77777777" w:rsidR="007B3CAF" w:rsidRPr="007B3CAF" w:rsidRDefault="007B3CAF" w:rsidP="007B3CAF">
      <w:pPr>
        <w:pStyle w:val="BodyText"/>
        <w:numPr>
          <w:ilvl w:val="0"/>
          <w:numId w:val="83"/>
        </w:numPr>
        <w:rPr>
          <w:rFonts w:ascii="Times New Roman" w:hAnsi="Times New Roman"/>
          <w:sz w:val="24"/>
          <w:szCs w:val="24"/>
          <w:lang w:eastAsia="ar-SA"/>
        </w:rPr>
      </w:pPr>
      <w:r w:rsidRPr="007B3CAF">
        <w:rPr>
          <w:rFonts w:ascii="Times New Roman" w:hAnsi="Times New Roman"/>
          <w:b/>
          <w:bCs/>
          <w:sz w:val="24"/>
          <w:szCs w:val="24"/>
          <w:lang w:eastAsia="ar-SA"/>
        </w:rPr>
        <w:t>Starea sistemului de siguranță (detecție gaz / alertă)</w:t>
      </w:r>
      <w:r w:rsidRPr="007B3CAF">
        <w:rPr>
          <w:rFonts w:ascii="Times New Roman" w:hAnsi="Times New Roman"/>
          <w:sz w:val="24"/>
          <w:szCs w:val="24"/>
          <w:lang w:eastAsia="ar-SA"/>
        </w:rPr>
        <w:t xml:space="preserve"> </w:t>
      </w:r>
    </w:p>
    <w:p w14:paraId="4FD68DB5" w14:textId="77777777" w:rsidR="007B3CAF" w:rsidRPr="007B3CAF" w:rsidRDefault="007B3CAF" w:rsidP="007B3CAF">
      <w:pPr>
        <w:pStyle w:val="BodyText"/>
        <w:numPr>
          <w:ilvl w:val="0"/>
          <w:numId w:val="83"/>
        </w:numPr>
        <w:rPr>
          <w:rFonts w:ascii="Times New Roman" w:hAnsi="Times New Roman"/>
          <w:sz w:val="24"/>
          <w:szCs w:val="24"/>
          <w:lang w:eastAsia="ar-SA"/>
        </w:rPr>
      </w:pPr>
      <w:r w:rsidRPr="007B3CAF">
        <w:rPr>
          <w:rFonts w:ascii="Times New Roman" w:hAnsi="Times New Roman"/>
          <w:b/>
          <w:bCs/>
          <w:sz w:val="24"/>
          <w:szCs w:val="24"/>
          <w:lang w:eastAsia="ar-SA"/>
        </w:rPr>
        <w:t>Mesaje de status (ex: „Parcare plină”, „Acces permis”)</w:t>
      </w:r>
      <w:r w:rsidRPr="007B3CAF">
        <w:rPr>
          <w:rFonts w:ascii="Times New Roman" w:hAnsi="Times New Roman"/>
          <w:sz w:val="24"/>
          <w:szCs w:val="24"/>
          <w:lang w:eastAsia="ar-SA"/>
        </w:rPr>
        <w:t xml:space="preserve"> </w:t>
      </w:r>
    </w:p>
    <w:p w14:paraId="7507275A" w14:textId="216821D6" w:rsidR="007B3CAF" w:rsidRPr="007B3CAF" w:rsidRDefault="007B3CAF" w:rsidP="007B3CAF">
      <w:pPr>
        <w:pStyle w:val="BodyText"/>
        <w:rPr>
          <w:rFonts w:ascii="Times New Roman" w:hAnsi="Times New Roman"/>
          <w:sz w:val="24"/>
          <w:szCs w:val="24"/>
          <w:lang w:eastAsia="ar-SA"/>
        </w:rPr>
      </w:pPr>
    </w:p>
    <w:p w14:paraId="2E7D964A"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t>1.2 Caracterul informațiilor</w:t>
      </w:r>
    </w:p>
    <w:p w14:paraId="22FB729F"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Informațiile gestionate de sistem NU au caracter sensibil.</w:t>
      </w:r>
    </w:p>
    <w:p w14:paraId="2368FA28"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Motiv:</w:t>
      </w:r>
    </w:p>
    <w:p w14:paraId="0D519372" w14:textId="77777777" w:rsidR="007B3CAF" w:rsidRPr="007B3CAF" w:rsidRDefault="007B3CAF" w:rsidP="007B3CAF">
      <w:pPr>
        <w:pStyle w:val="BodyText"/>
        <w:numPr>
          <w:ilvl w:val="0"/>
          <w:numId w:val="84"/>
        </w:numPr>
        <w:rPr>
          <w:rFonts w:ascii="Times New Roman" w:hAnsi="Times New Roman"/>
          <w:sz w:val="24"/>
          <w:szCs w:val="24"/>
          <w:lang w:eastAsia="ar-SA"/>
        </w:rPr>
      </w:pPr>
      <w:r w:rsidRPr="007B3CAF">
        <w:rPr>
          <w:rFonts w:ascii="Times New Roman" w:hAnsi="Times New Roman"/>
          <w:sz w:val="24"/>
          <w:szCs w:val="24"/>
          <w:lang w:eastAsia="ar-SA"/>
        </w:rPr>
        <w:t xml:space="preserve">nu sunt colectate date personale ale utilizatorilor </w:t>
      </w:r>
    </w:p>
    <w:p w14:paraId="0D9237C3" w14:textId="77777777" w:rsidR="007B3CAF" w:rsidRPr="007B3CAF" w:rsidRDefault="007B3CAF" w:rsidP="007B3CAF">
      <w:pPr>
        <w:pStyle w:val="BodyText"/>
        <w:numPr>
          <w:ilvl w:val="0"/>
          <w:numId w:val="84"/>
        </w:numPr>
        <w:rPr>
          <w:rFonts w:ascii="Times New Roman" w:hAnsi="Times New Roman"/>
          <w:sz w:val="24"/>
          <w:szCs w:val="24"/>
          <w:lang w:eastAsia="ar-SA"/>
        </w:rPr>
      </w:pPr>
      <w:r w:rsidRPr="007B3CAF">
        <w:rPr>
          <w:rFonts w:ascii="Times New Roman" w:hAnsi="Times New Roman"/>
          <w:sz w:val="24"/>
          <w:szCs w:val="24"/>
          <w:lang w:eastAsia="ar-SA"/>
        </w:rPr>
        <w:t xml:space="preserve">nu sunt stocate identități, conturi sau date de autentificare </w:t>
      </w:r>
    </w:p>
    <w:p w14:paraId="3D71E1EC" w14:textId="77777777" w:rsidR="007B3CAF" w:rsidRPr="007B3CAF" w:rsidRDefault="007B3CAF" w:rsidP="007B3CAF">
      <w:pPr>
        <w:pStyle w:val="BodyText"/>
        <w:numPr>
          <w:ilvl w:val="0"/>
          <w:numId w:val="84"/>
        </w:numPr>
        <w:rPr>
          <w:rFonts w:ascii="Times New Roman" w:hAnsi="Times New Roman"/>
          <w:sz w:val="24"/>
          <w:szCs w:val="24"/>
          <w:lang w:eastAsia="ar-SA"/>
        </w:rPr>
      </w:pPr>
      <w:r w:rsidRPr="007B3CAF">
        <w:rPr>
          <w:rFonts w:ascii="Times New Roman" w:hAnsi="Times New Roman"/>
          <w:sz w:val="24"/>
          <w:szCs w:val="24"/>
          <w:lang w:eastAsia="ar-SA"/>
        </w:rPr>
        <w:t xml:space="preserve">sistemul nu utilizează baze de date personale sau cloud </w:t>
      </w:r>
    </w:p>
    <w:p w14:paraId="54F4E968"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Singurele date procesate sunt tehnice și operaționale (legate de starea parcării).</w:t>
      </w:r>
    </w:p>
    <w:p w14:paraId="52AB3058" w14:textId="5DF671B5" w:rsidR="007B3CAF" w:rsidRPr="007B3CAF" w:rsidRDefault="007B3CAF" w:rsidP="007B3CAF">
      <w:pPr>
        <w:pStyle w:val="BodyText"/>
        <w:rPr>
          <w:rFonts w:ascii="Times New Roman" w:hAnsi="Times New Roman"/>
          <w:sz w:val="24"/>
          <w:szCs w:val="24"/>
          <w:lang w:eastAsia="ar-SA"/>
        </w:rPr>
      </w:pPr>
    </w:p>
    <w:p w14:paraId="0C6A7996" w14:textId="77777777" w:rsidR="007B3CAF" w:rsidRPr="007B3CAF" w:rsidRDefault="007B3CAF" w:rsidP="007B3CAF">
      <w:pPr>
        <w:pStyle w:val="BodyText"/>
        <w:numPr>
          <w:ilvl w:val="0"/>
          <w:numId w:val="19"/>
        </w:numPr>
        <w:rPr>
          <w:rFonts w:ascii="Times New Roman" w:hAnsi="Times New Roman"/>
          <w:b/>
          <w:bCs/>
          <w:sz w:val="26"/>
          <w:szCs w:val="26"/>
          <w:lang w:eastAsia="ar-SA"/>
        </w:rPr>
      </w:pPr>
      <w:r w:rsidRPr="007B3CAF">
        <w:rPr>
          <w:rFonts w:ascii="Times New Roman" w:hAnsi="Times New Roman"/>
          <w:b/>
          <w:bCs/>
          <w:sz w:val="26"/>
          <w:szCs w:val="26"/>
          <w:lang w:eastAsia="ar-SA"/>
        </w:rPr>
        <w:t>2. Date introduse în sistem</w:t>
      </w:r>
    </w:p>
    <w:p w14:paraId="6BC72C42"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t>2.1 Tipuri de date și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613"/>
        <w:gridCol w:w="2107"/>
        <w:gridCol w:w="2015"/>
      </w:tblGrid>
      <w:tr w:rsidR="007B3CAF" w:rsidRPr="007B3CAF" w14:paraId="37167D67" w14:textId="77777777">
        <w:trPr>
          <w:tblHeader/>
          <w:tblCellSpacing w:w="15" w:type="dxa"/>
        </w:trPr>
        <w:tc>
          <w:tcPr>
            <w:tcW w:w="0" w:type="auto"/>
            <w:vAlign w:val="center"/>
            <w:hideMark/>
          </w:tcPr>
          <w:p w14:paraId="52F9C5BA" w14:textId="77777777" w:rsidR="007B3CAF" w:rsidRPr="007B3CAF" w:rsidRDefault="007B3CAF" w:rsidP="007B3CAF">
            <w:pPr>
              <w:pStyle w:val="BodyText"/>
              <w:rPr>
                <w:rFonts w:ascii="Times New Roman" w:hAnsi="Times New Roman"/>
                <w:b/>
                <w:bCs/>
                <w:sz w:val="24"/>
                <w:szCs w:val="24"/>
                <w:lang w:eastAsia="ar-SA"/>
              </w:rPr>
            </w:pPr>
            <w:r w:rsidRPr="007B3CAF">
              <w:rPr>
                <w:rFonts w:ascii="Times New Roman" w:hAnsi="Times New Roman"/>
                <w:b/>
                <w:bCs/>
                <w:sz w:val="24"/>
                <w:szCs w:val="24"/>
                <w:lang w:eastAsia="ar-SA"/>
              </w:rPr>
              <w:t>Tip date</w:t>
            </w:r>
          </w:p>
        </w:tc>
        <w:tc>
          <w:tcPr>
            <w:tcW w:w="0" w:type="auto"/>
            <w:vAlign w:val="center"/>
            <w:hideMark/>
          </w:tcPr>
          <w:p w14:paraId="5323642F" w14:textId="77777777" w:rsidR="007B3CAF" w:rsidRPr="007B3CAF" w:rsidRDefault="007B3CAF" w:rsidP="007B3CAF">
            <w:pPr>
              <w:pStyle w:val="BodyText"/>
              <w:rPr>
                <w:rFonts w:ascii="Times New Roman" w:hAnsi="Times New Roman"/>
                <w:b/>
                <w:bCs/>
                <w:sz w:val="24"/>
                <w:szCs w:val="24"/>
                <w:lang w:eastAsia="ar-SA"/>
              </w:rPr>
            </w:pPr>
            <w:r w:rsidRPr="007B3CAF">
              <w:rPr>
                <w:rFonts w:ascii="Times New Roman" w:hAnsi="Times New Roman"/>
                <w:b/>
                <w:bCs/>
                <w:sz w:val="24"/>
                <w:szCs w:val="24"/>
                <w:lang w:eastAsia="ar-SA"/>
              </w:rPr>
              <w:t>Format</w:t>
            </w:r>
          </w:p>
        </w:tc>
        <w:tc>
          <w:tcPr>
            <w:tcW w:w="0" w:type="auto"/>
            <w:vAlign w:val="center"/>
            <w:hideMark/>
          </w:tcPr>
          <w:p w14:paraId="0FC74355" w14:textId="77777777" w:rsidR="007B3CAF" w:rsidRPr="007B3CAF" w:rsidRDefault="007B3CAF" w:rsidP="007B3CAF">
            <w:pPr>
              <w:pStyle w:val="BodyText"/>
              <w:rPr>
                <w:rFonts w:ascii="Times New Roman" w:hAnsi="Times New Roman"/>
                <w:b/>
                <w:bCs/>
                <w:sz w:val="24"/>
                <w:szCs w:val="24"/>
                <w:lang w:eastAsia="ar-SA"/>
              </w:rPr>
            </w:pPr>
            <w:r w:rsidRPr="007B3CAF">
              <w:rPr>
                <w:rFonts w:ascii="Times New Roman" w:hAnsi="Times New Roman"/>
                <w:b/>
                <w:bCs/>
                <w:sz w:val="24"/>
                <w:szCs w:val="24"/>
                <w:lang w:eastAsia="ar-SA"/>
              </w:rPr>
              <w:t>Metodă introducere</w:t>
            </w:r>
          </w:p>
        </w:tc>
        <w:tc>
          <w:tcPr>
            <w:tcW w:w="0" w:type="auto"/>
            <w:vAlign w:val="center"/>
            <w:hideMark/>
          </w:tcPr>
          <w:p w14:paraId="6A6EC8B3" w14:textId="77777777" w:rsidR="007B3CAF" w:rsidRPr="007B3CAF" w:rsidRDefault="007B3CAF" w:rsidP="007B3CAF">
            <w:pPr>
              <w:pStyle w:val="BodyText"/>
              <w:rPr>
                <w:rFonts w:ascii="Times New Roman" w:hAnsi="Times New Roman"/>
                <w:b/>
                <w:bCs/>
                <w:sz w:val="24"/>
                <w:szCs w:val="24"/>
                <w:lang w:eastAsia="ar-SA"/>
              </w:rPr>
            </w:pPr>
            <w:r w:rsidRPr="007B3CAF">
              <w:rPr>
                <w:rFonts w:ascii="Times New Roman" w:hAnsi="Times New Roman"/>
                <w:b/>
                <w:bCs/>
                <w:sz w:val="24"/>
                <w:szCs w:val="24"/>
                <w:lang w:eastAsia="ar-SA"/>
              </w:rPr>
              <w:t>Sursă</w:t>
            </w:r>
          </w:p>
        </w:tc>
      </w:tr>
      <w:tr w:rsidR="007B3CAF" w:rsidRPr="007B3CAF" w14:paraId="2CE7C6B2" w14:textId="77777777">
        <w:trPr>
          <w:tblCellSpacing w:w="15" w:type="dxa"/>
        </w:trPr>
        <w:tc>
          <w:tcPr>
            <w:tcW w:w="0" w:type="auto"/>
            <w:vAlign w:val="center"/>
            <w:hideMark/>
          </w:tcPr>
          <w:p w14:paraId="74D5B45A"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Detecție vehicul</w:t>
            </w:r>
          </w:p>
        </w:tc>
        <w:tc>
          <w:tcPr>
            <w:tcW w:w="0" w:type="auto"/>
            <w:vAlign w:val="center"/>
            <w:hideMark/>
          </w:tcPr>
          <w:p w14:paraId="4574DC07"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semnal digital</w:t>
            </w:r>
          </w:p>
        </w:tc>
        <w:tc>
          <w:tcPr>
            <w:tcW w:w="0" w:type="auto"/>
            <w:vAlign w:val="center"/>
            <w:hideMark/>
          </w:tcPr>
          <w:p w14:paraId="2F29D1C9"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automat</w:t>
            </w:r>
          </w:p>
        </w:tc>
        <w:tc>
          <w:tcPr>
            <w:tcW w:w="0" w:type="auto"/>
            <w:vAlign w:val="center"/>
            <w:hideMark/>
          </w:tcPr>
          <w:p w14:paraId="7261CC4E"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senzor IR/ultrasonic</w:t>
            </w:r>
          </w:p>
        </w:tc>
      </w:tr>
      <w:tr w:rsidR="007B3CAF" w:rsidRPr="007B3CAF" w14:paraId="3170FD4D" w14:textId="77777777">
        <w:trPr>
          <w:tblCellSpacing w:w="15" w:type="dxa"/>
        </w:trPr>
        <w:tc>
          <w:tcPr>
            <w:tcW w:w="0" w:type="auto"/>
            <w:vAlign w:val="center"/>
            <w:hideMark/>
          </w:tcPr>
          <w:p w14:paraId="52BE65F7"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Detecție gaz</w:t>
            </w:r>
          </w:p>
        </w:tc>
        <w:tc>
          <w:tcPr>
            <w:tcW w:w="0" w:type="auto"/>
            <w:vAlign w:val="center"/>
            <w:hideMark/>
          </w:tcPr>
          <w:p w14:paraId="6D5AA39F"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semnal analogic</w:t>
            </w:r>
          </w:p>
        </w:tc>
        <w:tc>
          <w:tcPr>
            <w:tcW w:w="0" w:type="auto"/>
            <w:vAlign w:val="center"/>
            <w:hideMark/>
          </w:tcPr>
          <w:p w14:paraId="4944045F"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automat</w:t>
            </w:r>
          </w:p>
        </w:tc>
        <w:tc>
          <w:tcPr>
            <w:tcW w:w="0" w:type="auto"/>
            <w:vAlign w:val="center"/>
            <w:hideMark/>
          </w:tcPr>
          <w:p w14:paraId="516882DB"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senzor MQ-2</w:t>
            </w:r>
          </w:p>
        </w:tc>
      </w:tr>
      <w:tr w:rsidR="007B3CAF" w:rsidRPr="007B3CAF" w14:paraId="14189BBE" w14:textId="77777777">
        <w:trPr>
          <w:tblCellSpacing w:w="15" w:type="dxa"/>
        </w:trPr>
        <w:tc>
          <w:tcPr>
            <w:tcW w:w="0" w:type="auto"/>
            <w:vAlign w:val="center"/>
            <w:hideMark/>
          </w:tcPr>
          <w:p w14:paraId="56B24278"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Stare loc parcare</w:t>
            </w:r>
          </w:p>
        </w:tc>
        <w:tc>
          <w:tcPr>
            <w:tcW w:w="0" w:type="auto"/>
            <w:vAlign w:val="center"/>
            <w:hideMark/>
          </w:tcPr>
          <w:p w14:paraId="0FACEB16"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logic (0/1)</w:t>
            </w:r>
          </w:p>
        </w:tc>
        <w:tc>
          <w:tcPr>
            <w:tcW w:w="0" w:type="auto"/>
            <w:vAlign w:val="center"/>
            <w:hideMark/>
          </w:tcPr>
          <w:p w14:paraId="77C35746"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automat</w:t>
            </w:r>
          </w:p>
        </w:tc>
        <w:tc>
          <w:tcPr>
            <w:tcW w:w="0" w:type="auto"/>
            <w:vAlign w:val="center"/>
            <w:hideMark/>
          </w:tcPr>
          <w:p w14:paraId="1BF7FFAF"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Arduino</w:t>
            </w:r>
          </w:p>
        </w:tc>
      </w:tr>
      <w:tr w:rsidR="007B3CAF" w:rsidRPr="007B3CAF" w14:paraId="5609A272" w14:textId="77777777">
        <w:trPr>
          <w:tblCellSpacing w:w="15" w:type="dxa"/>
        </w:trPr>
        <w:tc>
          <w:tcPr>
            <w:tcW w:w="0" w:type="auto"/>
            <w:vAlign w:val="center"/>
            <w:hideMark/>
          </w:tcPr>
          <w:p w14:paraId="0F1B8039"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Comenzi sistem</w:t>
            </w:r>
          </w:p>
        </w:tc>
        <w:tc>
          <w:tcPr>
            <w:tcW w:w="0" w:type="auto"/>
            <w:vAlign w:val="center"/>
            <w:hideMark/>
          </w:tcPr>
          <w:p w14:paraId="2D12C707"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string serial</w:t>
            </w:r>
          </w:p>
        </w:tc>
        <w:tc>
          <w:tcPr>
            <w:tcW w:w="0" w:type="auto"/>
            <w:vAlign w:val="center"/>
            <w:hideMark/>
          </w:tcPr>
          <w:p w14:paraId="446A137C"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automat/manual</w:t>
            </w:r>
          </w:p>
        </w:tc>
        <w:tc>
          <w:tcPr>
            <w:tcW w:w="0" w:type="auto"/>
            <w:vAlign w:val="center"/>
            <w:hideMark/>
          </w:tcPr>
          <w:p w14:paraId="347A61E0"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aplicație Android</w:t>
            </w:r>
          </w:p>
        </w:tc>
      </w:tr>
      <w:tr w:rsidR="007B3CAF" w:rsidRPr="007B3CAF" w14:paraId="2177D400" w14:textId="77777777">
        <w:trPr>
          <w:tblCellSpacing w:w="15" w:type="dxa"/>
        </w:trPr>
        <w:tc>
          <w:tcPr>
            <w:tcW w:w="0" w:type="auto"/>
            <w:vAlign w:val="center"/>
            <w:hideMark/>
          </w:tcPr>
          <w:p w14:paraId="4AA9C19C"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Date stare sistem</w:t>
            </w:r>
          </w:p>
        </w:tc>
        <w:tc>
          <w:tcPr>
            <w:tcW w:w="0" w:type="auto"/>
            <w:vAlign w:val="center"/>
            <w:hideMark/>
          </w:tcPr>
          <w:p w14:paraId="6D756179"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text (UART)</w:t>
            </w:r>
          </w:p>
        </w:tc>
        <w:tc>
          <w:tcPr>
            <w:tcW w:w="0" w:type="auto"/>
            <w:vAlign w:val="center"/>
            <w:hideMark/>
          </w:tcPr>
          <w:p w14:paraId="4B295D10"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automat</w:t>
            </w:r>
          </w:p>
        </w:tc>
        <w:tc>
          <w:tcPr>
            <w:tcW w:w="0" w:type="auto"/>
            <w:vAlign w:val="center"/>
            <w:hideMark/>
          </w:tcPr>
          <w:p w14:paraId="0CE3FD44"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Arduino → HC-05</w:t>
            </w:r>
          </w:p>
        </w:tc>
      </w:tr>
    </w:tbl>
    <w:p w14:paraId="0D0CC39E" w14:textId="416E0FDD" w:rsidR="007B3CAF" w:rsidRDefault="007B3CAF" w:rsidP="007B3CAF">
      <w:pPr>
        <w:pStyle w:val="BodyText"/>
        <w:rPr>
          <w:rFonts w:ascii="Times New Roman" w:hAnsi="Times New Roman"/>
          <w:sz w:val="24"/>
          <w:szCs w:val="24"/>
          <w:lang w:eastAsia="ar-SA"/>
        </w:rPr>
      </w:pPr>
    </w:p>
    <w:p w14:paraId="21BD8CC5" w14:textId="77777777" w:rsidR="007B3CAF" w:rsidRDefault="007B3CAF" w:rsidP="007B3CAF">
      <w:pPr>
        <w:pStyle w:val="BodyText"/>
        <w:rPr>
          <w:rFonts w:ascii="Times New Roman" w:hAnsi="Times New Roman"/>
          <w:sz w:val="24"/>
          <w:szCs w:val="24"/>
          <w:lang w:eastAsia="ar-SA"/>
        </w:rPr>
      </w:pPr>
    </w:p>
    <w:p w14:paraId="1C171409" w14:textId="77777777" w:rsidR="007B3CAF" w:rsidRDefault="007B3CAF" w:rsidP="007B3CAF">
      <w:pPr>
        <w:pStyle w:val="BodyText"/>
        <w:rPr>
          <w:rFonts w:ascii="Times New Roman" w:hAnsi="Times New Roman"/>
          <w:sz w:val="24"/>
          <w:szCs w:val="24"/>
          <w:lang w:eastAsia="ar-SA"/>
        </w:rPr>
      </w:pPr>
    </w:p>
    <w:p w14:paraId="1173AF5A" w14:textId="77777777" w:rsidR="007B3CAF" w:rsidRPr="007B3CAF" w:rsidRDefault="007B3CAF" w:rsidP="007B3CAF">
      <w:pPr>
        <w:pStyle w:val="BodyText"/>
        <w:rPr>
          <w:rFonts w:ascii="Times New Roman" w:hAnsi="Times New Roman"/>
          <w:sz w:val="24"/>
          <w:szCs w:val="24"/>
          <w:lang w:eastAsia="ar-SA"/>
        </w:rPr>
      </w:pPr>
    </w:p>
    <w:p w14:paraId="3DB9400B"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lastRenderedPageBreak/>
        <w:t>2.2 Tipuri de introducere a datelor</w:t>
      </w:r>
    </w:p>
    <w:p w14:paraId="06DAAFF4"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t>a) Introducere automată (principală)</w:t>
      </w:r>
    </w:p>
    <w:p w14:paraId="0E9CE1D6"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Majoritatea datelor sunt generate automat de senzori:</w:t>
      </w:r>
    </w:p>
    <w:p w14:paraId="33907914" w14:textId="77777777" w:rsidR="007B3CAF" w:rsidRPr="007B3CAF" w:rsidRDefault="007B3CAF" w:rsidP="007B3CAF">
      <w:pPr>
        <w:pStyle w:val="BodyText"/>
        <w:numPr>
          <w:ilvl w:val="0"/>
          <w:numId w:val="85"/>
        </w:numPr>
        <w:rPr>
          <w:rFonts w:ascii="Times New Roman" w:hAnsi="Times New Roman"/>
          <w:sz w:val="24"/>
          <w:szCs w:val="24"/>
          <w:lang w:eastAsia="ar-SA"/>
        </w:rPr>
      </w:pPr>
      <w:r w:rsidRPr="007B3CAF">
        <w:rPr>
          <w:rFonts w:ascii="Times New Roman" w:hAnsi="Times New Roman"/>
          <w:sz w:val="24"/>
          <w:szCs w:val="24"/>
          <w:lang w:eastAsia="ar-SA"/>
        </w:rPr>
        <w:t xml:space="preserve">senzor IR / ultrasonic → detectare vehicul </w:t>
      </w:r>
    </w:p>
    <w:p w14:paraId="4881BFCB" w14:textId="77777777" w:rsidR="007B3CAF" w:rsidRPr="007B3CAF" w:rsidRDefault="007B3CAF" w:rsidP="007B3CAF">
      <w:pPr>
        <w:pStyle w:val="BodyText"/>
        <w:numPr>
          <w:ilvl w:val="0"/>
          <w:numId w:val="85"/>
        </w:numPr>
        <w:rPr>
          <w:rFonts w:ascii="Times New Roman" w:hAnsi="Times New Roman"/>
          <w:sz w:val="24"/>
          <w:szCs w:val="24"/>
          <w:lang w:eastAsia="ar-SA"/>
        </w:rPr>
      </w:pPr>
      <w:r w:rsidRPr="007B3CAF">
        <w:rPr>
          <w:rFonts w:ascii="Times New Roman" w:hAnsi="Times New Roman"/>
          <w:sz w:val="24"/>
          <w:szCs w:val="24"/>
          <w:lang w:eastAsia="ar-SA"/>
        </w:rPr>
        <w:t xml:space="preserve">senzor gaz → detectare situații de risc </w:t>
      </w:r>
    </w:p>
    <w:p w14:paraId="34A7AC2F"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t>b) Introducere electronică</w:t>
      </w:r>
    </w:p>
    <w:p w14:paraId="1F854DF5" w14:textId="77777777" w:rsidR="007B3CAF" w:rsidRPr="007B3CAF" w:rsidRDefault="007B3CAF" w:rsidP="007B3CAF">
      <w:pPr>
        <w:pStyle w:val="BodyText"/>
        <w:numPr>
          <w:ilvl w:val="0"/>
          <w:numId w:val="86"/>
        </w:numPr>
        <w:rPr>
          <w:rFonts w:ascii="Times New Roman" w:hAnsi="Times New Roman"/>
          <w:sz w:val="24"/>
          <w:szCs w:val="24"/>
          <w:lang w:eastAsia="ar-SA"/>
        </w:rPr>
      </w:pPr>
      <w:r w:rsidRPr="007B3CAF">
        <w:rPr>
          <w:rFonts w:ascii="Times New Roman" w:hAnsi="Times New Roman"/>
          <w:sz w:val="24"/>
          <w:szCs w:val="24"/>
          <w:lang w:eastAsia="ar-SA"/>
        </w:rPr>
        <w:t xml:space="preserve">Arduino generează și procesează datele </w:t>
      </w:r>
    </w:p>
    <w:p w14:paraId="580C8366" w14:textId="77777777" w:rsidR="007B3CAF" w:rsidRPr="007B3CAF" w:rsidRDefault="007B3CAF" w:rsidP="007B3CAF">
      <w:pPr>
        <w:pStyle w:val="BodyText"/>
        <w:numPr>
          <w:ilvl w:val="0"/>
          <w:numId w:val="86"/>
        </w:numPr>
        <w:rPr>
          <w:rFonts w:ascii="Times New Roman" w:hAnsi="Times New Roman"/>
          <w:sz w:val="24"/>
          <w:szCs w:val="24"/>
          <w:lang w:eastAsia="ar-SA"/>
        </w:rPr>
      </w:pPr>
      <w:r w:rsidRPr="007B3CAF">
        <w:rPr>
          <w:rFonts w:ascii="Times New Roman" w:hAnsi="Times New Roman"/>
          <w:sz w:val="24"/>
          <w:szCs w:val="24"/>
          <w:lang w:eastAsia="ar-SA"/>
        </w:rPr>
        <w:t xml:space="preserve">transmite informații prin Bluetooth HC-05 </w:t>
      </w:r>
    </w:p>
    <w:p w14:paraId="7319C043"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t>c) Introducere manuală (secundară)</w:t>
      </w:r>
    </w:p>
    <w:p w14:paraId="3DF1ACDF" w14:textId="77777777" w:rsidR="007B3CAF" w:rsidRPr="007B3CAF" w:rsidRDefault="007B3CAF" w:rsidP="007B3CAF">
      <w:pPr>
        <w:pStyle w:val="BodyText"/>
        <w:numPr>
          <w:ilvl w:val="0"/>
          <w:numId w:val="87"/>
        </w:numPr>
        <w:rPr>
          <w:rFonts w:ascii="Times New Roman" w:hAnsi="Times New Roman"/>
          <w:sz w:val="24"/>
          <w:szCs w:val="24"/>
          <w:lang w:eastAsia="ar-SA"/>
        </w:rPr>
      </w:pPr>
      <w:r w:rsidRPr="007B3CAF">
        <w:rPr>
          <w:rFonts w:ascii="Times New Roman" w:hAnsi="Times New Roman"/>
          <w:sz w:val="24"/>
          <w:szCs w:val="24"/>
          <w:lang w:eastAsia="ar-SA"/>
        </w:rPr>
        <w:t xml:space="preserve">prin aplicația mobilă Android: </w:t>
      </w:r>
    </w:p>
    <w:p w14:paraId="7B81BB74" w14:textId="77777777" w:rsidR="007B3CAF" w:rsidRPr="007B3CAF" w:rsidRDefault="007B3CAF" w:rsidP="007B3CAF">
      <w:pPr>
        <w:pStyle w:val="BodyText"/>
        <w:numPr>
          <w:ilvl w:val="1"/>
          <w:numId w:val="87"/>
        </w:numPr>
        <w:rPr>
          <w:rFonts w:ascii="Times New Roman" w:hAnsi="Times New Roman"/>
          <w:sz w:val="24"/>
          <w:szCs w:val="24"/>
          <w:lang w:eastAsia="ar-SA"/>
        </w:rPr>
      </w:pPr>
      <w:r w:rsidRPr="007B3CAF">
        <w:rPr>
          <w:rFonts w:ascii="Times New Roman" w:hAnsi="Times New Roman"/>
          <w:sz w:val="24"/>
          <w:szCs w:val="24"/>
          <w:lang w:eastAsia="ar-SA"/>
        </w:rPr>
        <w:t xml:space="preserve">conectare/deconectare Bluetooth </w:t>
      </w:r>
    </w:p>
    <w:p w14:paraId="3B01462E" w14:textId="77777777" w:rsidR="007B3CAF" w:rsidRPr="007B3CAF" w:rsidRDefault="007B3CAF" w:rsidP="007B3CAF">
      <w:pPr>
        <w:pStyle w:val="BodyText"/>
        <w:numPr>
          <w:ilvl w:val="1"/>
          <w:numId w:val="87"/>
        </w:numPr>
        <w:rPr>
          <w:rFonts w:ascii="Times New Roman" w:hAnsi="Times New Roman"/>
          <w:sz w:val="24"/>
          <w:szCs w:val="24"/>
          <w:lang w:eastAsia="ar-SA"/>
        </w:rPr>
      </w:pPr>
      <w:r w:rsidRPr="007B3CAF">
        <w:rPr>
          <w:rFonts w:ascii="Times New Roman" w:hAnsi="Times New Roman"/>
          <w:sz w:val="24"/>
          <w:szCs w:val="24"/>
          <w:lang w:eastAsia="ar-SA"/>
        </w:rPr>
        <w:t xml:space="preserve">eventual comenzi de test sau reset </w:t>
      </w:r>
    </w:p>
    <w:p w14:paraId="3AEE2210" w14:textId="53C69C52" w:rsidR="007B3CAF" w:rsidRPr="007B3CAF" w:rsidRDefault="007B3CAF" w:rsidP="007B3CAF">
      <w:pPr>
        <w:pStyle w:val="BodyText"/>
        <w:rPr>
          <w:rFonts w:ascii="Times New Roman" w:hAnsi="Times New Roman"/>
          <w:sz w:val="24"/>
          <w:szCs w:val="24"/>
          <w:lang w:eastAsia="ar-SA"/>
        </w:rPr>
      </w:pPr>
    </w:p>
    <w:p w14:paraId="5C9D8100" w14:textId="77777777" w:rsidR="007B3CAF" w:rsidRPr="007B3CAF" w:rsidRDefault="007B3CAF" w:rsidP="007B3CAF">
      <w:pPr>
        <w:pStyle w:val="BodyText"/>
        <w:numPr>
          <w:ilvl w:val="0"/>
          <w:numId w:val="19"/>
        </w:numPr>
        <w:rPr>
          <w:rFonts w:ascii="Times New Roman" w:hAnsi="Times New Roman"/>
          <w:b/>
          <w:bCs/>
          <w:sz w:val="26"/>
          <w:szCs w:val="26"/>
          <w:lang w:eastAsia="ar-SA"/>
        </w:rPr>
      </w:pPr>
      <w:r w:rsidRPr="007B3CAF">
        <w:rPr>
          <w:rFonts w:ascii="Times New Roman" w:hAnsi="Times New Roman"/>
          <w:b/>
          <w:bCs/>
          <w:sz w:val="26"/>
          <w:szCs w:val="26"/>
          <w:lang w:eastAsia="ar-SA"/>
        </w:rPr>
        <w:t>3. Furnizorii de date</w:t>
      </w:r>
    </w:p>
    <w:p w14:paraId="216AB7E4"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Datele sunt furnizate de următoarele componente:</w:t>
      </w:r>
    </w:p>
    <w:p w14:paraId="161D65F8"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t>3.1 Senzori hardware</w:t>
      </w:r>
    </w:p>
    <w:p w14:paraId="00DDA128" w14:textId="77777777" w:rsidR="007B3CAF" w:rsidRPr="007B3CAF" w:rsidRDefault="007B3CAF" w:rsidP="007B3CAF">
      <w:pPr>
        <w:pStyle w:val="BodyText"/>
        <w:numPr>
          <w:ilvl w:val="0"/>
          <w:numId w:val="88"/>
        </w:numPr>
        <w:rPr>
          <w:rFonts w:ascii="Times New Roman" w:hAnsi="Times New Roman"/>
          <w:sz w:val="24"/>
          <w:szCs w:val="24"/>
          <w:lang w:eastAsia="ar-SA"/>
        </w:rPr>
      </w:pPr>
      <w:r w:rsidRPr="007B3CAF">
        <w:rPr>
          <w:rFonts w:ascii="Times New Roman" w:hAnsi="Times New Roman"/>
          <w:sz w:val="24"/>
          <w:szCs w:val="24"/>
          <w:lang w:eastAsia="ar-SA"/>
        </w:rPr>
        <w:t xml:space="preserve">Senzor IR / ultrasonic → detectează prezența vehiculului </w:t>
      </w:r>
    </w:p>
    <w:p w14:paraId="517C28A3" w14:textId="77777777" w:rsidR="007B3CAF" w:rsidRPr="007B3CAF" w:rsidRDefault="007B3CAF" w:rsidP="007B3CAF">
      <w:pPr>
        <w:pStyle w:val="BodyText"/>
        <w:numPr>
          <w:ilvl w:val="0"/>
          <w:numId w:val="88"/>
        </w:numPr>
        <w:rPr>
          <w:rFonts w:ascii="Times New Roman" w:hAnsi="Times New Roman"/>
          <w:sz w:val="24"/>
          <w:szCs w:val="24"/>
          <w:lang w:eastAsia="ar-SA"/>
        </w:rPr>
      </w:pPr>
      <w:r w:rsidRPr="007B3CAF">
        <w:rPr>
          <w:rFonts w:ascii="Times New Roman" w:hAnsi="Times New Roman"/>
          <w:sz w:val="24"/>
          <w:szCs w:val="24"/>
          <w:lang w:eastAsia="ar-SA"/>
        </w:rPr>
        <w:t xml:space="preserve">Senzor gaz MQ-2 → detectează niveluri de gaz </w:t>
      </w:r>
    </w:p>
    <w:p w14:paraId="232FDC65"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t>3.2 Microcontroller (Arduino Mega)</w:t>
      </w:r>
    </w:p>
    <w:p w14:paraId="7E26D233" w14:textId="77777777" w:rsidR="007B3CAF" w:rsidRPr="007B3CAF" w:rsidRDefault="007B3CAF" w:rsidP="007B3CAF">
      <w:pPr>
        <w:pStyle w:val="BodyText"/>
        <w:numPr>
          <w:ilvl w:val="0"/>
          <w:numId w:val="89"/>
        </w:numPr>
        <w:rPr>
          <w:rFonts w:ascii="Times New Roman" w:hAnsi="Times New Roman"/>
          <w:sz w:val="24"/>
          <w:szCs w:val="24"/>
          <w:lang w:eastAsia="ar-SA"/>
        </w:rPr>
      </w:pPr>
      <w:r w:rsidRPr="007B3CAF">
        <w:rPr>
          <w:rFonts w:ascii="Times New Roman" w:hAnsi="Times New Roman"/>
          <w:sz w:val="24"/>
          <w:szCs w:val="24"/>
          <w:lang w:eastAsia="ar-SA"/>
        </w:rPr>
        <w:t xml:space="preserve">procesează datele brute </w:t>
      </w:r>
    </w:p>
    <w:p w14:paraId="325AE19E" w14:textId="77777777" w:rsidR="007B3CAF" w:rsidRPr="007B3CAF" w:rsidRDefault="007B3CAF" w:rsidP="007B3CAF">
      <w:pPr>
        <w:pStyle w:val="BodyText"/>
        <w:numPr>
          <w:ilvl w:val="0"/>
          <w:numId w:val="89"/>
        </w:numPr>
        <w:rPr>
          <w:rFonts w:ascii="Times New Roman" w:hAnsi="Times New Roman"/>
          <w:sz w:val="24"/>
          <w:szCs w:val="24"/>
          <w:lang w:eastAsia="ar-SA"/>
        </w:rPr>
      </w:pPr>
      <w:r w:rsidRPr="007B3CAF">
        <w:rPr>
          <w:rFonts w:ascii="Times New Roman" w:hAnsi="Times New Roman"/>
          <w:sz w:val="24"/>
          <w:szCs w:val="24"/>
          <w:lang w:eastAsia="ar-SA"/>
        </w:rPr>
        <w:t xml:space="preserve">generează starea logică a sistemului </w:t>
      </w:r>
    </w:p>
    <w:p w14:paraId="638E443C" w14:textId="77777777" w:rsidR="007B3CAF" w:rsidRPr="007B3CAF" w:rsidRDefault="007B3CAF" w:rsidP="007B3CAF">
      <w:pPr>
        <w:pStyle w:val="BodyText"/>
        <w:numPr>
          <w:ilvl w:val="0"/>
          <w:numId w:val="89"/>
        </w:numPr>
        <w:rPr>
          <w:rFonts w:ascii="Times New Roman" w:hAnsi="Times New Roman"/>
          <w:sz w:val="24"/>
          <w:szCs w:val="24"/>
          <w:lang w:eastAsia="ar-SA"/>
        </w:rPr>
      </w:pPr>
      <w:r w:rsidRPr="007B3CAF">
        <w:rPr>
          <w:rFonts w:ascii="Times New Roman" w:hAnsi="Times New Roman"/>
          <w:sz w:val="24"/>
          <w:szCs w:val="24"/>
          <w:lang w:eastAsia="ar-SA"/>
        </w:rPr>
        <w:t xml:space="preserve">transmite date către aplicație </w:t>
      </w:r>
    </w:p>
    <w:p w14:paraId="63DCA9D5"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t>3.3 Aplicația mobilă Android</w:t>
      </w:r>
    </w:p>
    <w:p w14:paraId="236C29C5" w14:textId="77777777" w:rsidR="007B3CAF" w:rsidRPr="007B3CAF" w:rsidRDefault="007B3CAF" w:rsidP="007B3CAF">
      <w:pPr>
        <w:pStyle w:val="BodyText"/>
        <w:numPr>
          <w:ilvl w:val="0"/>
          <w:numId w:val="90"/>
        </w:numPr>
        <w:rPr>
          <w:rFonts w:ascii="Times New Roman" w:hAnsi="Times New Roman"/>
          <w:sz w:val="24"/>
          <w:szCs w:val="24"/>
          <w:lang w:eastAsia="ar-SA"/>
        </w:rPr>
      </w:pPr>
      <w:r w:rsidRPr="007B3CAF">
        <w:rPr>
          <w:rFonts w:ascii="Times New Roman" w:hAnsi="Times New Roman"/>
          <w:sz w:val="24"/>
          <w:szCs w:val="24"/>
          <w:lang w:eastAsia="ar-SA"/>
        </w:rPr>
        <w:t xml:space="preserve">primește date prin Bluetooth </w:t>
      </w:r>
    </w:p>
    <w:p w14:paraId="078B38CC" w14:textId="77777777" w:rsidR="007B3CAF" w:rsidRPr="007B3CAF" w:rsidRDefault="007B3CAF" w:rsidP="007B3CAF">
      <w:pPr>
        <w:pStyle w:val="BodyText"/>
        <w:numPr>
          <w:ilvl w:val="0"/>
          <w:numId w:val="90"/>
        </w:numPr>
        <w:rPr>
          <w:rFonts w:ascii="Times New Roman" w:hAnsi="Times New Roman"/>
          <w:sz w:val="24"/>
          <w:szCs w:val="24"/>
          <w:lang w:eastAsia="ar-SA"/>
        </w:rPr>
      </w:pPr>
      <w:r w:rsidRPr="007B3CAF">
        <w:rPr>
          <w:rFonts w:ascii="Times New Roman" w:hAnsi="Times New Roman"/>
          <w:sz w:val="24"/>
          <w:szCs w:val="24"/>
          <w:lang w:eastAsia="ar-SA"/>
        </w:rPr>
        <w:t xml:space="preserve">afișează informațiile utilizatorului </w:t>
      </w:r>
    </w:p>
    <w:p w14:paraId="030E8F81" w14:textId="77777777" w:rsidR="007B3CAF" w:rsidRPr="007B3CAF" w:rsidRDefault="007B3CAF" w:rsidP="007B3CAF">
      <w:pPr>
        <w:pStyle w:val="BodyText"/>
        <w:numPr>
          <w:ilvl w:val="0"/>
          <w:numId w:val="90"/>
        </w:numPr>
        <w:rPr>
          <w:rFonts w:ascii="Times New Roman" w:hAnsi="Times New Roman"/>
          <w:sz w:val="24"/>
          <w:szCs w:val="24"/>
          <w:lang w:eastAsia="ar-SA"/>
        </w:rPr>
      </w:pPr>
      <w:r w:rsidRPr="007B3CAF">
        <w:rPr>
          <w:rFonts w:ascii="Times New Roman" w:hAnsi="Times New Roman"/>
          <w:sz w:val="24"/>
          <w:szCs w:val="24"/>
          <w:lang w:eastAsia="ar-SA"/>
        </w:rPr>
        <w:t xml:space="preserve">poate trimite comenzi de control (ex: reconectare) </w:t>
      </w:r>
    </w:p>
    <w:p w14:paraId="60A3ED7A" w14:textId="0953B84A" w:rsidR="007B3CAF" w:rsidRDefault="007B3CAF" w:rsidP="007B3CAF">
      <w:pPr>
        <w:pStyle w:val="BodyText"/>
        <w:rPr>
          <w:rFonts w:ascii="Times New Roman" w:hAnsi="Times New Roman"/>
          <w:sz w:val="24"/>
          <w:szCs w:val="24"/>
          <w:lang w:eastAsia="ar-SA"/>
        </w:rPr>
      </w:pPr>
    </w:p>
    <w:p w14:paraId="4D7E7CB0" w14:textId="77777777" w:rsidR="007B3CAF" w:rsidRDefault="007B3CAF" w:rsidP="007B3CAF">
      <w:pPr>
        <w:pStyle w:val="BodyText"/>
        <w:rPr>
          <w:rFonts w:ascii="Times New Roman" w:hAnsi="Times New Roman"/>
          <w:sz w:val="24"/>
          <w:szCs w:val="24"/>
          <w:lang w:eastAsia="ar-SA"/>
        </w:rPr>
      </w:pPr>
    </w:p>
    <w:p w14:paraId="0BB7B6D2" w14:textId="77777777" w:rsidR="007B3CAF" w:rsidRDefault="007B3CAF" w:rsidP="007B3CAF">
      <w:pPr>
        <w:pStyle w:val="BodyText"/>
        <w:rPr>
          <w:rFonts w:ascii="Times New Roman" w:hAnsi="Times New Roman"/>
          <w:sz w:val="24"/>
          <w:szCs w:val="24"/>
          <w:lang w:eastAsia="ar-SA"/>
        </w:rPr>
      </w:pPr>
    </w:p>
    <w:p w14:paraId="25CA9B8D" w14:textId="77777777" w:rsidR="007B3CAF" w:rsidRDefault="007B3CAF" w:rsidP="007B3CAF">
      <w:pPr>
        <w:pStyle w:val="BodyText"/>
        <w:rPr>
          <w:rFonts w:ascii="Times New Roman" w:hAnsi="Times New Roman"/>
          <w:sz w:val="24"/>
          <w:szCs w:val="24"/>
          <w:lang w:eastAsia="ar-SA"/>
        </w:rPr>
      </w:pPr>
    </w:p>
    <w:p w14:paraId="07E7266B" w14:textId="77777777" w:rsidR="007B3CAF" w:rsidRDefault="007B3CAF" w:rsidP="007B3CAF">
      <w:pPr>
        <w:pStyle w:val="BodyText"/>
        <w:rPr>
          <w:rFonts w:ascii="Times New Roman" w:hAnsi="Times New Roman"/>
          <w:sz w:val="24"/>
          <w:szCs w:val="24"/>
          <w:lang w:eastAsia="ar-SA"/>
        </w:rPr>
      </w:pPr>
    </w:p>
    <w:p w14:paraId="55FFB80F" w14:textId="77777777" w:rsidR="007B3CAF" w:rsidRPr="007B3CAF" w:rsidRDefault="007B3CAF" w:rsidP="007B3CAF">
      <w:pPr>
        <w:pStyle w:val="BodyText"/>
        <w:rPr>
          <w:rFonts w:ascii="Times New Roman" w:hAnsi="Times New Roman"/>
          <w:sz w:val="24"/>
          <w:szCs w:val="24"/>
          <w:lang w:eastAsia="ar-SA"/>
        </w:rPr>
      </w:pPr>
    </w:p>
    <w:p w14:paraId="0BDA4235" w14:textId="77777777" w:rsidR="007B3CAF" w:rsidRPr="007B3CAF" w:rsidRDefault="007B3CAF" w:rsidP="007B3CAF">
      <w:pPr>
        <w:pStyle w:val="BodyText"/>
        <w:numPr>
          <w:ilvl w:val="0"/>
          <w:numId w:val="19"/>
        </w:numPr>
        <w:rPr>
          <w:rFonts w:ascii="Times New Roman" w:hAnsi="Times New Roman"/>
          <w:b/>
          <w:bCs/>
          <w:sz w:val="26"/>
          <w:szCs w:val="26"/>
          <w:lang w:eastAsia="ar-SA"/>
        </w:rPr>
      </w:pPr>
      <w:r w:rsidRPr="007B3CAF">
        <w:rPr>
          <w:rFonts w:ascii="Times New Roman" w:hAnsi="Times New Roman"/>
          <w:b/>
          <w:bCs/>
          <w:sz w:val="26"/>
          <w:szCs w:val="26"/>
          <w:lang w:eastAsia="ar-SA"/>
        </w:rPr>
        <w:lastRenderedPageBreak/>
        <w:t>4. Stocarea datelor</w:t>
      </w:r>
    </w:p>
    <w:p w14:paraId="4F2AB06A"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t>4.1 Tip de stocare</w:t>
      </w:r>
    </w:p>
    <w:p w14:paraId="33BE9F16" w14:textId="77777777" w:rsidR="007B3CAF" w:rsidRPr="007B3CAF" w:rsidRDefault="007B3CAF" w:rsidP="007B3CAF">
      <w:pPr>
        <w:pStyle w:val="BodyText"/>
        <w:numPr>
          <w:ilvl w:val="0"/>
          <w:numId w:val="91"/>
        </w:numPr>
        <w:rPr>
          <w:rFonts w:ascii="Times New Roman" w:hAnsi="Times New Roman"/>
          <w:sz w:val="24"/>
          <w:szCs w:val="24"/>
          <w:lang w:eastAsia="ar-SA"/>
        </w:rPr>
      </w:pPr>
      <w:r w:rsidRPr="007B3CAF">
        <w:rPr>
          <w:rFonts w:ascii="Times New Roman" w:hAnsi="Times New Roman"/>
          <w:b/>
          <w:bCs/>
          <w:sz w:val="24"/>
          <w:szCs w:val="24"/>
          <w:lang w:eastAsia="ar-SA"/>
        </w:rPr>
        <w:t>Memorie volatilă (RAM Arduino)</w:t>
      </w:r>
      <w:r w:rsidRPr="007B3CAF">
        <w:rPr>
          <w:rFonts w:ascii="Times New Roman" w:hAnsi="Times New Roman"/>
          <w:sz w:val="24"/>
          <w:szCs w:val="24"/>
          <w:lang w:eastAsia="ar-SA"/>
        </w:rPr>
        <w:t xml:space="preserve"> </w:t>
      </w:r>
    </w:p>
    <w:p w14:paraId="32E9DAE5" w14:textId="77777777" w:rsidR="007B3CAF" w:rsidRPr="007B3CAF" w:rsidRDefault="007B3CAF" w:rsidP="007B3CAF">
      <w:pPr>
        <w:pStyle w:val="BodyText"/>
        <w:numPr>
          <w:ilvl w:val="0"/>
          <w:numId w:val="91"/>
        </w:numPr>
        <w:rPr>
          <w:rFonts w:ascii="Times New Roman" w:hAnsi="Times New Roman"/>
          <w:sz w:val="24"/>
          <w:szCs w:val="24"/>
          <w:lang w:eastAsia="ar-SA"/>
        </w:rPr>
      </w:pPr>
      <w:r w:rsidRPr="007B3CAF">
        <w:rPr>
          <w:rFonts w:ascii="Times New Roman" w:hAnsi="Times New Roman"/>
          <w:b/>
          <w:bCs/>
          <w:sz w:val="24"/>
          <w:szCs w:val="24"/>
          <w:lang w:eastAsia="ar-SA"/>
        </w:rPr>
        <w:t>Fără bază de date persistentă</w:t>
      </w:r>
      <w:r w:rsidRPr="007B3CAF">
        <w:rPr>
          <w:rFonts w:ascii="Times New Roman" w:hAnsi="Times New Roman"/>
          <w:sz w:val="24"/>
          <w:szCs w:val="24"/>
          <w:lang w:eastAsia="ar-SA"/>
        </w:rPr>
        <w:t xml:space="preserve"> </w:t>
      </w:r>
    </w:p>
    <w:p w14:paraId="507F5D1B" w14:textId="77777777" w:rsidR="007B3CAF" w:rsidRPr="007B3CAF" w:rsidRDefault="007B3CAF" w:rsidP="007B3CAF">
      <w:pPr>
        <w:pStyle w:val="BodyText"/>
        <w:numPr>
          <w:ilvl w:val="0"/>
          <w:numId w:val="91"/>
        </w:numPr>
        <w:rPr>
          <w:rFonts w:ascii="Times New Roman" w:hAnsi="Times New Roman"/>
          <w:sz w:val="24"/>
          <w:szCs w:val="24"/>
          <w:lang w:eastAsia="ar-SA"/>
        </w:rPr>
      </w:pPr>
      <w:r w:rsidRPr="007B3CAF">
        <w:rPr>
          <w:rFonts w:ascii="Times New Roman" w:hAnsi="Times New Roman"/>
          <w:b/>
          <w:bCs/>
          <w:sz w:val="24"/>
          <w:szCs w:val="24"/>
          <w:lang w:eastAsia="ar-SA"/>
        </w:rPr>
        <w:t>Fără stocare cloud sau server extern</w:t>
      </w:r>
      <w:r w:rsidRPr="007B3CAF">
        <w:rPr>
          <w:rFonts w:ascii="Times New Roman" w:hAnsi="Times New Roman"/>
          <w:sz w:val="24"/>
          <w:szCs w:val="24"/>
          <w:lang w:eastAsia="ar-SA"/>
        </w:rPr>
        <w:t xml:space="preserve"> </w:t>
      </w:r>
    </w:p>
    <w:p w14:paraId="4123AD73"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t>4.2 Persistență</w:t>
      </w:r>
    </w:p>
    <w:p w14:paraId="10C1EA0D" w14:textId="77777777" w:rsidR="007B3CAF" w:rsidRPr="007B3CAF" w:rsidRDefault="007B3CAF" w:rsidP="007B3CAF">
      <w:pPr>
        <w:pStyle w:val="BodyText"/>
        <w:numPr>
          <w:ilvl w:val="0"/>
          <w:numId w:val="92"/>
        </w:numPr>
        <w:rPr>
          <w:rFonts w:ascii="Times New Roman" w:hAnsi="Times New Roman"/>
          <w:sz w:val="24"/>
          <w:szCs w:val="24"/>
          <w:lang w:eastAsia="ar-SA"/>
        </w:rPr>
      </w:pPr>
      <w:r w:rsidRPr="007B3CAF">
        <w:rPr>
          <w:rFonts w:ascii="Times New Roman" w:hAnsi="Times New Roman"/>
          <w:sz w:val="24"/>
          <w:szCs w:val="24"/>
          <w:lang w:eastAsia="ar-SA"/>
        </w:rPr>
        <w:t xml:space="preserve">datele sunt temporare </w:t>
      </w:r>
    </w:p>
    <w:p w14:paraId="7A3C9CF5" w14:textId="77777777" w:rsidR="007B3CAF" w:rsidRPr="007B3CAF" w:rsidRDefault="007B3CAF" w:rsidP="007B3CAF">
      <w:pPr>
        <w:pStyle w:val="BodyText"/>
        <w:numPr>
          <w:ilvl w:val="0"/>
          <w:numId w:val="92"/>
        </w:numPr>
        <w:rPr>
          <w:rFonts w:ascii="Times New Roman" w:hAnsi="Times New Roman"/>
          <w:sz w:val="24"/>
          <w:szCs w:val="24"/>
          <w:lang w:eastAsia="ar-SA"/>
        </w:rPr>
      </w:pPr>
      <w:r w:rsidRPr="007B3CAF">
        <w:rPr>
          <w:rFonts w:ascii="Times New Roman" w:hAnsi="Times New Roman"/>
          <w:sz w:val="24"/>
          <w:szCs w:val="24"/>
          <w:lang w:eastAsia="ar-SA"/>
        </w:rPr>
        <w:t xml:space="preserve">se pierd la oprirea alimentării sistemului </w:t>
      </w:r>
    </w:p>
    <w:p w14:paraId="025E519A" w14:textId="4D8F58E0" w:rsidR="007B3CAF" w:rsidRPr="007B3CAF" w:rsidRDefault="007B3CAF" w:rsidP="007B3CAF">
      <w:pPr>
        <w:pStyle w:val="BodyText"/>
        <w:rPr>
          <w:rFonts w:ascii="Times New Roman" w:hAnsi="Times New Roman"/>
          <w:sz w:val="24"/>
          <w:szCs w:val="24"/>
          <w:lang w:eastAsia="ar-SA"/>
        </w:rPr>
      </w:pPr>
    </w:p>
    <w:p w14:paraId="776D3850" w14:textId="77777777" w:rsidR="007B3CAF" w:rsidRPr="007B3CAF" w:rsidRDefault="007B3CAF" w:rsidP="007B3CAF">
      <w:pPr>
        <w:pStyle w:val="BodyText"/>
        <w:numPr>
          <w:ilvl w:val="0"/>
          <w:numId w:val="19"/>
        </w:numPr>
        <w:rPr>
          <w:rFonts w:ascii="Times New Roman" w:hAnsi="Times New Roman"/>
          <w:b/>
          <w:bCs/>
          <w:sz w:val="26"/>
          <w:szCs w:val="26"/>
          <w:lang w:eastAsia="ar-SA"/>
        </w:rPr>
      </w:pPr>
      <w:r w:rsidRPr="007B3CAF">
        <w:rPr>
          <w:rFonts w:ascii="Times New Roman" w:hAnsi="Times New Roman"/>
          <w:b/>
          <w:bCs/>
          <w:sz w:val="26"/>
          <w:szCs w:val="26"/>
          <w:lang w:eastAsia="ar-SA"/>
        </w:rPr>
        <w:t>5. Formatul datelor în sistem</w:t>
      </w:r>
    </w:p>
    <w:p w14:paraId="34165E2F" w14:textId="77777777" w:rsidR="007B3CAF" w:rsidRPr="007B3CAF" w:rsidRDefault="007B3CAF" w:rsidP="007B3CAF">
      <w:pPr>
        <w:pStyle w:val="BodyText"/>
        <w:numPr>
          <w:ilvl w:val="0"/>
          <w:numId w:val="19"/>
        </w:numPr>
        <w:rPr>
          <w:rFonts w:ascii="Times New Roman" w:hAnsi="Times New Roman"/>
          <w:b/>
          <w:bCs/>
          <w:sz w:val="24"/>
          <w:szCs w:val="24"/>
          <w:lang w:eastAsia="ar-SA"/>
        </w:rPr>
      </w:pPr>
      <w:r w:rsidRPr="007B3CAF">
        <w:rPr>
          <w:rFonts w:ascii="Times New Roman" w:hAnsi="Times New Roman"/>
          <w:b/>
          <w:bCs/>
          <w:sz w:val="24"/>
          <w:szCs w:val="24"/>
          <w:lang w:eastAsia="ar-SA"/>
        </w:rPr>
        <w:t>5.1 Format intern (Arduino)</w:t>
      </w:r>
    </w:p>
    <w:p w14:paraId="59280B10" w14:textId="77777777" w:rsidR="007B3CAF" w:rsidRPr="007B3CAF" w:rsidRDefault="007B3CAF" w:rsidP="007B3CAF">
      <w:pPr>
        <w:pStyle w:val="BodyText"/>
        <w:numPr>
          <w:ilvl w:val="0"/>
          <w:numId w:val="93"/>
        </w:numPr>
        <w:rPr>
          <w:rFonts w:ascii="Times New Roman" w:hAnsi="Times New Roman"/>
          <w:sz w:val="24"/>
          <w:szCs w:val="24"/>
          <w:lang w:eastAsia="ar-SA"/>
        </w:rPr>
      </w:pPr>
      <w:r w:rsidRPr="007B3CAF">
        <w:rPr>
          <w:rFonts w:ascii="Times New Roman" w:hAnsi="Times New Roman"/>
          <w:sz w:val="24"/>
          <w:szCs w:val="24"/>
          <w:lang w:eastAsia="ar-SA"/>
        </w:rPr>
        <w:t xml:space="preserve">variabile C/C++: </w:t>
      </w:r>
    </w:p>
    <w:p w14:paraId="703D446B" w14:textId="77777777" w:rsidR="007B3CAF" w:rsidRPr="007B3CAF" w:rsidRDefault="007B3CAF" w:rsidP="007B3CAF">
      <w:pPr>
        <w:pStyle w:val="BodyText"/>
        <w:numPr>
          <w:ilvl w:val="1"/>
          <w:numId w:val="93"/>
        </w:numPr>
        <w:rPr>
          <w:rFonts w:ascii="Times New Roman" w:hAnsi="Times New Roman"/>
          <w:sz w:val="24"/>
          <w:szCs w:val="24"/>
          <w:lang w:eastAsia="ar-SA"/>
        </w:rPr>
      </w:pPr>
      <w:r w:rsidRPr="007B3CAF">
        <w:rPr>
          <w:rFonts w:ascii="Times New Roman" w:hAnsi="Times New Roman"/>
          <w:sz w:val="24"/>
          <w:szCs w:val="24"/>
          <w:lang w:eastAsia="ar-SA"/>
        </w:rPr>
        <w:t xml:space="preserve">int locuri_libere </w:t>
      </w:r>
    </w:p>
    <w:p w14:paraId="7976B461" w14:textId="77777777" w:rsidR="007B3CAF" w:rsidRPr="007B3CAF" w:rsidRDefault="007B3CAF" w:rsidP="007B3CAF">
      <w:pPr>
        <w:pStyle w:val="BodyText"/>
        <w:numPr>
          <w:ilvl w:val="1"/>
          <w:numId w:val="93"/>
        </w:numPr>
        <w:rPr>
          <w:rFonts w:ascii="Times New Roman" w:hAnsi="Times New Roman"/>
          <w:sz w:val="24"/>
          <w:szCs w:val="24"/>
          <w:lang w:eastAsia="ar-SA"/>
        </w:rPr>
      </w:pPr>
      <w:r w:rsidRPr="007B3CAF">
        <w:rPr>
          <w:rFonts w:ascii="Times New Roman" w:hAnsi="Times New Roman"/>
          <w:sz w:val="24"/>
          <w:szCs w:val="24"/>
          <w:lang w:eastAsia="ar-SA"/>
        </w:rPr>
        <w:t xml:space="preserve">bool senzor_gaz </w:t>
      </w:r>
    </w:p>
    <w:p w14:paraId="59F2E2A6" w14:textId="77777777" w:rsidR="007B3CAF" w:rsidRPr="007B3CAF" w:rsidRDefault="007B3CAF" w:rsidP="007B3CAF">
      <w:pPr>
        <w:pStyle w:val="BodyText"/>
        <w:numPr>
          <w:ilvl w:val="1"/>
          <w:numId w:val="93"/>
        </w:numPr>
        <w:rPr>
          <w:rFonts w:ascii="Times New Roman" w:hAnsi="Times New Roman"/>
          <w:sz w:val="24"/>
          <w:szCs w:val="24"/>
          <w:lang w:eastAsia="ar-SA"/>
        </w:rPr>
      </w:pPr>
      <w:r w:rsidRPr="007B3CAF">
        <w:rPr>
          <w:rFonts w:ascii="Times New Roman" w:hAnsi="Times New Roman"/>
          <w:sz w:val="24"/>
          <w:szCs w:val="24"/>
          <w:lang w:eastAsia="ar-SA"/>
        </w:rPr>
        <w:t xml:space="preserve">bool stare_bariera </w:t>
      </w:r>
    </w:p>
    <w:p w14:paraId="55EDEC6B" w14:textId="77777777" w:rsidR="007B3CAF" w:rsidRPr="007B3CAF" w:rsidRDefault="007B3CAF" w:rsidP="007B3CAF">
      <w:pPr>
        <w:pStyle w:val="BodyText"/>
        <w:numPr>
          <w:ilvl w:val="0"/>
          <w:numId w:val="19"/>
        </w:numPr>
        <w:rPr>
          <w:rFonts w:ascii="Times New Roman" w:hAnsi="Times New Roman"/>
          <w:b/>
          <w:bCs/>
          <w:sz w:val="26"/>
          <w:szCs w:val="26"/>
          <w:lang w:eastAsia="ar-SA"/>
        </w:rPr>
      </w:pPr>
      <w:r w:rsidRPr="007B3CAF">
        <w:rPr>
          <w:rFonts w:ascii="Times New Roman" w:hAnsi="Times New Roman"/>
          <w:b/>
          <w:bCs/>
          <w:sz w:val="26"/>
          <w:szCs w:val="26"/>
          <w:lang w:eastAsia="ar-SA"/>
        </w:rPr>
        <w:t>5.2 Format comunicație Bluetooth</w:t>
      </w:r>
    </w:p>
    <w:p w14:paraId="2393B737"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Date transmise sub formă de șiruri de caractere:</w:t>
      </w:r>
    </w:p>
    <w:p w14:paraId="74E8737F"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Exemple:</w:t>
      </w:r>
    </w:p>
    <w:p w14:paraId="14A3CA06" w14:textId="77777777" w:rsidR="007B3CAF" w:rsidRPr="007B3CAF" w:rsidRDefault="007B3CAF" w:rsidP="007B3CAF">
      <w:pPr>
        <w:pStyle w:val="BodyText"/>
        <w:numPr>
          <w:ilvl w:val="0"/>
          <w:numId w:val="94"/>
        </w:numPr>
        <w:rPr>
          <w:rFonts w:ascii="Times New Roman" w:hAnsi="Times New Roman"/>
          <w:sz w:val="24"/>
          <w:szCs w:val="24"/>
          <w:lang w:eastAsia="ar-SA"/>
        </w:rPr>
      </w:pPr>
      <w:r w:rsidRPr="007B3CAF">
        <w:rPr>
          <w:rFonts w:ascii="Times New Roman" w:hAnsi="Times New Roman"/>
          <w:sz w:val="24"/>
          <w:szCs w:val="24"/>
          <w:lang w:eastAsia="ar-SA"/>
        </w:rPr>
        <w:t xml:space="preserve">"FREE:3" → 3 locuri disponibile </w:t>
      </w:r>
    </w:p>
    <w:p w14:paraId="6A89F775" w14:textId="77777777" w:rsidR="007B3CAF" w:rsidRPr="007B3CAF" w:rsidRDefault="007B3CAF" w:rsidP="007B3CAF">
      <w:pPr>
        <w:pStyle w:val="BodyText"/>
        <w:numPr>
          <w:ilvl w:val="0"/>
          <w:numId w:val="94"/>
        </w:numPr>
        <w:rPr>
          <w:rFonts w:ascii="Times New Roman" w:hAnsi="Times New Roman"/>
          <w:sz w:val="24"/>
          <w:szCs w:val="24"/>
          <w:lang w:eastAsia="ar-SA"/>
        </w:rPr>
      </w:pPr>
      <w:r w:rsidRPr="007B3CAF">
        <w:rPr>
          <w:rFonts w:ascii="Times New Roman" w:hAnsi="Times New Roman"/>
          <w:sz w:val="24"/>
          <w:szCs w:val="24"/>
          <w:lang w:eastAsia="ar-SA"/>
        </w:rPr>
        <w:t xml:space="preserve">"FULL" → parcare plină </w:t>
      </w:r>
    </w:p>
    <w:p w14:paraId="49E734F2" w14:textId="77777777" w:rsidR="007B3CAF" w:rsidRPr="007B3CAF" w:rsidRDefault="007B3CAF" w:rsidP="007B3CAF">
      <w:pPr>
        <w:pStyle w:val="BodyText"/>
        <w:numPr>
          <w:ilvl w:val="0"/>
          <w:numId w:val="94"/>
        </w:numPr>
        <w:rPr>
          <w:rFonts w:ascii="Times New Roman" w:hAnsi="Times New Roman"/>
          <w:sz w:val="24"/>
          <w:szCs w:val="24"/>
          <w:lang w:eastAsia="ar-SA"/>
        </w:rPr>
      </w:pPr>
      <w:r w:rsidRPr="007B3CAF">
        <w:rPr>
          <w:rFonts w:ascii="Times New Roman" w:hAnsi="Times New Roman"/>
          <w:sz w:val="24"/>
          <w:szCs w:val="24"/>
          <w:lang w:eastAsia="ar-SA"/>
        </w:rPr>
        <w:t xml:space="preserve">"ALERT_GAS" → detecție gaz </w:t>
      </w:r>
    </w:p>
    <w:p w14:paraId="45E701E7" w14:textId="39159AA6" w:rsidR="007B3CAF" w:rsidRPr="007B3CAF" w:rsidRDefault="007B3CAF" w:rsidP="007B3CAF">
      <w:pPr>
        <w:pStyle w:val="BodyText"/>
        <w:rPr>
          <w:rFonts w:ascii="Times New Roman" w:hAnsi="Times New Roman"/>
          <w:sz w:val="24"/>
          <w:szCs w:val="24"/>
          <w:lang w:eastAsia="ar-SA"/>
        </w:rPr>
      </w:pPr>
    </w:p>
    <w:p w14:paraId="4A40DA87" w14:textId="77777777" w:rsidR="007B3CAF" w:rsidRPr="007B3CAF" w:rsidRDefault="007B3CAF" w:rsidP="007B3CAF">
      <w:pPr>
        <w:pStyle w:val="BodyText"/>
        <w:numPr>
          <w:ilvl w:val="0"/>
          <w:numId w:val="19"/>
        </w:numPr>
        <w:rPr>
          <w:rFonts w:ascii="Times New Roman" w:hAnsi="Times New Roman"/>
          <w:b/>
          <w:bCs/>
          <w:sz w:val="26"/>
          <w:szCs w:val="26"/>
          <w:lang w:eastAsia="ar-SA"/>
        </w:rPr>
      </w:pPr>
      <w:r w:rsidRPr="007B3CAF">
        <w:rPr>
          <w:rFonts w:ascii="Times New Roman" w:hAnsi="Times New Roman"/>
          <w:b/>
          <w:bCs/>
          <w:sz w:val="26"/>
          <w:szCs w:val="26"/>
          <w:lang w:eastAsia="ar-SA"/>
        </w:rPr>
        <w:t>6. Fluxul datelor în sistem</w:t>
      </w:r>
    </w:p>
    <w:p w14:paraId="350C3E31" w14:textId="77777777" w:rsidR="007B3CAF" w:rsidRPr="007B3CAF" w:rsidRDefault="007B3CAF" w:rsidP="007B3CAF">
      <w:pPr>
        <w:pStyle w:val="BodyText"/>
        <w:rPr>
          <w:rFonts w:ascii="Times New Roman" w:hAnsi="Times New Roman"/>
          <w:sz w:val="24"/>
          <w:szCs w:val="24"/>
          <w:lang w:eastAsia="ar-SA"/>
        </w:rPr>
      </w:pPr>
      <w:r w:rsidRPr="007B3CAF">
        <w:rPr>
          <w:rFonts w:ascii="Times New Roman" w:hAnsi="Times New Roman"/>
          <w:sz w:val="24"/>
          <w:szCs w:val="24"/>
          <w:lang w:eastAsia="ar-SA"/>
        </w:rPr>
        <w:t>[SENZORI]</w:t>
      </w:r>
      <w:r w:rsidRPr="007B3CAF">
        <w:rPr>
          <w:rFonts w:ascii="Times New Roman" w:hAnsi="Times New Roman"/>
          <w:sz w:val="24"/>
          <w:szCs w:val="24"/>
          <w:lang w:eastAsia="ar-SA"/>
        </w:rPr>
        <w:br/>
        <w:t xml:space="preserve">   ↓ (semnal analog/digital)</w:t>
      </w:r>
      <w:r w:rsidRPr="007B3CAF">
        <w:rPr>
          <w:rFonts w:ascii="Times New Roman" w:hAnsi="Times New Roman"/>
          <w:sz w:val="24"/>
          <w:szCs w:val="24"/>
          <w:lang w:eastAsia="ar-SA"/>
        </w:rPr>
        <w:br/>
        <w:t>[ARDUINO MEGA]</w:t>
      </w:r>
      <w:r w:rsidRPr="007B3CAF">
        <w:rPr>
          <w:rFonts w:ascii="Times New Roman" w:hAnsi="Times New Roman"/>
          <w:sz w:val="24"/>
          <w:szCs w:val="24"/>
          <w:lang w:eastAsia="ar-SA"/>
        </w:rPr>
        <w:br/>
        <w:t xml:space="preserve">   ↓ (procesare logică)</w:t>
      </w:r>
      <w:r w:rsidRPr="007B3CAF">
        <w:rPr>
          <w:rFonts w:ascii="Times New Roman" w:hAnsi="Times New Roman"/>
          <w:sz w:val="24"/>
          <w:szCs w:val="24"/>
          <w:lang w:eastAsia="ar-SA"/>
        </w:rPr>
        <w:br/>
        <w:t>[STARE SISTEM]</w:t>
      </w:r>
      <w:r w:rsidRPr="007B3CAF">
        <w:rPr>
          <w:rFonts w:ascii="Times New Roman" w:hAnsi="Times New Roman"/>
          <w:sz w:val="24"/>
          <w:szCs w:val="24"/>
          <w:lang w:eastAsia="ar-SA"/>
        </w:rPr>
        <w:br/>
        <w:t xml:space="preserve">   ↓ (UART Serial)</w:t>
      </w:r>
      <w:r w:rsidRPr="007B3CAF">
        <w:rPr>
          <w:rFonts w:ascii="Times New Roman" w:hAnsi="Times New Roman"/>
          <w:sz w:val="24"/>
          <w:szCs w:val="24"/>
          <w:lang w:eastAsia="ar-SA"/>
        </w:rPr>
        <w:br/>
        <w:t>[HC-05 Bluetooth]</w:t>
      </w:r>
      <w:r w:rsidRPr="007B3CAF">
        <w:rPr>
          <w:rFonts w:ascii="Times New Roman" w:hAnsi="Times New Roman"/>
          <w:sz w:val="24"/>
          <w:szCs w:val="24"/>
          <w:lang w:eastAsia="ar-SA"/>
        </w:rPr>
        <w:br/>
        <w:t xml:space="preserve">   ↓ (wireless)</w:t>
      </w:r>
      <w:r w:rsidRPr="007B3CAF">
        <w:rPr>
          <w:rFonts w:ascii="Times New Roman" w:hAnsi="Times New Roman"/>
          <w:sz w:val="24"/>
          <w:szCs w:val="24"/>
          <w:lang w:eastAsia="ar-SA"/>
        </w:rPr>
        <w:br/>
        <w:t>[ANDROID APP]</w:t>
      </w:r>
      <w:r w:rsidRPr="007B3CAF">
        <w:rPr>
          <w:rFonts w:ascii="Times New Roman" w:hAnsi="Times New Roman"/>
          <w:sz w:val="24"/>
          <w:szCs w:val="24"/>
          <w:lang w:eastAsia="ar-SA"/>
        </w:rPr>
        <w:br/>
        <w:t xml:space="preserve">   ↓</w:t>
      </w:r>
      <w:r w:rsidRPr="007B3CAF">
        <w:rPr>
          <w:rFonts w:ascii="Times New Roman" w:hAnsi="Times New Roman"/>
          <w:sz w:val="24"/>
          <w:szCs w:val="24"/>
          <w:lang w:eastAsia="ar-SA"/>
        </w:rPr>
        <w:br/>
        <w:t>[INTERFAȚĂ UTILIZATOR]</w:t>
      </w:r>
    </w:p>
    <w:p w14:paraId="31BAACC7" w14:textId="147FB7E3" w:rsidR="007B3CAF" w:rsidRPr="007B3CAF" w:rsidRDefault="007B3CAF" w:rsidP="007B3CAF">
      <w:pPr>
        <w:pStyle w:val="BodyText"/>
        <w:rPr>
          <w:rFonts w:ascii="Times New Roman" w:hAnsi="Times New Roman"/>
          <w:sz w:val="24"/>
          <w:szCs w:val="24"/>
          <w:lang w:eastAsia="ar-SA"/>
        </w:rPr>
      </w:pPr>
    </w:p>
    <w:p w14:paraId="61831300" w14:textId="77777777" w:rsidR="007B3CAF" w:rsidRPr="007B3CAF" w:rsidRDefault="007B3CAF" w:rsidP="007B3CAF">
      <w:pPr>
        <w:pStyle w:val="BodyText"/>
        <w:numPr>
          <w:ilvl w:val="0"/>
          <w:numId w:val="19"/>
        </w:numPr>
        <w:rPr>
          <w:rFonts w:ascii="Times New Roman" w:hAnsi="Times New Roman"/>
          <w:b/>
          <w:bCs/>
          <w:sz w:val="26"/>
          <w:szCs w:val="26"/>
          <w:lang w:eastAsia="ar-SA"/>
        </w:rPr>
      </w:pPr>
      <w:r w:rsidRPr="007B3CAF">
        <w:rPr>
          <w:rFonts w:ascii="Times New Roman" w:hAnsi="Times New Roman"/>
          <w:b/>
          <w:bCs/>
          <w:sz w:val="26"/>
          <w:szCs w:val="26"/>
          <w:lang w:eastAsia="ar-SA"/>
        </w:rPr>
        <w:lastRenderedPageBreak/>
        <w:t>7. Concluzii privind datele</w:t>
      </w:r>
    </w:p>
    <w:p w14:paraId="7C7CD67D" w14:textId="77777777" w:rsidR="007B3CAF" w:rsidRPr="007B3CAF" w:rsidRDefault="007B3CAF" w:rsidP="007B3CAF">
      <w:pPr>
        <w:pStyle w:val="BodyText"/>
        <w:numPr>
          <w:ilvl w:val="0"/>
          <w:numId w:val="95"/>
        </w:numPr>
        <w:rPr>
          <w:rFonts w:ascii="Times New Roman" w:hAnsi="Times New Roman"/>
          <w:sz w:val="24"/>
          <w:szCs w:val="24"/>
          <w:lang w:eastAsia="ar-SA"/>
        </w:rPr>
      </w:pPr>
      <w:r w:rsidRPr="007B3CAF">
        <w:rPr>
          <w:rFonts w:ascii="Times New Roman" w:hAnsi="Times New Roman"/>
          <w:sz w:val="24"/>
          <w:szCs w:val="24"/>
          <w:lang w:eastAsia="ar-SA"/>
        </w:rPr>
        <w:t xml:space="preserve">Sistemul gestionează exclusiv date tehnice și operaționale </w:t>
      </w:r>
    </w:p>
    <w:p w14:paraId="5C3D8467" w14:textId="77777777" w:rsidR="007B3CAF" w:rsidRPr="007B3CAF" w:rsidRDefault="007B3CAF" w:rsidP="007B3CAF">
      <w:pPr>
        <w:pStyle w:val="BodyText"/>
        <w:numPr>
          <w:ilvl w:val="0"/>
          <w:numId w:val="95"/>
        </w:numPr>
        <w:rPr>
          <w:rFonts w:ascii="Times New Roman" w:hAnsi="Times New Roman"/>
          <w:sz w:val="24"/>
          <w:szCs w:val="24"/>
          <w:lang w:eastAsia="ar-SA"/>
        </w:rPr>
      </w:pPr>
      <w:r w:rsidRPr="007B3CAF">
        <w:rPr>
          <w:rFonts w:ascii="Times New Roman" w:hAnsi="Times New Roman"/>
          <w:sz w:val="24"/>
          <w:szCs w:val="24"/>
          <w:lang w:eastAsia="ar-SA"/>
        </w:rPr>
        <w:t xml:space="preserve">Nu sunt colectate sau stocate date personale </w:t>
      </w:r>
    </w:p>
    <w:p w14:paraId="3F0D3B29" w14:textId="77777777" w:rsidR="007B3CAF" w:rsidRPr="007B3CAF" w:rsidRDefault="007B3CAF" w:rsidP="007B3CAF">
      <w:pPr>
        <w:pStyle w:val="BodyText"/>
        <w:numPr>
          <w:ilvl w:val="0"/>
          <w:numId w:val="95"/>
        </w:numPr>
        <w:rPr>
          <w:rFonts w:ascii="Times New Roman" w:hAnsi="Times New Roman"/>
          <w:sz w:val="24"/>
          <w:szCs w:val="24"/>
          <w:lang w:eastAsia="ar-SA"/>
        </w:rPr>
      </w:pPr>
      <w:r w:rsidRPr="007B3CAF">
        <w:rPr>
          <w:rFonts w:ascii="Times New Roman" w:hAnsi="Times New Roman"/>
          <w:sz w:val="24"/>
          <w:szCs w:val="24"/>
          <w:lang w:eastAsia="ar-SA"/>
        </w:rPr>
        <w:t xml:space="preserve">Toate informațiile sunt generate în timp real </w:t>
      </w:r>
    </w:p>
    <w:p w14:paraId="79A36244" w14:textId="77777777" w:rsidR="007B3CAF" w:rsidRPr="007B3CAF" w:rsidRDefault="007B3CAF" w:rsidP="007B3CAF">
      <w:pPr>
        <w:pStyle w:val="BodyText"/>
        <w:numPr>
          <w:ilvl w:val="0"/>
          <w:numId w:val="95"/>
        </w:numPr>
        <w:rPr>
          <w:rFonts w:ascii="Times New Roman" w:hAnsi="Times New Roman"/>
          <w:sz w:val="24"/>
          <w:szCs w:val="24"/>
          <w:lang w:eastAsia="ar-SA"/>
        </w:rPr>
      </w:pPr>
      <w:r w:rsidRPr="007B3CAF">
        <w:rPr>
          <w:rFonts w:ascii="Times New Roman" w:hAnsi="Times New Roman"/>
          <w:sz w:val="24"/>
          <w:szCs w:val="24"/>
          <w:lang w:eastAsia="ar-SA"/>
        </w:rPr>
        <w:t>Nu există baze de date sau stocare persistentă</w:t>
      </w:r>
    </w:p>
    <w:p w14:paraId="4DF22270" w14:textId="77777777" w:rsidR="00956AF4" w:rsidRPr="00956AF4" w:rsidRDefault="00956AF4" w:rsidP="00956AF4">
      <w:pPr>
        <w:pStyle w:val="BodyText"/>
        <w:rPr>
          <w:lang w:val="ro-RO" w:eastAsia="ar-SA"/>
        </w:rPr>
      </w:pPr>
    </w:p>
    <w:p w14:paraId="33EF4C7E" w14:textId="741DF7C4" w:rsidR="00521555" w:rsidRDefault="007B3CAF" w:rsidP="008B3F72">
      <w:pPr>
        <w:pStyle w:val="Heading3"/>
      </w:pPr>
      <w:bookmarkStart w:id="32" w:name="_Toc160527853"/>
      <w:r>
        <w:t xml:space="preserve">4.5   </w:t>
      </w:r>
      <w:r w:rsidR="00956AF4">
        <w:t>Arhitectura de comunicații interne</w:t>
      </w:r>
      <w:bookmarkEnd w:id="32"/>
    </w:p>
    <w:p w14:paraId="000DD088"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1. Arhitectura rețelei de comunicații</w:t>
      </w:r>
    </w:p>
    <w:p w14:paraId="2D05A748"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 xml:space="preserve">Sistemul Smart Parking utilizează o arhitectură de comunicații </w:t>
      </w:r>
      <w:r w:rsidRPr="007B3CAF">
        <w:rPr>
          <w:rFonts w:ascii="Times New Roman" w:hAnsi="Times New Roman"/>
          <w:b/>
          <w:bCs/>
          <w:sz w:val="24"/>
          <w:szCs w:val="24"/>
        </w:rPr>
        <w:t>locală, de tip punct-la-punct (point-to-point)</w:t>
      </w:r>
      <w:r w:rsidRPr="007B3CAF">
        <w:rPr>
          <w:rFonts w:ascii="Times New Roman" w:hAnsi="Times New Roman"/>
          <w:sz w:val="24"/>
          <w:szCs w:val="24"/>
        </w:rPr>
        <w:t>, bazată pe conexiune wireless Bluetooth între modulul hardware și aplicația mobilă.</w:t>
      </w:r>
    </w:p>
    <w:p w14:paraId="4CEF3FA3"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Arhitectura generală este:</w:t>
      </w:r>
    </w:p>
    <w:p w14:paraId="11692676" w14:textId="77777777" w:rsidR="007B3CAF" w:rsidRPr="007B3CAF" w:rsidRDefault="007B3CAF" w:rsidP="007B3CAF">
      <w:pPr>
        <w:numPr>
          <w:ilvl w:val="0"/>
          <w:numId w:val="96"/>
        </w:numPr>
        <w:rPr>
          <w:rFonts w:ascii="Times New Roman" w:hAnsi="Times New Roman"/>
          <w:sz w:val="24"/>
          <w:szCs w:val="24"/>
        </w:rPr>
      </w:pPr>
      <w:r w:rsidRPr="007B3CAF">
        <w:rPr>
          <w:rFonts w:ascii="Times New Roman" w:hAnsi="Times New Roman"/>
          <w:b/>
          <w:bCs/>
          <w:sz w:val="24"/>
          <w:szCs w:val="24"/>
        </w:rPr>
        <w:t>Nivel hardware (Arduino Mega + senzori + actuatori)</w:t>
      </w:r>
      <w:r w:rsidRPr="007B3CAF">
        <w:rPr>
          <w:rFonts w:ascii="Times New Roman" w:hAnsi="Times New Roman"/>
          <w:sz w:val="24"/>
          <w:szCs w:val="24"/>
        </w:rPr>
        <w:t xml:space="preserve"> </w:t>
      </w:r>
    </w:p>
    <w:p w14:paraId="09F532F8" w14:textId="77777777" w:rsidR="007B3CAF" w:rsidRPr="007B3CAF" w:rsidRDefault="007B3CAF" w:rsidP="007B3CAF">
      <w:pPr>
        <w:numPr>
          <w:ilvl w:val="0"/>
          <w:numId w:val="96"/>
        </w:numPr>
        <w:rPr>
          <w:rFonts w:ascii="Times New Roman" w:hAnsi="Times New Roman"/>
          <w:sz w:val="24"/>
          <w:szCs w:val="24"/>
        </w:rPr>
      </w:pPr>
      <w:r w:rsidRPr="007B3CAF">
        <w:rPr>
          <w:rFonts w:ascii="Times New Roman" w:hAnsi="Times New Roman"/>
          <w:b/>
          <w:bCs/>
          <w:sz w:val="24"/>
          <w:szCs w:val="24"/>
        </w:rPr>
        <w:t>Nivel comunicație (Bluetooth HC-05)</w:t>
      </w:r>
      <w:r w:rsidRPr="007B3CAF">
        <w:rPr>
          <w:rFonts w:ascii="Times New Roman" w:hAnsi="Times New Roman"/>
          <w:sz w:val="24"/>
          <w:szCs w:val="24"/>
        </w:rPr>
        <w:t xml:space="preserve"> </w:t>
      </w:r>
    </w:p>
    <w:p w14:paraId="1EB10D1E" w14:textId="77777777" w:rsidR="007B3CAF" w:rsidRPr="007B3CAF" w:rsidRDefault="007B3CAF" w:rsidP="007B3CAF">
      <w:pPr>
        <w:numPr>
          <w:ilvl w:val="0"/>
          <w:numId w:val="96"/>
        </w:numPr>
        <w:rPr>
          <w:rFonts w:ascii="Times New Roman" w:hAnsi="Times New Roman"/>
          <w:sz w:val="24"/>
          <w:szCs w:val="24"/>
        </w:rPr>
      </w:pPr>
      <w:r w:rsidRPr="007B3CAF">
        <w:rPr>
          <w:rFonts w:ascii="Times New Roman" w:hAnsi="Times New Roman"/>
          <w:b/>
          <w:bCs/>
          <w:sz w:val="24"/>
          <w:szCs w:val="24"/>
        </w:rPr>
        <w:t>Nivel aplicație (Android smartphone)</w:t>
      </w:r>
      <w:r w:rsidRPr="007B3CAF">
        <w:rPr>
          <w:rFonts w:ascii="Times New Roman" w:hAnsi="Times New Roman"/>
          <w:sz w:val="24"/>
          <w:szCs w:val="24"/>
        </w:rPr>
        <w:t xml:space="preserve"> </w:t>
      </w:r>
    </w:p>
    <w:p w14:paraId="0950F425"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Sistemul NU utilizează infrastructură LAN sau WAN, ci funcționează exclusiv într-o rețea locală Bluetooth (WPAN – Wireless Personal Area Network).</w:t>
      </w:r>
    </w:p>
    <w:p w14:paraId="01B2E46B" w14:textId="02B0D041" w:rsidR="007B3CAF" w:rsidRPr="007B3CAF" w:rsidRDefault="007B3CAF" w:rsidP="007B3CAF">
      <w:pPr>
        <w:rPr>
          <w:rFonts w:ascii="Times New Roman" w:hAnsi="Times New Roman"/>
          <w:sz w:val="24"/>
          <w:szCs w:val="24"/>
        </w:rPr>
      </w:pPr>
    </w:p>
    <w:p w14:paraId="46F1A075"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2. Componentele rețelei de comunicații</w:t>
      </w:r>
    </w:p>
    <w:p w14:paraId="3EA57C34"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2.1 Modul de comunicație principal</w:t>
      </w:r>
    </w:p>
    <w:p w14:paraId="6D9A9D3F" w14:textId="77777777" w:rsidR="007B3CAF" w:rsidRPr="007B3CAF" w:rsidRDefault="007B3CAF" w:rsidP="007B3CAF">
      <w:pPr>
        <w:numPr>
          <w:ilvl w:val="0"/>
          <w:numId w:val="97"/>
        </w:numPr>
        <w:rPr>
          <w:rFonts w:ascii="Times New Roman" w:hAnsi="Times New Roman"/>
          <w:sz w:val="24"/>
          <w:szCs w:val="24"/>
        </w:rPr>
      </w:pPr>
      <w:r w:rsidRPr="007B3CAF">
        <w:rPr>
          <w:rFonts w:ascii="Times New Roman" w:hAnsi="Times New Roman"/>
          <w:b/>
          <w:bCs/>
          <w:sz w:val="24"/>
          <w:szCs w:val="24"/>
        </w:rPr>
        <w:t>HC-05 Bluetooth Module</w:t>
      </w:r>
      <w:r w:rsidRPr="007B3CAF">
        <w:rPr>
          <w:rFonts w:ascii="Times New Roman" w:hAnsi="Times New Roman"/>
          <w:sz w:val="24"/>
          <w:szCs w:val="24"/>
        </w:rPr>
        <w:t xml:space="preserve"> </w:t>
      </w:r>
    </w:p>
    <w:p w14:paraId="5F8F693B" w14:textId="77777777" w:rsidR="007B3CAF" w:rsidRPr="007B3CAF" w:rsidRDefault="007B3CAF" w:rsidP="007B3CAF">
      <w:pPr>
        <w:numPr>
          <w:ilvl w:val="1"/>
          <w:numId w:val="97"/>
        </w:numPr>
        <w:rPr>
          <w:rFonts w:ascii="Times New Roman" w:hAnsi="Times New Roman"/>
          <w:sz w:val="24"/>
          <w:szCs w:val="24"/>
        </w:rPr>
      </w:pPr>
      <w:r w:rsidRPr="007B3CAF">
        <w:rPr>
          <w:rFonts w:ascii="Times New Roman" w:hAnsi="Times New Roman"/>
          <w:sz w:val="24"/>
          <w:szCs w:val="24"/>
        </w:rPr>
        <w:t xml:space="preserve">Rol: transmiterea datelor între Arduino și smartphone </w:t>
      </w:r>
    </w:p>
    <w:p w14:paraId="1BC4D347" w14:textId="77777777" w:rsidR="007B3CAF" w:rsidRPr="007B3CAF" w:rsidRDefault="007B3CAF" w:rsidP="007B3CAF">
      <w:pPr>
        <w:numPr>
          <w:ilvl w:val="1"/>
          <w:numId w:val="97"/>
        </w:numPr>
        <w:rPr>
          <w:rFonts w:ascii="Times New Roman" w:hAnsi="Times New Roman"/>
          <w:sz w:val="24"/>
          <w:szCs w:val="24"/>
        </w:rPr>
      </w:pPr>
      <w:r w:rsidRPr="007B3CAF">
        <w:rPr>
          <w:rFonts w:ascii="Times New Roman" w:hAnsi="Times New Roman"/>
          <w:sz w:val="24"/>
          <w:szCs w:val="24"/>
        </w:rPr>
        <w:t xml:space="preserve">Standard: Bluetooth 2.0 + EDR </w:t>
      </w:r>
    </w:p>
    <w:p w14:paraId="68EA1246" w14:textId="77777777" w:rsidR="007B3CAF" w:rsidRPr="007B3CAF" w:rsidRDefault="007B3CAF" w:rsidP="007B3CAF">
      <w:pPr>
        <w:numPr>
          <w:ilvl w:val="1"/>
          <w:numId w:val="97"/>
        </w:numPr>
        <w:rPr>
          <w:rFonts w:ascii="Times New Roman" w:hAnsi="Times New Roman"/>
          <w:sz w:val="24"/>
          <w:szCs w:val="24"/>
        </w:rPr>
      </w:pPr>
      <w:r w:rsidRPr="007B3CAF">
        <w:rPr>
          <w:rFonts w:ascii="Times New Roman" w:hAnsi="Times New Roman"/>
          <w:sz w:val="24"/>
          <w:szCs w:val="24"/>
        </w:rPr>
        <w:t xml:space="preserve">Tip conexiune: Serial Port Profile (SPP) </w:t>
      </w:r>
    </w:p>
    <w:p w14:paraId="76CBEC35" w14:textId="77777777" w:rsidR="007B3CAF" w:rsidRPr="007B3CAF" w:rsidRDefault="007B3CAF" w:rsidP="007B3CAF">
      <w:pPr>
        <w:numPr>
          <w:ilvl w:val="1"/>
          <w:numId w:val="97"/>
        </w:numPr>
        <w:rPr>
          <w:rFonts w:ascii="Times New Roman" w:hAnsi="Times New Roman"/>
          <w:sz w:val="24"/>
          <w:szCs w:val="24"/>
        </w:rPr>
      </w:pPr>
      <w:r w:rsidRPr="007B3CAF">
        <w:rPr>
          <w:rFonts w:ascii="Times New Roman" w:hAnsi="Times New Roman"/>
          <w:sz w:val="24"/>
          <w:szCs w:val="24"/>
        </w:rPr>
        <w:t xml:space="preserve">Rază de acțiune: ~10 metri </w:t>
      </w:r>
    </w:p>
    <w:p w14:paraId="083192DC" w14:textId="77777777" w:rsidR="007B3CAF" w:rsidRPr="007B3CAF" w:rsidRDefault="007B3CAF" w:rsidP="007B3CAF">
      <w:pPr>
        <w:numPr>
          <w:ilvl w:val="1"/>
          <w:numId w:val="97"/>
        </w:numPr>
        <w:rPr>
          <w:rFonts w:ascii="Times New Roman" w:hAnsi="Times New Roman"/>
          <w:sz w:val="24"/>
          <w:szCs w:val="24"/>
        </w:rPr>
      </w:pPr>
      <w:r w:rsidRPr="007B3CAF">
        <w:rPr>
          <w:rFonts w:ascii="Times New Roman" w:hAnsi="Times New Roman"/>
          <w:sz w:val="24"/>
          <w:szCs w:val="24"/>
        </w:rPr>
        <w:t xml:space="preserve">Frecvență: 2.4 GHz ISM band </w:t>
      </w:r>
    </w:p>
    <w:p w14:paraId="70DBC115" w14:textId="5892383E" w:rsidR="007B3CAF" w:rsidRPr="007B3CAF" w:rsidRDefault="007B3CAF" w:rsidP="007B3CAF">
      <w:pPr>
        <w:rPr>
          <w:rFonts w:ascii="Times New Roman" w:hAnsi="Times New Roman"/>
          <w:sz w:val="24"/>
          <w:szCs w:val="24"/>
        </w:rPr>
      </w:pPr>
    </w:p>
    <w:p w14:paraId="398B478D"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2.2 Dispozitive terminale</w:t>
      </w:r>
    </w:p>
    <w:p w14:paraId="2F44CF0E"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a) Arduino Mega 2560</w:t>
      </w:r>
    </w:p>
    <w:p w14:paraId="7DC815F6" w14:textId="77777777" w:rsidR="007B3CAF" w:rsidRPr="007B3CAF" w:rsidRDefault="007B3CAF" w:rsidP="007B3CAF">
      <w:pPr>
        <w:numPr>
          <w:ilvl w:val="0"/>
          <w:numId w:val="98"/>
        </w:numPr>
        <w:rPr>
          <w:rFonts w:ascii="Times New Roman" w:hAnsi="Times New Roman"/>
          <w:sz w:val="24"/>
          <w:szCs w:val="24"/>
        </w:rPr>
      </w:pPr>
      <w:r w:rsidRPr="007B3CAF">
        <w:rPr>
          <w:rFonts w:ascii="Times New Roman" w:hAnsi="Times New Roman"/>
          <w:sz w:val="24"/>
          <w:szCs w:val="24"/>
        </w:rPr>
        <w:t xml:space="preserve">Rol: nod de colectare și procesare date </w:t>
      </w:r>
    </w:p>
    <w:p w14:paraId="7FFF8250" w14:textId="77777777" w:rsidR="007B3CAF" w:rsidRPr="007B3CAF" w:rsidRDefault="007B3CAF" w:rsidP="007B3CAF">
      <w:pPr>
        <w:numPr>
          <w:ilvl w:val="0"/>
          <w:numId w:val="98"/>
        </w:numPr>
        <w:rPr>
          <w:rFonts w:ascii="Times New Roman" w:hAnsi="Times New Roman"/>
          <w:sz w:val="24"/>
          <w:szCs w:val="24"/>
        </w:rPr>
      </w:pPr>
      <w:r w:rsidRPr="007B3CAF">
        <w:rPr>
          <w:rFonts w:ascii="Times New Roman" w:hAnsi="Times New Roman"/>
          <w:sz w:val="24"/>
          <w:szCs w:val="24"/>
        </w:rPr>
        <w:t xml:space="preserve">Trimite informații către modulul Bluetooth HC-05 </w:t>
      </w:r>
    </w:p>
    <w:p w14:paraId="08373253" w14:textId="77777777" w:rsidR="007B3CAF" w:rsidRDefault="007B3CAF" w:rsidP="007B3CAF">
      <w:pPr>
        <w:numPr>
          <w:ilvl w:val="0"/>
          <w:numId w:val="98"/>
        </w:numPr>
        <w:rPr>
          <w:rFonts w:ascii="Times New Roman" w:hAnsi="Times New Roman"/>
          <w:sz w:val="24"/>
          <w:szCs w:val="24"/>
        </w:rPr>
      </w:pPr>
      <w:r w:rsidRPr="007B3CAF">
        <w:rPr>
          <w:rFonts w:ascii="Times New Roman" w:hAnsi="Times New Roman"/>
          <w:sz w:val="24"/>
          <w:szCs w:val="24"/>
        </w:rPr>
        <w:t xml:space="preserve">Comunică prin interfață UART (TX/RX) </w:t>
      </w:r>
    </w:p>
    <w:p w14:paraId="63281F58" w14:textId="77777777" w:rsidR="007B3CAF" w:rsidRPr="007B3CAF" w:rsidRDefault="007B3CAF" w:rsidP="007B3CAF">
      <w:pPr>
        <w:ind w:left="720"/>
        <w:rPr>
          <w:rFonts w:ascii="Times New Roman" w:hAnsi="Times New Roman"/>
          <w:sz w:val="24"/>
          <w:szCs w:val="24"/>
        </w:rPr>
      </w:pPr>
    </w:p>
    <w:p w14:paraId="489245FC"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lastRenderedPageBreak/>
        <w:t>b) Smartphone Android</w:t>
      </w:r>
    </w:p>
    <w:p w14:paraId="2E93B85A" w14:textId="77777777" w:rsidR="007B3CAF" w:rsidRPr="007B3CAF" w:rsidRDefault="007B3CAF" w:rsidP="007B3CAF">
      <w:pPr>
        <w:numPr>
          <w:ilvl w:val="0"/>
          <w:numId w:val="99"/>
        </w:numPr>
        <w:rPr>
          <w:rFonts w:ascii="Times New Roman" w:hAnsi="Times New Roman"/>
          <w:sz w:val="24"/>
          <w:szCs w:val="24"/>
        </w:rPr>
      </w:pPr>
      <w:r w:rsidRPr="007B3CAF">
        <w:rPr>
          <w:rFonts w:ascii="Times New Roman" w:hAnsi="Times New Roman"/>
          <w:sz w:val="24"/>
          <w:szCs w:val="24"/>
        </w:rPr>
        <w:t xml:space="preserve">Rol: terminal client </w:t>
      </w:r>
    </w:p>
    <w:p w14:paraId="74142C6F" w14:textId="77777777" w:rsidR="007B3CAF" w:rsidRPr="007B3CAF" w:rsidRDefault="007B3CAF" w:rsidP="007B3CAF">
      <w:pPr>
        <w:numPr>
          <w:ilvl w:val="0"/>
          <w:numId w:val="99"/>
        </w:numPr>
        <w:rPr>
          <w:rFonts w:ascii="Times New Roman" w:hAnsi="Times New Roman"/>
          <w:sz w:val="24"/>
          <w:szCs w:val="24"/>
        </w:rPr>
      </w:pPr>
      <w:r w:rsidRPr="007B3CAF">
        <w:rPr>
          <w:rFonts w:ascii="Times New Roman" w:hAnsi="Times New Roman"/>
          <w:sz w:val="24"/>
          <w:szCs w:val="24"/>
        </w:rPr>
        <w:t xml:space="preserve">Primește date prin Bluetooth </w:t>
      </w:r>
    </w:p>
    <w:p w14:paraId="44F99310" w14:textId="77777777" w:rsidR="007B3CAF" w:rsidRPr="007B3CAF" w:rsidRDefault="007B3CAF" w:rsidP="007B3CAF">
      <w:pPr>
        <w:numPr>
          <w:ilvl w:val="0"/>
          <w:numId w:val="99"/>
        </w:numPr>
        <w:rPr>
          <w:rFonts w:ascii="Times New Roman" w:hAnsi="Times New Roman"/>
          <w:sz w:val="24"/>
          <w:szCs w:val="24"/>
        </w:rPr>
      </w:pPr>
      <w:r w:rsidRPr="007B3CAF">
        <w:rPr>
          <w:rFonts w:ascii="Times New Roman" w:hAnsi="Times New Roman"/>
          <w:sz w:val="24"/>
          <w:szCs w:val="24"/>
        </w:rPr>
        <w:t xml:space="preserve">Afișează informații utilizatorului </w:t>
      </w:r>
    </w:p>
    <w:p w14:paraId="358BA6A7" w14:textId="5E975B30" w:rsidR="007B3CAF" w:rsidRPr="007B3CAF" w:rsidRDefault="007B3CAF" w:rsidP="007B3CAF">
      <w:pPr>
        <w:rPr>
          <w:rFonts w:ascii="Times New Roman" w:hAnsi="Times New Roman"/>
          <w:sz w:val="24"/>
          <w:szCs w:val="24"/>
        </w:rPr>
      </w:pPr>
    </w:p>
    <w:p w14:paraId="49852657"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2.3 Interfețe de comunicație</w:t>
      </w:r>
    </w:p>
    <w:p w14:paraId="141CB0FF" w14:textId="77777777" w:rsidR="007B3CAF" w:rsidRPr="007B3CAF" w:rsidRDefault="007B3CAF" w:rsidP="007B3CAF">
      <w:pPr>
        <w:numPr>
          <w:ilvl w:val="0"/>
          <w:numId w:val="100"/>
        </w:numPr>
        <w:rPr>
          <w:rFonts w:ascii="Times New Roman" w:hAnsi="Times New Roman"/>
          <w:sz w:val="24"/>
          <w:szCs w:val="24"/>
        </w:rPr>
      </w:pPr>
      <w:r w:rsidRPr="007B3CAF">
        <w:rPr>
          <w:rFonts w:ascii="Times New Roman" w:hAnsi="Times New Roman"/>
          <w:sz w:val="24"/>
          <w:szCs w:val="24"/>
        </w:rPr>
        <w:t xml:space="preserve">Arduino ↔ HC-05: UART serial (9600 bps) </w:t>
      </w:r>
    </w:p>
    <w:p w14:paraId="2BBEF4DD" w14:textId="77777777" w:rsidR="007B3CAF" w:rsidRPr="007B3CAF" w:rsidRDefault="007B3CAF" w:rsidP="007B3CAF">
      <w:pPr>
        <w:numPr>
          <w:ilvl w:val="0"/>
          <w:numId w:val="100"/>
        </w:numPr>
        <w:rPr>
          <w:rFonts w:ascii="Times New Roman" w:hAnsi="Times New Roman"/>
          <w:sz w:val="24"/>
          <w:szCs w:val="24"/>
        </w:rPr>
      </w:pPr>
      <w:r w:rsidRPr="007B3CAF">
        <w:rPr>
          <w:rFonts w:ascii="Times New Roman" w:hAnsi="Times New Roman"/>
          <w:sz w:val="24"/>
          <w:szCs w:val="24"/>
        </w:rPr>
        <w:t xml:space="preserve">HC-05 ↔ Android: Bluetooth SPP </w:t>
      </w:r>
    </w:p>
    <w:p w14:paraId="57C48E09" w14:textId="77777777" w:rsidR="007B3CAF" w:rsidRPr="007B3CAF" w:rsidRDefault="007B3CAF" w:rsidP="007B3CAF">
      <w:pPr>
        <w:numPr>
          <w:ilvl w:val="0"/>
          <w:numId w:val="100"/>
        </w:numPr>
        <w:rPr>
          <w:rFonts w:ascii="Times New Roman" w:hAnsi="Times New Roman"/>
          <w:sz w:val="24"/>
          <w:szCs w:val="24"/>
        </w:rPr>
      </w:pPr>
      <w:r w:rsidRPr="007B3CAF">
        <w:rPr>
          <w:rFonts w:ascii="Times New Roman" w:hAnsi="Times New Roman"/>
          <w:sz w:val="24"/>
          <w:szCs w:val="24"/>
        </w:rPr>
        <w:t xml:space="preserve">Aplicație Android: Bluetooth API (Android SDK) </w:t>
      </w:r>
    </w:p>
    <w:p w14:paraId="2A89E19D" w14:textId="54B310DC" w:rsidR="007B3CAF" w:rsidRPr="007B3CAF" w:rsidRDefault="007B3CAF" w:rsidP="007B3CAF">
      <w:pPr>
        <w:rPr>
          <w:rFonts w:ascii="Times New Roman" w:hAnsi="Times New Roman"/>
          <w:sz w:val="24"/>
          <w:szCs w:val="24"/>
        </w:rPr>
      </w:pPr>
    </w:p>
    <w:p w14:paraId="06A0FE8F"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2.4 Echipamente auxiliare</w:t>
      </w:r>
    </w:p>
    <w:p w14:paraId="6952621A"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Sistemul nu utilizează echipamente de rețea clasice precum:</w:t>
      </w:r>
    </w:p>
    <w:p w14:paraId="188A7B74" w14:textId="77777777" w:rsidR="007B3CAF" w:rsidRPr="007B3CAF" w:rsidRDefault="007B3CAF" w:rsidP="007B3CAF">
      <w:pPr>
        <w:numPr>
          <w:ilvl w:val="0"/>
          <w:numId w:val="101"/>
        </w:numPr>
        <w:rPr>
          <w:rFonts w:ascii="Times New Roman" w:hAnsi="Times New Roman"/>
          <w:sz w:val="24"/>
          <w:szCs w:val="24"/>
        </w:rPr>
      </w:pPr>
      <w:r w:rsidRPr="007B3CAF">
        <w:rPr>
          <w:rFonts w:ascii="Times New Roman" w:hAnsi="Times New Roman"/>
          <w:sz w:val="24"/>
          <w:szCs w:val="24"/>
        </w:rPr>
        <w:t xml:space="preserve">routere </w:t>
      </w:r>
    </w:p>
    <w:p w14:paraId="13AEDC39" w14:textId="77777777" w:rsidR="007B3CAF" w:rsidRPr="007B3CAF" w:rsidRDefault="007B3CAF" w:rsidP="007B3CAF">
      <w:pPr>
        <w:numPr>
          <w:ilvl w:val="0"/>
          <w:numId w:val="101"/>
        </w:numPr>
        <w:rPr>
          <w:rFonts w:ascii="Times New Roman" w:hAnsi="Times New Roman"/>
          <w:sz w:val="24"/>
          <w:szCs w:val="24"/>
        </w:rPr>
      </w:pPr>
      <w:r w:rsidRPr="007B3CAF">
        <w:rPr>
          <w:rFonts w:ascii="Times New Roman" w:hAnsi="Times New Roman"/>
          <w:sz w:val="24"/>
          <w:szCs w:val="24"/>
        </w:rPr>
        <w:t xml:space="preserve">switch-uri </w:t>
      </w:r>
    </w:p>
    <w:p w14:paraId="36432A55" w14:textId="77777777" w:rsidR="007B3CAF" w:rsidRPr="007B3CAF" w:rsidRDefault="007B3CAF" w:rsidP="007B3CAF">
      <w:pPr>
        <w:numPr>
          <w:ilvl w:val="0"/>
          <w:numId w:val="101"/>
        </w:numPr>
        <w:rPr>
          <w:rFonts w:ascii="Times New Roman" w:hAnsi="Times New Roman"/>
          <w:sz w:val="24"/>
          <w:szCs w:val="24"/>
        </w:rPr>
      </w:pPr>
      <w:r w:rsidRPr="007B3CAF">
        <w:rPr>
          <w:rFonts w:ascii="Times New Roman" w:hAnsi="Times New Roman"/>
          <w:sz w:val="24"/>
          <w:szCs w:val="24"/>
        </w:rPr>
        <w:t xml:space="preserve">hub-uri </w:t>
      </w:r>
    </w:p>
    <w:p w14:paraId="49BBDE7D" w14:textId="77777777" w:rsidR="007B3CAF" w:rsidRPr="007B3CAF" w:rsidRDefault="007B3CAF" w:rsidP="007B3CAF">
      <w:pPr>
        <w:numPr>
          <w:ilvl w:val="0"/>
          <w:numId w:val="101"/>
        </w:numPr>
        <w:rPr>
          <w:rFonts w:ascii="Times New Roman" w:hAnsi="Times New Roman"/>
          <w:sz w:val="24"/>
          <w:szCs w:val="24"/>
        </w:rPr>
      </w:pPr>
      <w:r w:rsidRPr="007B3CAF">
        <w:rPr>
          <w:rFonts w:ascii="Times New Roman" w:hAnsi="Times New Roman"/>
          <w:sz w:val="24"/>
          <w:szCs w:val="24"/>
        </w:rPr>
        <w:t xml:space="preserve">firewall-uri </w:t>
      </w:r>
    </w:p>
    <w:p w14:paraId="4753328F"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Motiv: comunicația este directă, locală și nu implică rețele IP.</w:t>
      </w:r>
    </w:p>
    <w:p w14:paraId="5DC766EC" w14:textId="72A383D3" w:rsidR="007B3CAF" w:rsidRPr="007B3CAF" w:rsidRDefault="007B3CAF" w:rsidP="007B3CAF">
      <w:pPr>
        <w:rPr>
          <w:rFonts w:ascii="Times New Roman" w:hAnsi="Times New Roman"/>
          <w:sz w:val="24"/>
          <w:szCs w:val="24"/>
        </w:rPr>
      </w:pPr>
    </w:p>
    <w:p w14:paraId="45C456CF"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3. Fluxul comunicațiilor</w:t>
      </w:r>
    </w:p>
    <w:p w14:paraId="18430C55"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[Senzori]</w:t>
      </w:r>
      <w:r w:rsidRPr="007B3CAF">
        <w:rPr>
          <w:rFonts w:ascii="Times New Roman" w:hAnsi="Times New Roman"/>
          <w:sz w:val="24"/>
          <w:szCs w:val="24"/>
        </w:rPr>
        <w:br/>
        <w:t xml:space="preserve">   ↓</w:t>
      </w:r>
      <w:r w:rsidRPr="007B3CAF">
        <w:rPr>
          <w:rFonts w:ascii="Times New Roman" w:hAnsi="Times New Roman"/>
          <w:sz w:val="24"/>
          <w:szCs w:val="24"/>
        </w:rPr>
        <w:br/>
        <w:t>[Arduino Mega 2560]</w:t>
      </w:r>
      <w:r w:rsidRPr="007B3CAF">
        <w:rPr>
          <w:rFonts w:ascii="Times New Roman" w:hAnsi="Times New Roman"/>
          <w:sz w:val="24"/>
          <w:szCs w:val="24"/>
        </w:rPr>
        <w:br/>
        <w:t xml:space="preserve">   ↓ (UART 9600 bps)</w:t>
      </w:r>
      <w:r w:rsidRPr="007B3CAF">
        <w:rPr>
          <w:rFonts w:ascii="Times New Roman" w:hAnsi="Times New Roman"/>
          <w:sz w:val="24"/>
          <w:szCs w:val="24"/>
        </w:rPr>
        <w:br/>
        <w:t>[HC-05 Bluetooth]</w:t>
      </w:r>
      <w:r w:rsidRPr="007B3CAF">
        <w:rPr>
          <w:rFonts w:ascii="Times New Roman" w:hAnsi="Times New Roman"/>
          <w:sz w:val="24"/>
          <w:szCs w:val="24"/>
        </w:rPr>
        <w:br/>
        <w:t xml:space="preserve">   ↓ (Wireless 2.4 GHz)</w:t>
      </w:r>
      <w:r w:rsidRPr="007B3CAF">
        <w:rPr>
          <w:rFonts w:ascii="Times New Roman" w:hAnsi="Times New Roman"/>
          <w:sz w:val="24"/>
          <w:szCs w:val="24"/>
        </w:rPr>
        <w:br/>
        <w:t>[Smartphone Android]</w:t>
      </w:r>
      <w:r w:rsidRPr="007B3CAF">
        <w:rPr>
          <w:rFonts w:ascii="Times New Roman" w:hAnsi="Times New Roman"/>
          <w:sz w:val="24"/>
          <w:szCs w:val="24"/>
        </w:rPr>
        <w:br/>
        <w:t xml:space="preserve">   ↓</w:t>
      </w:r>
      <w:r w:rsidRPr="007B3CAF">
        <w:rPr>
          <w:rFonts w:ascii="Times New Roman" w:hAnsi="Times New Roman"/>
          <w:sz w:val="24"/>
          <w:szCs w:val="24"/>
        </w:rPr>
        <w:br/>
        <w:t>[Aplicație Smart Parking UI]</w:t>
      </w:r>
    </w:p>
    <w:p w14:paraId="5F3CD725" w14:textId="291252C7" w:rsidR="007B3CAF" w:rsidRPr="007B3CAF" w:rsidRDefault="007B3CAF" w:rsidP="007B3CAF">
      <w:pPr>
        <w:rPr>
          <w:rFonts w:ascii="Times New Roman" w:hAnsi="Times New Roman"/>
          <w:sz w:val="24"/>
          <w:szCs w:val="24"/>
        </w:rPr>
      </w:pPr>
    </w:p>
    <w:p w14:paraId="3C167E1C"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3.1 Descriere flux</w:t>
      </w:r>
    </w:p>
    <w:p w14:paraId="45F0BF94" w14:textId="77777777" w:rsidR="007B3CAF" w:rsidRPr="007B3CAF" w:rsidRDefault="007B3CAF" w:rsidP="007B3CAF">
      <w:pPr>
        <w:numPr>
          <w:ilvl w:val="0"/>
          <w:numId w:val="102"/>
        </w:numPr>
        <w:rPr>
          <w:rFonts w:ascii="Times New Roman" w:hAnsi="Times New Roman"/>
          <w:sz w:val="24"/>
          <w:szCs w:val="24"/>
        </w:rPr>
      </w:pPr>
      <w:r w:rsidRPr="007B3CAF">
        <w:rPr>
          <w:rFonts w:ascii="Times New Roman" w:hAnsi="Times New Roman"/>
          <w:sz w:val="24"/>
          <w:szCs w:val="24"/>
        </w:rPr>
        <w:t xml:space="preserve">Senzorii colectează date din mediul fizic </w:t>
      </w:r>
    </w:p>
    <w:p w14:paraId="3FF26E94" w14:textId="77777777" w:rsidR="007B3CAF" w:rsidRPr="007B3CAF" w:rsidRDefault="007B3CAF" w:rsidP="007B3CAF">
      <w:pPr>
        <w:numPr>
          <w:ilvl w:val="0"/>
          <w:numId w:val="102"/>
        </w:numPr>
        <w:rPr>
          <w:rFonts w:ascii="Times New Roman" w:hAnsi="Times New Roman"/>
          <w:sz w:val="24"/>
          <w:szCs w:val="24"/>
        </w:rPr>
      </w:pPr>
      <w:r w:rsidRPr="007B3CAF">
        <w:rPr>
          <w:rFonts w:ascii="Times New Roman" w:hAnsi="Times New Roman"/>
          <w:sz w:val="24"/>
          <w:szCs w:val="24"/>
        </w:rPr>
        <w:t xml:space="preserve">Arduino procesează informațiile </w:t>
      </w:r>
    </w:p>
    <w:p w14:paraId="5288E720" w14:textId="77777777" w:rsidR="007B3CAF" w:rsidRPr="007B3CAF" w:rsidRDefault="007B3CAF" w:rsidP="007B3CAF">
      <w:pPr>
        <w:numPr>
          <w:ilvl w:val="0"/>
          <w:numId w:val="102"/>
        </w:numPr>
        <w:rPr>
          <w:rFonts w:ascii="Times New Roman" w:hAnsi="Times New Roman"/>
          <w:sz w:val="24"/>
          <w:szCs w:val="24"/>
        </w:rPr>
      </w:pPr>
      <w:r w:rsidRPr="007B3CAF">
        <w:rPr>
          <w:rFonts w:ascii="Times New Roman" w:hAnsi="Times New Roman"/>
          <w:sz w:val="24"/>
          <w:szCs w:val="24"/>
        </w:rPr>
        <w:t xml:space="preserve">Datele sunt convertite în mesaje text </w:t>
      </w:r>
    </w:p>
    <w:p w14:paraId="69179BC7" w14:textId="77777777" w:rsidR="007B3CAF" w:rsidRPr="007B3CAF" w:rsidRDefault="007B3CAF" w:rsidP="007B3CAF">
      <w:pPr>
        <w:numPr>
          <w:ilvl w:val="0"/>
          <w:numId w:val="102"/>
        </w:numPr>
        <w:rPr>
          <w:rFonts w:ascii="Times New Roman" w:hAnsi="Times New Roman"/>
          <w:sz w:val="24"/>
          <w:szCs w:val="24"/>
        </w:rPr>
      </w:pPr>
      <w:r w:rsidRPr="007B3CAF">
        <w:rPr>
          <w:rFonts w:ascii="Times New Roman" w:hAnsi="Times New Roman"/>
          <w:sz w:val="24"/>
          <w:szCs w:val="24"/>
        </w:rPr>
        <w:t xml:space="preserve">HC-05 transmite datele wireless </w:t>
      </w:r>
    </w:p>
    <w:p w14:paraId="49C00360" w14:textId="77777777" w:rsidR="007B3CAF" w:rsidRPr="007B3CAF" w:rsidRDefault="007B3CAF" w:rsidP="007B3CAF">
      <w:pPr>
        <w:numPr>
          <w:ilvl w:val="0"/>
          <w:numId w:val="102"/>
        </w:numPr>
        <w:rPr>
          <w:rFonts w:ascii="Times New Roman" w:hAnsi="Times New Roman"/>
          <w:sz w:val="24"/>
          <w:szCs w:val="24"/>
        </w:rPr>
      </w:pPr>
      <w:r w:rsidRPr="007B3CAF">
        <w:rPr>
          <w:rFonts w:ascii="Times New Roman" w:hAnsi="Times New Roman"/>
          <w:sz w:val="24"/>
          <w:szCs w:val="24"/>
        </w:rPr>
        <w:t xml:space="preserve">Aplicația Android primește și afișează informațiile </w:t>
      </w:r>
    </w:p>
    <w:p w14:paraId="664E4ACC" w14:textId="7F736C86" w:rsidR="007B3CAF" w:rsidRPr="007B3CAF" w:rsidRDefault="007B3CAF" w:rsidP="007B3CAF">
      <w:pPr>
        <w:rPr>
          <w:rFonts w:ascii="Times New Roman" w:hAnsi="Times New Roman"/>
          <w:sz w:val="24"/>
          <w:szCs w:val="24"/>
        </w:rPr>
      </w:pPr>
    </w:p>
    <w:p w14:paraId="6498548A"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4. Tipul rețelei utilizate</w:t>
      </w:r>
    </w:p>
    <w:p w14:paraId="42F02992" w14:textId="77777777" w:rsidR="007B3CAF" w:rsidRPr="007B3CAF" w:rsidRDefault="007B3CAF" w:rsidP="007B3CAF">
      <w:pPr>
        <w:numPr>
          <w:ilvl w:val="0"/>
          <w:numId w:val="103"/>
        </w:numPr>
        <w:rPr>
          <w:rFonts w:ascii="Times New Roman" w:hAnsi="Times New Roman"/>
          <w:sz w:val="24"/>
          <w:szCs w:val="24"/>
        </w:rPr>
      </w:pPr>
      <w:r w:rsidRPr="007B3CAF">
        <w:rPr>
          <w:rFonts w:ascii="Times New Roman" w:hAnsi="Times New Roman"/>
          <w:b/>
          <w:bCs/>
          <w:sz w:val="24"/>
          <w:szCs w:val="24"/>
        </w:rPr>
        <w:t>Tip rețea:</w:t>
      </w:r>
      <w:r w:rsidRPr="007B3CAF">
        <w:rPr>
          <w:rFonts w:ascii="Times New Roman" w:hAnsi="Times New Roman"/>
          <w:sz w:val="24"/>
          <w:szCs w:val="24"/>
        </w:rPr>
        <w:t xml:space="preserve"> WPAN (Wireless Personal Area Network) </w:t>
      </w:r>
    </w:p>
    <w:p w14:paraId="12778E0C" w14:textId="77777777" w:rsidR="007B3CAF" w:rsidRPr="007B3CAF" w:rsidRDefault="007B3CAF" w:rsidP="007B3CAF">
      <w:pPr>
        <w:numPr>
          <w:ilvl w:val="0"/>
          <w:numId w:val="103"/>
        </w:numPr>
        <w:rPr>
          <w:rFonts w:ascii="Times New Roman" w:hAnsi="Times New Roman"/>
          <w:sz w:val="24"/>
          <w:szCs w:val="24"/>
        </w:rPr>
      </w:pPr>
      <w:r w:rsidRPr="007B3CAF">
        <w:rPr>
          <w:rFonts w:ascii="Times New Roman" w:hAnsi="Times New Roman"/>
          <w:b/>
          <w:bCs/>
          <w:sz w:val="24"/>
          <w:szCs w:val="24"/>
        </w:rPr>
        <w:t>Topologie:</w:t>
      </w:r>
      <w:r w:rsidRPr="007B3CAF">
        <w:rPr>
          <w:rFonts w:ascii="Times New Roman" w:hAnsi="Times New Roman"/>
          <w:sz w:val="24"/>
          <w:szCs w:val="24"/>
        </w:rPr>
        <w:t xml:space="preserve"> punct-la-punct </w:t>
      </w:r>
    </w:p>
    <w:p w14:paraId="0F912B31" w14:textId="77777777" w:rsidR="007B3CAF" w:rsidRPr="007B3CAF" w:rsidRDefault="007B3CAF" w:rsidP="007B3CAF">
      <w:pPr>
        <w:numPr>
          <w:ilvl w:val="0"/>
          <w:numId w:val="103"/>
        </w:numPr>
        <w:rPr>
          <w:rFonts w:ascii="Times New Roman" w:hAnsi="Times New Roman"/>
          <w:sz w:val="24"/>
          <w:szCs w:val="24"/>
        </w:rPr>
      </w:pPr>
      <w:r w:rsidRPr="007B3CAF">
        <w:rPr>
          <w:rFonts w:ascii="Times New Roman" w:hAnsi="Times New Roman"/>
          <w:b/>
          <w:bCs/>
          <w:sz w:val="24"/>
          <w:szCs w:val="24"/>
        </w:rPr>
        <w:t>Protocol:</w:t>
      </w:r>
      <w:r w:rsidRPr="007B3CAF">
        <w:rPr>
          <w:rFonts w:ascii="Times New Roman" w:hAnsi="Times New Roman"/>
          <w:sz w:val="24"/>
          <w:szCs w:val="24"/>
        </w:rPr>
        <w:t xml:space="preserve"> Bluetooth Serial Communication (SPP) </w:t>
      </w:r>
    </w:p>
    <w:p w14:paraId="4F32BF8E" w14:textId="77777777" w:rsidR="007B3CAF" w:rsidRPr="007B3CAF" w:rsidRDefault="007B3CAF" w:rsidP="007B3CAF">
      <w:pPr>
        <w:numPr>
          <w:ilvl w:val="0"/>
          <w:numId w:val="103"/>
        </w:numPr>
        <w:rPr>
          <w:rFonts w:ascii="Times New Roman" w:hAnsi="Times New Roman"/>
          <w:sz w:val="24"/>
          <w:szCs w:val="24"/>
        </w:rPr>
      </w:pPr>
      <w:r w:rsidRPr="007B3CAF">
        <w:rPr>
          <w:rFonts w:ascii="Times New Roman" w:hAnsi="Times New Roman"/>
          <w:b/>
          <w:bCs/>
          <w:sz w:val="24"/>
          <w:szCs w:val="24"/>
        </w:rPr>
        <w:t>Arhitectură:</w:t>
      </w:r>
      <w:r w:rsidRPr="007B3CAF">
        <w:rPr>
          <w:rFonts w:ascii="Times New Roman" w:hAnsi="Times New Roman"/>
          <w:sz w:val="24"/>
          <w:szCs w:val="24"/>
        </w:rPr>
        <w:t xml:space="preserve"> centralizată pe Arduino </w:t>
      </w:r>
    </w:p>
    <w:p w14:paraId="68EB92BC" w14:textId="38D35CC0" w:rsidR="007B3CAF" w:rsidRPr="007B3CAF" w:rsidRDefault="007B3CAF" w:rsidP="007B3CAF">
      <w:pPr>
        <w:rPr>
          <w:rFonts w:ascii="Times New Roman" w:hAnsi="Times New Roman"/>
          <w:sz w:val="24"/>
          <w:szCs w:val="24"/>
        </w:rPr>
      </w:pPr>
    </w:p>
    <w:p w14:paraId="30692292"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5. Considerații privind securitatea comunicației</w:t>
      </w:r>
    </w:p>
    <w:p w14:paraId="4C600092" w14:textId="77777777" w:rsidR="007B3CAF" w:rsidRPr="007B3CAF" w:rsidRDefault="007B3CAF" w:rsidP="007B3CAF">
      <w:pPr>
        <w:numPr>
          <w:ilvl w:val="0"/>
          <w:numId w:val="104"/>
        </w:numPr>
        <w:rPr>
          <w:rFonts w:ascii="Times New Roman" w:hAnsi="Times New Roman"/>
          <w:sz w:val="24"/>
          <w:szCs w:val="24"/>
        </w:rPr>
      </w:pPr>
      <w:r w:rsidRPr="007B3CAF">
        <w:rPr>
          <w:rFonts w:ascii="Times New Roman" w:hAnsi="Times New Roman"/>
          <w:sz w:val="24"/>
          <w:szCs w:val="24"/>
        </w:rPr>
        <w:t xml:space="preserve">Nu este utilizată criptare avansată la nivel aplicație </w:t>
      </w:r>
    </w:p>
    <w:p w14:paraId="1A02D076" w14:textId="77777777" w:rsidR="007B3CAF" w:rsidRPr="007B3CAF" w:rsidRDefault="007B3CAF" w:rsidP="007B3CAF">
      <w:pPr>
        <w:numPr>
          <w:ilvl w:val="0"/>
          <w:numId w:val="104"/>
        </w:numPr>
        <w:rPr>
          <w:rFonts w:ascii="Times New Roman" w:hAnsi="Times New Roman"/>
          <w:sz w:val="24"/>
          <w:szCs w:val="24"/>
        </w:rPr>
      </w:pPr>
      <w:r w:rsidRPr="007B3CAF">
        <w:rPr>
          <w:rFonts w:ascii="Times New Roman" w:hAnsi="Times New Roman"/>
          <w:sz w:val="24"/>
          <w:szCs w:val="24"/>
        </w:rPr>
        <w:t xml:space="preserve">Securitatea este asigurată de: </w:t>
      </w:r>
    </w:p>
    <w:p w14:paraId="7903F629" w14:textId="77777777" w:rsidR="007B3CAF" w:rsidRPr="007B3CAF" w:rsidRDefault="007B3CAF" w:rsidP="007B3CAF">
      <w:pPr>
        <w:numPr>
          <w:ilvl w:val="1"/>
          <w:numId w:val="104"/>
        </w:numPr>
        <w:rPr>
          <w:rFonts w:ascii="Times New Roman" w:hAnsi="Times New Roman"/>
          <w:sz w:val="24"/>
          <w:szCs w:val="24"/>
        </w:rPr>
      </w:pPr>
      <w:r w:rsidRPr="007B3CAF">
        <w:rPr>
          <w:rFonts w:ascii="Times New Roman" w:hAnsi="Times New Roman"/>
          <w:sz w:val="24"/>
          <w:szCs w:val="24"/>
        </w:rPr>
        <w:t xml:space="preserve">pairing Bluetooth (PIN HC-05) </w:t>
      </w:r>
    </w:p>
    <w:p w14:paraId="2807850C" w14:textId="77777777" w:rsidR="007B3CAF" w:rsidRPr="007B3CAF" w:rsidRDefault="007B3CAF" w:rsidP="007B3CAF">
      <w:pPr>
        <w:numPr>
          <w:ilvl w:val="1"/>
          <w:numId w:val="104"/>
        </w:numPr>
        <w:rPr>
          <w:rFonts w:ascii="Times New Roman" w:hAnsi="Times New Roman"/>
          <w:sz w:val="24"/>
          <w:szCs w:val="24"/>
        </w:rPr>
      </w:pPr>
      <w:r w:rsidRPr="007B3CAF">
        <w:rPr>
          <w:rFonts w:ascii="Times New Roman" w:hAnsi="Times New Roman"/>
          <w:sz w:val="24"/>
          <w:szCs w:val="24"/>
        </w:rPr>
        <w:t xml:space="preserve">rază limitată de acțiune (~10 m) </w:t>
      </w:r>
    </w:p>
    <w:p w14:paraId="4387E477" w14:textId="77777777" w:rsidR="007B3CAF" w:rsidRPr="007B3CAF" w:rsidRDefault="007B3CAF" w:rsidP="007B3CAF">
      <w:pPr>
        <w:numPr>
          <w:ilvl w:val="0"/>
          <w:numId w:val="104"/>
        </w:numPr>
        <w:rPr>
          <w:rFonts w:ascii="Times New Roman" w:hAnsi="Times New Roman"/>
          <w:sz w:val="24"/>
          <w:szCs w:val="24"/>
        </w:rPr>
      </w:pPr>
      <w:r w:rsidRPr="007B3CAF">
        <w:rPr>
          <w:rFonts w:ascii="Times New Roman" w:hAnsi="Times New Roman"/>
          <w:sz w:val="24"/>
          <w:szCs w:val="24"/>
        </w:rPr>
        <w:t xml:space="preserve">Nu există acces din internet sau rețele externe </w:t>
      </w:r>
    </w:p>
    <w:p w14:paraId="4F549188" w14:textId="48A03ABA" w:rsidR="007B3CAF" w:rsidRPr="007B3CAF" w:rsidRDefault="007B3CAF" w:rsidP="007B3CAF">
      <w:pPr>
        <w:rPr>
          <w:rFonts w:ascii="Times New Roman" w:hAnsi="Times New Roman"/>
          <w:sz w:val="24"/>
          <w:szCs w:val="24"/>
        </w:rPr>
      </w:pPr>
    </w:p>
    <w:p w14:paraId="7A5FE23F"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6. Estimări ale resurselor de comunicație</w:t>
      </w:r>
    </w:p>
    <w:p w14:paraId="4B7794E7"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6.1 Bandă de comunicație</w:t>
      </w:r>
    </w:p>
    <w:p w14:paraId="4598523C" w14:textId="77777777" w:rsidR="007B3CAF" w:rsidRPr="007B3CAF" w:rsidRDefault="007B3CAF" w:rsidP="007B3CAF">
      <w:pPr>
        <w:numPr>
          <w:ilvl w:val="0"/>
          <w:numId w:val="105"/>
        </w:numPr>
        <w:rPr>
          <w:rFonts w:ascii="Times New Roman" w:hAnsi="Times New Roman"/>
          <w:sz w:val="24"/>
          <w:szCs w:val="24"/>
        </w:rPr>
      </w:pPr>
      <w:r w:rsidRPr="007B3CAF">
        <w:rPr>
          <w:rFonts w:ascii="Times New Roman" w:hAnsi="Times New Roman"/>
          <w:sz w:val="24"/>
          <w:szCs w:val="24"/>
        </w:rPr>
        <w:t xml:space="preserve">Bluetooth 2.0: </w:t>
      </w:r>
    </w:p>
    <w:p w14:paraId="7F97AC59" w14:textId="77777777" w:rsidR="007B3CAF" w:rsidRPr="007B3CAF" w:rsidRDefault="007B3CAF" w:rsidP="007B3CAF">
      <w:pPr>
        <w:numPr>
          <w:ilvl w:val="1"/>
          <w:numId w:val="105"/>
        </w:numPr>
        <w:rPr>
          <w:rFonts w:ascii="Times New Roman" w:hAnsi="Times New Roman"/>
          <w:sz w:val="24"/>
          <w:szCs w:val="24"/>
        </w:rPr>
      </w:pPr>
      <w:r w:rsidRPr="007B3CAF">
        <w:rPr>
          <w:rFonts w:ascii="Times New Roman" w:hAnsi="Times New Roman"/>
          <w:sz w:val="24"/>
          <w:szCs w:val="24"/>
        </w:rPr>
        <w:t xml:space="preserve">viteză teoretică: până la 2–3 Mbps </w:t>
      </w:r>
    </w:p>
    <w:p w14:paraId="78BBC964" w14:textId="77777777" w:rsidR="007B3CAF" w:rsidRPr="007B3CAF" w:rsidRDefault="007B3CAF" w:rsidP="007B3CAF">
      <w:pPr>
        <w:numPr>
          <w:ilvl w:val="1"/>
          <w:numId w:val="105"/>
        </w:numPr>
        <w:rPr>
          <w:rFonts w:ascii="Times New Roman" w:hAnsi="Times New Roman"/>
          <w:sz w:val="24"/>
          <w:szCs w:val="24"/>
        </w:rPr>
      </w:pPr>
      <w:r w:rsidRPr="007B3CAF">
        <w:rPr>
          <w:rFonts w:ascii="Times New Roman" w:hAnsi="Times New Roman"/>
          <w:sz w:val="24"/>
          <w:szCs w:val="24"/>
        </w:rPr>
        <w:t xml:space="preserve">viteză efectivă utilizată: &lt; 115200 bps (UART limitat) </w:t>
      </w:r>
    </w:p>
    <w:p w14:paraId="5729F34B" w14:textId="77777777" w:rsidR="007B3CAF" w:rsidRPr="007B3CAF" w:rsidRDefault="007B3CAF" w:rsidP="007B3CAF">
      <w:pPr>
        <w:numPr>
          <w:ilvl w:val="1"/>
          <w:numId w:val="105"/>
        </w:numPr>
        <w:rPr>
          <w:rFonts w:ascii="Times New Roman" w:hAnsi="Times New Roman"/>
          <w:sz w:val="24"/>
          <w:szCs w:val="24"/>
        </w:rPr>
      </w:pPr>
      <w:r w:rsidRPr="007B3CAF">
        <w:rPr>
          <w:rFonts w:ascii="Times New Roman" w:hAnsi="Times New Roman"/>
          <w:sz w:val="24"/>
          <w:szCs w:val="24"/>
        </w:rPr>
        <w:t xml:space="preserve">utilizare reală proiect: ~9600 bps </w:t>
      </w:r>
    </w:p>
    <w:p w14:paraId="3D29714D" w14:textId="605440CA" w:rsidR="007B3CAF" w:rsidRPr="007B3CAF" w:rsidRDefault="007B3CAF" w:rsidP="007B3CAF">
      <w:pPr>
        <w:rPr>
          <w:rFonts w:ascii="Times New Roman" w:hAnsi="Times New Roman"/>
          <w:sz w:val="24"/>
          <w:szCs w:val="24"/>
        </w:rPr>
      </w:pPr>
    </w:p>
    <w:p w14:paraId="79EC669E"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6.2 Întârziere (latency)</w:t>
      </w:r>
    </w:p>
    <w:p w14:paraId="7D29BED2" w14:textId="77777777" w:rsidR="007B3CAF" w:rsidRPr="007B3CAF" w:rsidRDefault="007B3CAF" w:rsidP="007B3CAF">
      <w:pPr>
        <w:numPr>
          <w:ilvl w:val="0"/>
          <w:numId w:val="106"/>
        </w:numPr>
        <w:rPr>
          <w:rFonts w:ascii="Times New Roman" w:hAnsi="Times New Roman"/>
          <w:sz w:val="24"/>
          <w:szCs w:val="24"/>
        </w:rPr>
      </w:pPr>
      <w:r w:rsidRPr="007B3CAF">
        <w:rPr>
          <w:rFonts w:ascii="Times New Roman" w:hAnsi="Times New Roman"/>
          <w:sz w:val="24"/>
          <w:szCs w:val="24"/>
        </w:rPr>
        <w:t xml:space="preserve">Tipică: 50–150 ms </w:t>
      </w:r>
    </w:p>
    <w:p w14:paraId="458A6F35" w14:textId="77777777" w:rsidR="007B3CAF" w:rsidRPr="007B3CAF" w:rsidRDefault="007B3CAF" w:rsidP="007B3CAF">
      <w:pPr>
        <w:numPr>
          <w:ilvl w:val="0"/>
          <w:numId w:val="106"/>
        </w:numPr>
        <w:rPr>
          <w:rFonts w:ascii="Times New Roman" w:hAnsi="Times New Roman"/>
          <w:sz w:val="24"/>
          <w:szCs w:val="24"/>
        </w:rPr>
      </w:pPr>
      <w:r w:rsidRPr="007B3CAF">
        <w:rPr>
          <w:rFonts w:ascii="Times New Roman" w:hAnsi="Times New Roman"/>
          <w:sz w:val="24"/>
          <w:szCs w:val="24"/>
        </w:rPr>
        <w:t xml:space="preserve">Acceptabilă pentru: </w:t>
      </w:r>
    </w:p>
    <w:p w14:paraId="6AD913E7" w14:textId="77777777" w:rsidR="007B3CAF" w:rsidRPr="007B3CAF" w:rsidRDefault="007B3CAF" w:rsidP="007B3CAF">
      <w:pPr>
        <w:numPr>
          <w:ilvl w:val="1"/>
          <w:numId w:val="106"/>
        </w:numPr>
        <w:rPr>
          <w:rFonts w:ascii="Times New Roman" w:hAnsi="Times New Roman"/>
          <w:sz w:val="24"/>
          <w:szCs w:val="24"/>
        </w:rPr>
      </w:pPr>
      <w:r w:rsidRPr="007B3CAF">
        <w:rPr>
          <w:rFonts w:ascii="Times New Roman" w:hAnsi="Times New Roman"/>
          <w:sz w:val="24"/>
          <w:szCs w:val="24"/>
        </w:rPr>
        <w:t xml:space="preserve">monitorizare parcare </w:t>
      </w:r>
    </w:p>
    <w:p w14:paraId="24DD61FB" w14:textId="77777777" w:rsidR="007B3CAF" w:rsidRPr="007B3CAF" w:rsidRDefault="007B3CAF" w:rsidP="007B3CAF">
      <w:pPr>
        <w:numPr>
          <w:ilvl w:val="1"/>
          <w:numId w:val="106"/>
        </w:numPr>
        <w:rPr>
          <w:rFonts w:ascii="Times New Roman" w:hAnsi="Times New Roman"/>
          <w:sz w:val="24"/>
          <w:szCs w:val="24"/>
        </w:rPr>
      </w:pPr>
      <w:r w:rsidRPr="007B3CAF">
        <w:rPr>
          <w:rFonts w:ascii="Times New Roman" w:hAnsi="Times New Roman"/>
          <w:sz w:val="24"/>
          <w:szCs w:val="24"/>
        </w:rPr>
        <w:t xml:space="preserve">actualizare status în timp real </w:t>
      </w:r>
    </w:p>
    <w:p w14:paraId="5C04A4BC" w14:textId="6D77CA02" w:rsidR="007B3CAF" w:rsidRPr="007B3CAF" w:rsidRDefault="007B3CAF" w:rsidP="007B3CAF">
      <w:pPr>
        <w:rPr>
          <w:rFonts w:ascii="Times New Roman" w:hAnsi="Times New Roman"/>
          <w:sz w:val="24"/>
          <w:szCs w:val="24"/>
        </w:rPr>
      </w:pPr>
    </w:p>
    <w:p w14:paraId="3930B63C"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6.3 Consum de resurse</w:t>
      </w:r>
    </w:p>
    <w:p w14:paraId="1CCBF1E4"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t>Arduino Mega</w:t>
      </w:r>
    </w:p>
    <w:p w14:paraId="570B865A" w14:textId="77777777" w:rsidR="007B3CAF" w:rsidRPr="007B3CAF" w:rsidRDefault="007B3CAF" w:rsidP="007B3CAF">
      <w:pPr>
        <w:numPr>
          <w:ilvl w:val="0"/>
          <w:numId w:val="107"/>
        </w:numPr>
        <w:rPr>
          <w:rFonts w:ascii="Times New Roman" w:hAnsi="Times New Roman"/>
          <w:sz w:val="24"/>
          <w:szCs w:val="24"/>
        </w:rPr>
      </w:pPr>
      <w:r w:rsidRPr="007B3CAF">
        <w:rPr>
          <w:rFonts w:ascii="Times New Roman" w:hAnsi="Times New Roman"/>
          <w:sz w:val="24"/>
          <w:szCs w:val="24"/>
        </w:rPr>
        <w:t xml:space="preserve">CPU: &lt; 20% utilizare </w:t>
      </w:r>
    </w:p>
    <w:p w14:paraId="702E1252" w14:textId="77777777" w:rsidR="007B3CAF" w:rsidRPr="007B3CAF" w:rsidRDefault="007B3CAF" w:rsidP="007B3CAF">
      <w:pPr>
        <w:numPr>
          <w:ilvl w:val="0"/>
          <w:numId w:val="107"/>
        </w:numPr>
        <w:rPr>
          <w:rFonts w:ascii="Times New Roman" w:hAnsi="Times New Roman"/>
          <w:sz w:val="24"/>
          <w:szCs w:val="24"/>
        </w:rPr>
      </w:pPr>
      <w:r w:rsidRPr="007B3CAF">
        <w:rPr>
          <w:rFonts w:ascii="Times New Roman" w:hAnsi="Times New Roman"/>
          <w:sz w:val="24"/>
          <w:szCs w:val="24"/>
        </w:rPr>
        <w:t xml:space="preserve">RAM: ~10–30% utilizare </w:t>
      </w:r>
    </w:p>
    <w:p w14:paraId="3281B5A6" w14:textId="77777777" w:rsidR="007B3CAF" w:rsidRPr="007B3CAF" w:rsidRDefault="007B3CAF" w:rsidP="007B3CAF">
      <w:pPr>
        <w:numPr>
          <w:ilvl w:val="0"/>
          <w:numId w:val="107"/>
        </w:numPr>
        <w:rPr>
          <w:rFonts w:ascii="Times New Roman" w:hAnsi="Times New Roman"/>
          <w:sz w:val="24"/>
          <w:szCs w:val="24"/>
        </w:rPr>
      </w:pPr>
      <w:r w:rsidRPr="007B3CAF">
        <w:rPr>
          <w:rFonts w:ascii="Times New Roman" w:hAnsi="Times New Roman"/>
          <w:sz w:val="24"/>
          <w:szCs w:val="24"/>
        </w:rPr>
        <w:t xml:space="preserve">Comunicație serială continuă </w:t>
      </w:r>
    </w:p>
    <w:p w14:paraId="35225D79" w14:textId="77777777" w:rsidR="007B3CAF" w:rsidRPr="007B3CAF" w:rsidRDefault="007B3CAF" w:rsidP="007B3CAF">
      <w:pPr>
        <w:numPr>
          <w:ilvl w:val="0"/>
          <w:numId w:val="19"/>
        </w:numPr>
        <w:tabs>
          <w:tab w:val="num" w:pos="360"/>
        </w:tabs>
        <w:rPr>
          <w:rFonts w:ascii="Times New Roman" w:hAnsi="Times New Roman"/>
          <w:b/>
          <w:bCs/>
          <w:sz w:val="24"/>
          <w:szCs w:val="24"/>
        </w:rPr>
      </w:pPr>
      <w:r w:rsidRPr="007B3CAF">
        <w:rPr>
          <w:rFonts w:ascii="Times New Roman" w:hAnsi="Times New Roman"/>
          <w:b/>
          <w:bCs/>
          <w:sz w:val="24"/>
          <w:szCs w:val="24"/>
        </w:rPr>
        <w:lastRenderedPageBreak/>
        <w:t>Smartphone Android</w:t>
      </w:r>
    </w:p>
    <w:p w14:paraId="0268BF55" w14:textId="77777777" w:rsidR="007B3CAF" w:rsidRPr="007B3CAF" w:rsidRDefault="007B3CAF" w:rsidP="007B3CAF">
      <w:pPr>
        <w:numPr>
          <w:ilvl w:val="0"/>
          <w:numId w:val="108"/>
        </w:numPr>
        <w:rPr>
          <w:rFonts w:ascii="Times New Roman" w:hAnsi="Times New Roman"/>
          <w:sz w:val="24"/>
          <w:szCs w:val="24"/>
        </w:rPr>
      </w:pPr>
      <w:r w:rsidRPr="007B3CAF">
        <w:rPr>
          <w:rFonts w:ascii="Times New Roman" w:hAnsi="Times New Roman"/>
          <w:sz w:val="24"/>
          <w:szCs w:val="24"/>
        </w:rPr>
        <w:t xml:space="preserve">CPU: minim (thread Bluetooth) </w:t>
      </w:r>
    </w:p>
    <w:p w14:paraId="0780C13A" w14:textId="77777777" w:rsidR="007B3CAF" w:rsidRPr="007B3CAF" w:rsidRDefault="007B3CAF" w:rsidP="007B3CAF">
      <w:pPr>
        <w:numPr>
          <w:ilvl w:val="0"/>
          <w:numId w:val="108"/>
        </w:numPr>
        <w:rPr>
          <w:rFonts w:ascii="Times New Roman" w:hAnsi="Times New Roman"/>
          <w:sz w:val="24"/>
          <w:szCs w:val="24"/>
        </w:rPr>
      </w:pPr>
      <w:r w:rsidRPr="007B3CAF">
        <w:rPr>
          <w:rFonts w:ascii="Times New Roman" w:hAnsi="Times New Roman"/>
          <w:sz w:val="24"/>
          <w:szCs w:val="24"/>
        </w:rPr>
        <w:t xml:space="preserve">RAM: aplicație lightweight (&lt;100 MB) </w:t>
      </w:r>
    </w:p>
    <w:p w14:paraId="71817B07" w14:textId="77777777" w:rsidR="007B3CAF" w:rsidRPr="007B3CAF" w:rsidRDefault="007B3CAF" w:rsidP="007B3CAF">
      <w:pPr>
        <w:numPr>
          <w:ilvl w:val="0"/>
          <w:numId w:val="108"/>
        </w:numPr>
        <w:rPr>
          <w:rFonts w:ascii="Times New Roman" w:hAnsi="Times New Roman"/>
          <w:sz w:val="24"/>
          <w:szCs w:val="24"/>
        </w:rPr>
      </w:pPr>
      <w:r w:rsidRPr="007B3CAF">
        <w:rPr>
          <w:rFonts w:ascii="Times New Roman" w:hAnsi="Times New Roman"/>
          <w:sz w:val="24"/>
          <w:szCs w:val="24"/>
        </w:rPr>
        <w:t xml:space="preserve">Rețea: Bluetooth activ permanent </w:t>
      </w:r>
    </w:p>
    <w:p w14:paraId="0F59ABC8" w14:textId="04E6DA41" w:rsidR="007B3CAF" w:rsidRPr="007B3CAF" w:rsidRDefault="007B3CAF" w:rsidP="007B3CAF">
      <w:pPr>
        <w:rPr>
          <w:rFonts w:ascii="Times New Roman" w:hAnsi="Times New Roman"/>
          <w:sz w:val="24"/>
          <w:szCs w:val="24"/>
        </w:rPr>
      </w:pPr>
    </w:p>
    <w:p w14:paraId="7E1FBFBD"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6.4 Capacitate rețea</w:t>
      </w:r>
    </w:p>
    <w:p w14:paraId="230BBCAF" w14:textId="77777777" w:rsidR="007B3CAF" w:rsidRPr="007B3CAF" w:rsidRDefault="007B3CAF" w:rsidP="007B3CAF">
      <w:pPr>
        <w:numPr>
          <w:ilvl w:val="0"/>
          <w:numId w:val="109"/>
        </w:numPr>
        <w:rPr>
          <w:rFonts w:ascii="Times New Roman" w:hAnsi="Times New Roman"/>
          <w:sz w:val="24"/>
          <w:szCs w:val="24"/>
        </w:rPr>
      </w:pPr>
      <w:r w:rsidRPr="007B3CAF">
        <w:rPr>
          <w:rFonts w:ascii="Times New Roman" w:hAnsi="Times New Roman"/>
          <w:sz w:val="24"/>
          <w:szCs w:val="24"/>
        </w:rPr>
        <w:t xml:space="preserve">Număr dispozitive conectate simultan: 1 (HC-05 → telefon) </w:t>
      </w:r>
    </w:p>
    <w:p w14:paraId="14524557" w14:textId="77777777" w:rsidR="007B3CAF" w:rsidRPr="007B3CAF" w:rsidRDefault="007B3CAF" w:rsidP="007B3CAF">
      <w:pPr>
        <w:numPr>
          <w:ilvl w:val="0"/>
          <w:numId w:val="109"/>
        </w:numPr>
        <w:rPr>
          <w:rFonts w:ascii="Times New Roman" w:hAnsi="Times New Roman"/>
          <w:sz w:val="24"/>
          <w:szCs w:val="24"/>
        </w:rPr>
      </w:pPr>
      <w:r w:rsidRPr="007B3CAF">
        <w:rPr>
          <w:rFonts w:ascii="Times New Roman" w:hAnsi="Times New Roman"/>
          <w:sz w:val="24"/>
          <w:szCs w:val="24"/>
        </w:rPr>
        <w:t xml:space="preserve">Tip conexiune: single-session </w:t>
      </w:r>
    </w:p>
    <w:p w14:paraId="333AE430" w14:textId="77777777" w:rsidR="007B3CAF" w:rsidRPr="007B3CAF" w:rsidRDefault="007B3CAF" w:rsidP="007B3CAF">
      <w:pPr>
        <w:numPr>
          <w:ilvl w:val="0"/>
          <w:numId w:val="109"/>
        </w:numPr>
        <w:rPr>
          <w:rFonts w:ascii="Times New Roman" w:hAnsi="Times New Roman"/>
          <w:sz w:val="24"/>
          <w:szCs w:val="24"/>
        </w:rPr>
      </w:pPr>
      <w:r w:rsidRPr="007B3CAF">
        <w:rPr>
          <w:rFonts w:ascii="Times New Roman" w:hAnsi="Times New Roman"/>
          <w:sz w:val="24"/>
          <w:szCs w:val="24"/>
        </w:rPr>
        <w:t xml:space="preserve">Scalabilitate: limitată (poate fi extinsă doar cu multiple module Bluetooth) </w:t>
      </w:r>
    </w:p>
    <w:p w14:paraId="7550C726" w14:textId="3C91C0B4" w:rsidR="007B3CAF" w:rsidRPr="007B3CAF" w:rsidRDefault="007B3CAF" w:rsidP="007B3CAF">
      <w:pPr>
        <w:rPr>
          <w:rFonts w:ascii="Times New Roman" w:hAnsi="Times New Roman"/>
          <w:sz w:val="24"/>
          <w:szCs w:val="24"/>
        </w:rPr>
      </w:pPr>
    </w:p>
    <w:p w14:paraId="36F4E21C"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7. Diagrama rețelei de comunicații</w:t>
      </w:r>
    </w:p>
    <w:p w14:paraId="6B9315D3" w14:textId="77777777" w:rsidR="007B3CAF" w:rsidRPr="007B3CAF" w:rsidRDefault="007B3CAF" w:rsidP="007B3CAF">
      <w:pPr>
        <w:rPr>
          <w:rFonts w:ascii="Times New Roman" w:hAnsi="Times New Roman"/>
          <w:sz w:val="24"/>
          <w:szCs w:val="24"/>
        </w:rPr>
      </w:pPr>
      <w:r w:rsidRPr="007B3CAF">
        <w:rPr>
          <w:rFonts w:ascii="Times New Roman" w:hAnsi="Times New Roman"/>
          <w:sz w:val="24"/>
          <w:szCs w:val="24"/>
        </w:rPr>
        <w:t xml:space="preserve">        ┌────────────────────────┐</w:t>
      </w:r>
      <w:r w:rsidRPr="007B3CAF">
        <w:rPr>
          <w:rFonts w:ascii="Times New Roman" w:hAnsi="Times New Roman"/>
          <w:sz w:val="24"/>
          <w:szCs w:val="24"/>
        </w:rPr>
        <w:br/>
        <w:t xml:space="preserve">        │   Smartphone Android   │</w:t>
      </w:r>
      <w:r w:rsidRPr="007B3CAF">
        <w:rPr>
          <w:rFonts w:ascii="Times New Roman" w:hAnsi="Times New Roman"/>
          <w:sz w:val="24"/>
          <w:szCs w:val="24"/>
        </w:rPr>
        <w:br/>
        <w:t xml:space="preserve">        │  Smart Parking App     │</w:t>
      </w:r>
      <w:r w:rsidRPr="007B3CAF">
        <w:rPr>
          <w:rFonts w:ascii="Times New Roman" w:hAnsi="Times New Roman"/>
          <w:sz w:val="24"/>
          <w:szCs w:val="24"/>
        </w:rPr>
        <w:br/>
        <w:t xml:space="preserve">        └──────────┬─────────────┘</w:t>
      </w:r>
      <w:r w:rsidRPr="007B3CAF">
        <w:rPr>
          <w:rFonts w:ascii="Times New Roman" w:hAnsi="Times New Roman"/>
          <w:sz w:val="24"/>
          <w:szCs w:val="24"/>
        </w:rPr>
        <w:br/>
        <w:t xml:space="preserve">                   │ Bluetooth SPP (2.4 GHz)</w:t>
      </w:r>
      <w:r w:rsidRPr="007B3CAF">
        <w:rPr>
          <w:rFonts w:ascii="Times New Roman" w:hAnsi="Times New Roman"/>
          <w:sz w:val="24"/>
          <w:szCs w:val="24"/>
        </w:rPr>
        <w:br/>
        <w:t xml:space="preserve">                   │ ~9600 bps</w:t>
      </w:r>
      <w:r w:rsidRPr="007B3CAF">
        <w:rPr>
          <w:rFonts w:ascii="Times New Roman" w:hAnsi="Times New Roman"/>
          <w:sz w:val="24"/>
          <w:szCs w:val="24"/>
        </w:rPr>
        <w:br/>
        <w:t xml:space="preserve">        ┌──────────▼─────────────┐</w:t>
      </w:r>
      <w:r w:rsidRPr="007B3CAF">
        <w:rPr>
          <w:rFonts w:ascii="Times New Roman" w:hAnsi="Times New Roman"/>
          <w:sz w:val="24"/>
          <w:szCs w:val="24"/>
        </w:rPr>
        <w:br/>
        <w:t xml:space="preserve">        │      HC-05 Module      │</w:t>
      </w:r>
      <w:r w:rsidRPr="007B3CAF">
        <w:rPr>
          <w:rFonts w:ascii="Times New Roman" w:hAnsi="Times New Roman"/>
          <w:sz w:val="24"/>
          <w:szCs w:val="24"/>
        </w:rPr>
        <w:br/>
        <w:t xml:space="preserve">        └──────────┬─────────────┘</w:t>
      </w:r>
      <w:r w:rsidRPr="007B3CAF">
        <w:rPr>
          <w:rFonts w:ascii="Times New Roman" w:hAnsi="Times New Roman"/>
          <w:sz w:val="24"/>
          <w:szCs w:val="24"/>
        </w:rPr>
        <w:br/>
        <w:t xml:space="preserve">                   │ UART Serial (TX/RX)</w:t>
      </w:r>
      <w:r w:rsidRPr="007B3CAF">
        <w:rPr>
          <w:rFonts w:ascii="Times New Roman" w:hAnsi="Times New Roman"/>
          <w:sz w:val="24"/>
          <w:szCs w:val="24"/>
        </w:rPr>
        <w:br/>
        <w:t xml:space="preserve">                   │ 9600 bps</w:t>
      </w:r>
      <w:r w:rsidRPr="007B3CAF">
        <w:rPr>
          <w:rFonts w:ascii="Times New Roman" w:hAnsi="Times New Roman"/>
          <w:sz w:val="24"/>
          <w:szCs w:val="24"/>
        </w:rPr>
        <w:br/>
        <w:t xml:space="preserve">        ┌──────────▼─────────────┐</w:t>
      </w:r>
      <w:r w:rsidRPr="007B3CAF">
        <w:rPr>
          <w:rFonts w:ascii="Times New Roman" w:hAnsi="Times New Roman"/>
          <w:sz w:val="24"/>
          <w:szCs w:val="24"/>
        </w:rPr>
        <w:br/>
        <w:t xml:space="preserve">        │     Arduino Mega       │</w:t>
      </w:r>
      <w:r w:rsidRPr="007B3CAF">
        <w:rPr>
          <w:rFonts w:ascii="Times New Roman" w:hAnsi="Times New Roman"/>
          <w:sz w:val="24"/>
          <w:szCs w:val="24"/>
        </w:rPr>
        <w:br/>
        <w:t xml:space="preserve">        └──────────┬─────────────┘</w:t>
      </w:r>
      <w:r w:rsidRPr="007B3CAF">
        <w:rPr>
          <w:rFonts w:ascii="Times New Roman" w:hAnsi="Times New Roman"/>
          <w:sz w:val="24"/>
          <w:szCs w:val="24"/>
        </w:rPr>
        <w:br/>
        <w:t xml:space="preserve">                   │</w:t>
      </w:r>
      <w:r w:rsidRPr="007B3CAF">
        <w:rPr>
          <w:rFonts w:ascii="Times New Roman" w:hAnsi="Times New Roman"/>
          <w:sz w:val="24"/>
          <w:szCs w:val="24"/>
        </w:rPr>
        <w:br/>
        <w:t xml:space="preserve">        ┌──────────▼─────────────┐</w:t>
      </w:r>
      <w:r w:rsidRPr="007B3CAF">
        <w:rPr>
          <w:rFonts w:ascii="Times New Roman" w:hAnsi="Times New Roman"/>
          <w:sz w:val="24"/>
          <w:szCs w:val="24"/>
        </w:rPr>
        <w:br/>
        <w:t xml:space="preserve">        │   Senzori + Actuatori  │</w:t>
      </w:r>
      <w:r w:rsidRPr="007B3CAF">
        <w:rPr>
          <w:rFonts w:ascii="Times New Roman" w:hAnsi="Times New Roman"/>
          <w:sz w:val="24"/>
          <w:szCs w:val="24"/>
        </w:rPr>
        <w:br/>
        <w:t xml:space="preserve">        └────────────────────────┘</w:t>
      </w:r>
    </w:p>
    <w:p w14:paraId="04B92EB3" w14:textId="4EA9190C" w:rsidR="007B3CAF" w:rsidRPr="007B3CAF" w:rsidRDefault="007B3CAF" w:rsidP="007B3CAF">
      <w:pPr>
        <w:rPr>
          <w:rFonts w:ascii="Times New Roman" w:hAnsi="Times New Roman"/>
          <w:sz w:val="24"/>
          <w:szCs w:val="24"/>
        </w:rPr>
      </w:pPr>
    </w:p>
    <w:p w14:paraId="4F4143FF" w14:textId="77777777" w:rsidR="007B3CAF" w:rsidRPr="007B3CAF" w:rsidRDefault="007B3CAF" w:rsidP="007B3CAF">
      <w:pPr>
        <w:numPr>
          <w:ilvl w:val="0"/>
          <w:numId w:val="19"/>
        </w:numPr>
        <w:tabs>
          <w:tab w:val="num" w:pos="360"/>
        </w:tabs>
        <w:rPr>
          <w:rFonts w:ascii="Times New Roman" w:hAnsi="Times New Roman"/>
          <w:b/>
          <w:bCs/>
          <w:sz w:val="26"/>
          <w:szCs w:val="26"/>
        </w:rPr>
      </w:pPr>
      <w:r w:rsidRPr="007B3CAF">
        <w:rPr>
          <w:rFonts w:ascii="Times New Roman" w:hAnsi="Times New Roman"/>
          <w:b/>
          <w:bCs/>
          <w:sz w:val="26"/>
          <w:szCs w:val="26"/>
        </w:rPr>
        <w:t>8. Concluzii privind rețeaua</w:t>
      </w:r>
    </w:p>
    <w:p w14:paraId="15DA659B" w14:textId="77777777" w:rsidR="007B3CAF" w:rsidRPr="007B3CAF" w:rsidRDefault="007B3CAF" w:rsidP="007B3CAF">
      <w:pPr>
        <w:numPr>
          <w:ilvl w:val="0"/>
          <w:numId w:val="110"/>
        </w:numPr>
        <w:rPr>
          <w:rFonts w:ascii="Times New Roman" w:hAnsi="Times New Roman"/>
          <w:sz w:val="24"/>
          <w:szCs w:val="24"/>
        </w:rPr>
      </w:pPr>
      <w:r w:rsidRPr="007B3CAF">
        <w:rPr>
          <w:rFonts w:ascii="Times New Roman" w:hAnsi="Times New Roman"/>
          <w:sz w:val="24"/>
          <w:szCs w:val="24"/>
        </w:rPr>
        <w:t xml:space="preserve">Sistemul utilizează o rețea locală simplă Bluetooth </w:t>
      </w:r>
    </w:p>
    <w:p w14:paraId="7678A839" w14:textId="77777777" w:rsidR="007B3CAF" w:rsidRPr="007B3CAF" w:rsidRDefault="007B3CAF" w:rsidP="007B3CAF">
      <w:pPr>
        <w:numPr>
          <w:ilvl w:val="0"/>
          <w:numId w:val="110"/>
        </w:numPr>
        <w:rPr>
          <w:rFonts w:ascii="Times New Roman" w:hAnsi="Times New Roman"/>
          <w:sz w:val="24"/>
          <w:szCs w:val="24"/>
        </w:rPr>
      </w:pPr>
      <w:r w:rsidRPr="007B3CAF">
        <w:rPr>
          <w:rFonts w:ascii="Times New Roman" w:hAnsi="Times New Roman"/>
          <w:sz w:val="24"/>
          <w:szCs w:val="24"/>
        </w:rPr>
        <w:t xml:space="preserve">Nu necesită infrastructură de tip LAN/WAN </w:t>
      </w:r>
    </w:p>
    <w:p w14:paraId="0DDA8666" w14:textId="77777777" w:rsidR="007B3CAF" w:rsidRPr="007B3CAF" w:rsidRDefault="007B3CAF" w:rsidP="007B3CAF">
      <w:pPr>
        <w:numPr>
          <w:ilvl w:val="0"/>
          <w:numId w:val="110"/>
        </w:numPr>
        <w:rPr>
          <w:rFonts w:ascii="Times New Roman" w:hAnsi="Times New Roman"/>
          <w:sz w:val="24"/>
          <w:szCs w:val="24"/>
        </w:rPr>
      </w:pPr>
      <w:r w:rsidRPr="007B3CAF">
        <w:rPr>
          <w:rFonts w:ascii="Times New Roman" w:hAnsi="Times New Roman"/>
          <w:sz w:val="24"/>
          <w:szCs w:val="24"/>
        </w:rPr>
        <w:t xml:space="preserve">Comunicația este directă și eficientă pentru aplicații embedded </w:t>
      </w:r>
    </w:p>
    <w:p w14:paraId="1362BBEB" w14:textId="77777777" w:rsidR="007B3CAF" w:rsidRPr="007B3CAF" w:rsidRDefault="007B3CAF" w:rsidP="007B3CAF">
      <w:pPr>
        <w:numPr>
          <w:ilvl w:val="0"/>
          <w:numId w:val="110"/>
        </w:numPr>
        <w:rPr>
          <w:rFonts w:ascii="Times New Roman" w:hAnsi="Times New Roman"/>
          <w:sz w:val="24"/>
          <w:szCs w:val="24"/>
        </w:rPr>
      </w:pPr>
      <w:r w:rsidRPr="007B3CAF">
        <w:rPr>
          <w:rFonts w:ascii="Times New Roman" w:hAnsi="Times New Roman"/>
          <w:sz w:val="24"/>
          <w:szCs w:val="24"/>
        </w:rPr>
        <w:t>Arhitectura reduce costurile și complexitatea sistemului</w:t>
      </w:r>
    </w:p>
    <w:p w14:paraId="5DF0F173" w14:textId="77777777" w:rsidR="007B3CAF" w:rsidRDefault="007B3CAF" w:rsidP="007B3CAF">
      <w:pPr>
        <w:rPr>
          <w:lang w:val="ro-RO"/>
        </w:rPr>
      </w:pPr>
    </w:p>
    <w:p w14:paraId="71F6AE6D" w14:textId="77777777" w:rsidR="007B3CAF" w:rsidRPr="007B3CAF" w:rsidRDefault="007B3CAF" w:rsidP="007B3CAF">
      <w:pPr>
        <w:rPr>
          <w:lang w:val="ro-RO"/>
        </w:rPr>
      </w:pPr>
    </w:p>
    <w:p w14:paraId="33EF4C84" w14:textId="0DAAB53D" w:rsidR="00521555" w:rsidRDefault="007B3CAF" w:rsidP="008B3F72">
      <w:pPr>
        <w:pStyle w:val="Heading3"/>
      </w:pPr>
      <w:bookmarkStart w:id="33" w:name="_Toc160527854"/>
      <w:r>
        <w:lastRenderedPageBreak/>
        <w:t xml:space="preserve">4.6     </w:t>
      </w:r>
      <w:r w:rsidR="00FC5E02">
        <w:t>Diagrama de arhitectură a sistemului</w:t>
      </w:r>
      <w:bookmarkEnd w:id="33"/>
    </w:p>
    <w:p w14:paraId="128F098E" w14:textId="77777777" w:rsidR="007B3CAF" w:rsidRPr="007B3CAF" w:rsidRDefault="007B3CAF" w:rsidP="007B3CAF">
      <w:r w:rsidRPr="007B3CAF">
        <w:t>Pe baza proiectării hardware, software, de comunicații și de gestionare a informațiilor, sistemul Smart Parking este organizat într-o arhitectură integrată, de tip embedded, în care toate componentele colaborează pentru monitorizarea și controlul în timp real al locurilor de parcare.</w:t>
      </w:r>
    </w:p>
    <w:p w14:paraId="146E4BC1" w14:textId="77777777" w:rsidR="007B3CAF" w:rsidRPr="007B3CAF" w:rsidRDefault="007B3CAF" w:rsidP="007B3CAF">
      <w:r w:rsidRPr="007B3CAF">
        <w:t>Sistemul este construit în jurul unei arhitecturi centralizate la nivel de procesare, având ca element principal microcontrollerul Arduino Mega 2560, care coordonează toate operațiile sistemului. Acesta reprezintă nucleul de control al întregii soluții, gestionând atât intrările de la senzori, cât și ieșirile către actuatori și modulul de comunicație.</w:t>
      </w:r>
    </w:p>
    <w:p w14:paraId="665CE34F" w14:textId="44C616AE" w:rsidR="007B3CAF" w:rsidRPr="007B3CAF" w:rsidRDefault="007B3CAF" w:rsidP="007B3CAF"/>
    <w:p w14:paraId="14893062" w14:textId="77777777" w:rsidR="007B3CAF" w:rsidRPr="007B3CAF" w:rsidRDefault="007B3CAF" w:rsidP="007B3CAF">
      <w:pPr>
        <w:numPr>
          <w:ilvl w:val="0"/>
          <w:numId w:val="19"/>
        </w:numPr>
        <w:tabs>
          <w:tab w:val="num" w:pos="360"/>
        </w:tabs>
        <w:rPr>
          <w:b/>
          <w:bCs/>
        </w:rPr>
      </w:pPr>
      <w:r w:rsidRPr="007B3CAF">
        <w:rPr>
          <w:b/>
          <w:bCs/>
        </w:rPr>
        <w:t>1. Structura hardware integrată</w:t>
      </w:r>
    </w:p>
    <w:p w14:paraId="6E11DB8B" w14:textId="77777777" w:rsidR="007B3CAF" w:rsidRPr="007B3CAF" w:rsidRDefault="007B3CAF" w:rsidP="007B3CAF">
      <w:r w:rsidRPr="007B3CAF">
        <w:t>Componenta hardware este organizată astfel:</w:t>
      </w:r>
    </w:p>
    <w:p w14:paraId="3E204953" w14:textId="77777777" w:rsidR="007B3CAF" w:rsidRPr="007B3CAF" w:rsidRDefault="007B3CAF" w:rsidP="007B3CAF">
      <w:pPr>
        <w:numPr>
          <w:ilvl w:val="0"/>
          <w:numId w:val="111"/>
        </w:numPr>
      </w:pPr>
      <w:r w:rsidRPr="007B3CAF">
        <w:rPr>
          <w:b/>
          <w:bCs/>
        </w:rPr>
        <w:t>Unitate centrală de procesare: Arduino Mega 2560</w:t>
      </w:r>
      <w:r w:rsidRPr="007B3CAF">
        <w:t xml:space="preserve"> </w:t>
      </w:r>
    </w:p>
    <w:p w14:paraId="77A9C94B" w14:textId="77777777" w:rsidR="007B3CAF" w:rsidRPr="007B3CAF" w:rsidRDefault="007B3CAF" w:rsidP="007B3CAF">
      <w:pPr>
        <w:numPr>
          <w:ilvl w:val="1"/>
          <w:numId w:val="111"/>
        </w:numPr>
      </w:pPr>
      <w:r w:rsidRPr="007B3CAF">
        <w:t xml:space="preserve">gestionează logica întregului sistem </w:t>
      </w:r>
    </w:p>
    <w:p w14:paraId="479C41C6" w14:textId="77777777" w:rsidR="007B3CAF" w:rsidRPr="007B3CAF" w:rsidRDefault="007B3CAF" w:rsidP="007B3CAF">
      <w:pPr>
        <w:numPr>
          <w:ilvl w:val="1"/>
          <w:numId w:val="111"/>
        </w:numPr>
      </w:pPr>
      <w:r w:rsidRPr="007B3CAF">
        <w:t xml:space="preserve">procesează semnale de la senzori </w:t>
      </w:r>
    </w:p>
    <w:p w14:paraId="509428C3" w14:textId="77777777" w:rsidR="007B3CAF" w:rsidRPr="007B3CAF" w:rsidRDefault="007B3CAF" w:rsidP="007B3CAF">
      <w:pPr>
        <w:numPr>
          <w:ilvl w:val="1"/>
          <w:numId w:val="111"/>
        </w:numPr>
      </w:pPr>
      <w:r w:rsidRPr="007B3CAF">
        <w:t xml:space="preserve">controlează actuatori și comunicația </w:t>
      </w:r>
    </w:p>
    <w:p w14:paraId="5EECA6E4" w14:textId="77777777" w:rsidR="007B3CAF" w:rsidRPr="007B3CAF" w:rsidRDefault="007B3CAF" w:rsidP="007B3CAF">
      <w:pPr>
        <w:numPr>
          <w:ilvl w:val="0"/>
          <w:numId w:val="111"/>
        </w:numPr>
      </w:pPr>
      <w:r w:rsidRPr="007B3CAF">
        <w:rPr>
          <w:b/>
          <w:bCs/>
        </w:rPr>
        <w:t>Subsistem de intrare (senzori):</w:t>
      </w:r>
      <w:r w:rsidRPr="007B3CAF">
        <w:t xml:space="preserve"> </w:t>
      </w:r>
    </w:p>
    <w:p w14:paraId="37CB61CE" w14:textId="77777777" w:rsidR="007B3CAF" w:rsidRPr="007B3CAF" w:rsidRDefault="007B3CAF" w:rsidP="007B3CAF">
      <w:pPr>
        <w:numPr>
          <w:ilvl w:val="1"/>
          <w:numId w:val="111"/>
        </w:numPr>
      </w:pPr>
      <w:r w:rsidRPr="007B3CAF">
        <w:t xml:space="preserve">senzor IR / ultrasonic (detecție vehicule) </w:t>
      </w:r>
    </w:p>
    <w:p w14:paraId="1073E1AC" w14:textId="77777777" w:rsidR="007B3CAF" w:rsidRPr="007B3CAF" w:rsidRDefault="007B3CAF" w:rsidP="007B3CAF">
      <w:pPr>
        <w:numPr>
          <w:ilvl w:val="1"/>
          <w:numId w:val="111"/>
        </w:numPr>
      </w:pPr>
      <w:r w:rsidRPr="007B3CAF">
        <w:t xml:space="preserve">senzor de gaz (detecție risc) </w:t>
      </w:r>
    </w:p>
    <w:p w14:paraId="48A5420D" w14:textId="77777777" w:rsidR="007B3CAF" w:rsidRPr="007B3CAF" w:rsidRDefault="007B3CAF" w:rsidP="007B3CAF">
      <w:pPr>
        <w:numPr>
          <w:ilvl w:val="1"/>
          <w:numId w:val="111"/>
        </w:numPr>
      </w:pPr>
      <w:r w:rsidRPr="007B3CAF">
        <w:t xml:space="preserve">transmit semnale analogice/digitale către Arduino </w:t>
      </w:r>
    </w:p>
    <w:p w14:paraId="06E3B9E7" w14:textId="77777777" w:rsidR="007B3CAF" w:rsidRPr="007B3CAF" w:rsidRDefault="007B3CAF" w:rsidP="007B3CAF">
      <w:pPr>
        <w:numPr>
          <w:ilvl w:val="0"/>
          <w:numId w:val="111"/>
        </w:numPr>
      </w:pPr>
      <w:r w:rsidRPr="007B3CAF">
        <w:rPr>
          <w:b/>
          <w:bCs/>
        </w:rPr>
        <w:t>Subsistem de ieșire (actuatori):</w:t>
      </w:r>
      <w:r w:rsidRPr="007B3CAF">
        <w:t xml:space="preserve"> </w:t>
      </w:r>
    </w:p>
    <w:p w14:paraId="695F89D7" w14:textId="77777777" w:rsidR="007B3CAF" w:rsidRPr="007B3CAF" w:rsidRDefault="007B3CAF" w:rsidP="007B3CAF">
      <w:pPr>
        <w:numPr>
          <w:ilvl w:val="1"/>
          <w:numId w:val="111"/>
        </w:numPr>
      </w:pPr>
      <w:r w:rsidRPr="007B3CAF">
        <w:t xml:space="preserve">servomotor (barieră acces) </w:t>
      </w:r>
    </w:p>
    <w:p w14:paraId="1137DC6B" w14:textId="77777777" w:rsidR="007B3CAF" w:rsidRPr="007B3CAF" w:rsidRDefault="007B3CAF" w:rsidP="007B3CAF">
      <w:pPr>
        <w:numPr>
          <w:ilvl w:val="1"/>
          <w:numId w:val="111"/>
        </w:numPr>
      </w:pPr>
      <w:r w:rsidRPr="007B3CAF">
        <w:t xml:space="preserve">buzzer (alertare sonoră) </w:t>
      </w:r>
    </w:p>
    <w:p w14:paraId="270FAA26" w14:textId="77777777" w:rsidR="007B3CAF" w:rsidRPr="007B3CAF" w:rsidRDefault="007B3CAF" w:rsidP="007B3CAF">
      <w:pPr>
        <w:numPr>
          <w:ilvl w:val="1"/>
          <w:numId w:val="111"/>
        </w:numPr>
      </w:pPr>
      <w:r w:rsidRPr="007B3CAF">
        <w:t xml:space="preserve">LCD 16x2 (afișare status parcare) </w:t>
      </w:r>
    </w:p>
    <w:p w14:paraId="1EFF2CE7" w14:textId="77777777" w:rsidR="007B3CAF" w:rsidRPr="007B3CAF" w:rsidRDefault="007B3CAF" w:rsidP="007B3CAF">
      <w:pPr>
        <w:numPr>
          <w:ilvl w:val="0"/>
          <w:numId w:val="111"/>
        </w:numPr>
      </w:pPr>
      <w:r w:rsidRPr="007B3CAF">
        <w:rPr>
          <w:b/>
          <w:bCs/>
        </w:rPr>
        <w:t>Subsistem de comunicație:</w:t>
      </w:r>
      <w:r w:rsidRPr="007B3CAF">
        <w:t xml:space="preserve"> </w:t>
      </w:r>
    </w:p>
    <w:p w14:paraId="3E6A5D21" w14:textId="77777777" w:rsidR="007B3CAF" w:rsidRPr="007B3CAF" w:rsidRDefault="007B3CAF" w:rsidP="007B3CAF">
      <w:pPr>
        <w:numPr>
          <w:ilvl w:val="1"/>
          <w:numId w:val="111"/>
        </w:numPr>
      </w:pPr>
      <w:r w:rsidRPr="007B3CAF">
        <w:t xml:space="preserve">modul Bluetooth HC-05 </w:t>
      </w:r>
    </w:p>
    <w:p w14:paraId="11839235" w14:textId="77777777" w:rsidR="007B3CAF" w:rsidRPr="007B3CAF" w:rsidRDefault="007B3CAF" w:rsidP="007B3CAF">
      <w:pPr>
        <w:numPr>
          <w:ilvl w:val="1"/>
          <w:numId w:val="111"/>
        </w:numPr>
      </w:pPr>
      <w:r w:rsidRPr="007B3CAF">
        <w:t xml:space="preserve">asigură transmiterea datelor către aplicația mobilă </w:t>
      </w:r>
    </w:p>
    <w:p w14:paraId="7F8CBF36" w14:textId="75849CAD" w:rsidR="007B3CAF" w:rsidRPr="007B3CAF" w:rsidRDefault="007B3CAF" w:rsidP="007B3CAF"/>
    <w:p w14:paraId="55907127" w14:textId="77777777" w:rsidR="007B3CAF" w:rsidRPr="007B3CAF" w:rsidRDefault="007B3CAF" w:rsidP="007B3CAF">
      <w:pPr>
        <w:numPr>
          <w:ilvl w:val="0"/>
          <w:numId w:val="19"/>
        </w:numPr>
        <w:tabs>
          <w:tab w:val="num" w:pos="360"/>
        </w:tabs>
        <w:rPr>
          <w:b/>
          <w:bCs/>
        </w:rPr>
      </w:pPr>
      <w:r w:rsidRPr="007B3CAF">
        <w:rPr>
          <w:b/>
          <w:bCs/>
        </w:rPr>
        <w:t>2. Structura software integrată</w:t>
      </w:r>
    </w:p>
    <w:p w14:paraId="2151CCCC" w14:textId="77777777" w:rsidR="007B3CAF" w:rsidRPr="007B3CAF" w:rsidRDefault="007B3CAF" w:rsidP="007B3CAF">
      <w:r w:rsidRPr="007B3CAF">
        <w:t>Componenta software este împărțită în două niveluri:</w:t>
      </w:r>
    </w:p>
    <w:p w14:paraId="5A2A699A" w14:textId="77777777" w:rsidR="007B3CAF" w:rsidRPr="007B3CAF" w:rsidRDefault="007B3CAF" w:rsidP="007B3CAF">
      <w:pPr>
        <w:numPr>
          <w:ilvl w:val="0"/>
          <w:numId w:val="19"/>
        </w:numPr>
        <w:tabs>
          <w:tab w:val="num" w:pos="360"/>
        </w:tabs>
        <w:rPr>
          <w:b/>
          <w:bCs/>
        </w:rPr>
      </w:pPr>
      <w:r w:rsidRPr="007B3CAF">
        <w:rPr>
          <w:b/>
          <w:bCs/>
        </w:rPr>
        <w:t>2.1 Firmware Arduino (nivel embedded)</w:t>
      </w:r>
    </w:p>
    <w:p w14:paraId="28221B54" w14:textId="77777777" w:rsidR="007B3CAF" w:rsidRPr="007B3CAF" w:rsidRDefault="007B3CAF" w:rsidP="007B3CAF">
      <w:pPr>
        <w:numPr>
          <w:ilvl w:val="0"/>
          <w:numId w:val="112"/>
        </w:numPr>
      </w:pPr>
      <w:r w:rsidRPr="007B3CAF">
        <w:t xml:space="preserve">citește datele de la senzori </w:t>
      </w:r>
    </w:p>
    <w:p w14:paraId="3F7F2BF3" w14:textId="77777777" w:rsidR="007B3CAF" w:rsidRPr="007B3CAF" w:rsidRDefault="007B3CAF" w:rsidP="007B3CAF">
      <w:pPr>
        <w:numPr>
          <w:ilvl w:val="0"/>
          <w:numId w:val="112"/>
        </w:numPr>
      </w:pPr>
      <w:r w:rsidRPr="007B3CAF">
        <w:t xml:space="preserve">procesează logica de parcare </w:t>
      </w:r>
    </w:p>
    <w:p w14:paraId="0CC5D93B" w14:textId="77777777" w:rsidR="007B3CAF" w:rsidRPr="007B3CAF" w:rsidRDefault="007B3CAF" w:rsidP="007B3CAF">
      <w:pPr>
        <w:numPr>
          <w:ilvl w:val="0"/>
          <w:numId w:val="112"/>
        </w:numPr>
      </w:pPr>
      <w:r w:rsidRPr="007B3CAF">
        <w:t xml:space="preserve">controlează dispozitivele fizice </w:t>
      </w:r>
    </w:p>
    <w:p w14:paraId="1D2B58A5" w14:textId="77777777" w:rsidR="007B3CAF" w:rsidRDefault="007B3CAF" w:rsidP="007B3CAF">
      <w:pPr>
        <w:numPr>
          <w:ilvl w:val="0"/>
          <w:numId w:val="112"/>
        </w:numPr>
      </w:pPr>
      <w:r w:rsidRPr="007B3CAF">
        <w:t xml:space="preserve">transmite date prin Bluetooth </w:t>
      </w:r>
    </w:p>
    <w:p w14:paraId="06C6EB64" w14:textId="77777777" w:rsidR="007B3CAF" w:rsidRDefault="007B3CAF" w:rsidP="007B3CAF"/>
    <w:p w14:paraId="25DB6C3F" w14:textId="77777777" w:rsidR="007B3CAF" w:rsidRPr="007B3CAF" w:rsidRDefault="007B3CAF" w:rsidP="007B3CAF"/>
    <w:p w14:paraId="22F46BDD" w14:textId="77777777" w:rsidR="007B3CAF" w:rsidRPr="007B3CAF" w:rsidRDefault="007B3CAF" w:rsidP="007B3CAF">
      <w:r w:rsidRPr="007B3CAF">
        <w:lastRenderedPageBreak/>
        <w:t>Module principale:</w:t>
      </w:r>
    </w:p>
    <w:p w14:paraId="15DAC06C" w14:textId="77777777" w:rsidR="007B3CAF" w:rsidRPr="007B3CAF" w:rsidRDefault="007B3CAF" w:rsidP="007B3CAF">
      <w:pPr>
        <w:numPr>
          <w:ilvl w:val="0"/>
          <w:numId w:val="113"/>
        </w:numPr>
      </w:pPr>
      <w:r w:rsidRPr="007B3CAF">
        <w:t xml:space="preserve">SensorManager </w:t>
      </w:r>
    </w:p>
    <w:p w14:paraId="0414BF7D" w14:textId="77777777" w:rsidR="007B3CAF" w:rsidRPr="007B3CAF" w:rsidRDefault="007B3CAF" w:rsidP="007B3CAF">
      <w:pPr>
        <w:numPr>
          <w:ilvl w:val="0"/>
          <w:numId w:val="113"/>
        </w:numPr>
      </w:pPr>
      <w:r w:rsidRPr="007B3CAF">
        <w:t xml:space="preserve">ControlBarieră </w:t>
      </w:r>
    </w:p>
    <w:p w14:paraId="2B02C021" w14:textId="77777777" w:rsidR="007B3CAF" w:rsidRPr="007B3CAF" w:rsidRDefault="007B3CAF" w:rsidP="007B3CAF">
      <w:pPr>
        <w:numPr>
          <w:ilvl w:val="0"/>
          <w:numId w:val="113"/>
        </w:numPr>
      </w:pPr>
      <w:r w:rsidRPr="007B3CAF">
        <w:t xml:space="preserve">DisplayManager </w:t>
      </w:r>
    </w:p>
    <w:p w14:paraId="239181CA" w14:textId="77777777" w:rsidR="007B3CAF" w:rsidRPr="007B3CAF" w:rsidRDefault="007B3CAF" w:rsidP="007B3CAF">
      <w:pPr>
        <w:numPr>
          <w:ilvl w:val="0"/>
          <w:numId w:val="113"/>
        </w:numPr>
      </w:pPr>
      <w:r w:rsidRPr="007B3CAF">
        <w:t xml:space="preserve">CommunicationManager (HC-05) </w:t>
      </w:r>
    </w:p>
    <w:p w14:paraId="202CE705" w14:textId="46413F71" w:rsidR="007B3CAF" w:rsidRPr="007B3CAF" w:rsidRDefault="007B3CAF" w:rsidP="007B3CAF"/>
    <w:p w14:paraId="75A76CFA" w14:textId="77777777" w:rsidR="007B3CAF" w:rsidRPr="007B3CAF" w:rsidRDefault="007B3CAF" w:rsidP="007B3CAF">
      <w:pPr>
        <w:numPr>
          <w:ilvl w:val="0"/>
          <w:numId w:val="19"/>
        </w:numPr>
        <w:tabs>
          <w:tab w:val="num" w:pos="360"/>
        </w:tabs>
        <w:rPr>
          <w:b/>
          <w:bCs/>
        </w:rPr>
      </w:pPr>
      <w:r w:rsidRPr="007B3CAF">
        <w:rPr>
          <w:b/>
          <w:bCs/>
        </w:rPr>
        <w:t>2.2 Aplicație Android (nivel utilizator)</w:t>
      </w:r>
    </w:p>
    <w:p w14:paraId="330C9B92" w14:textId="77777777" w:rsidR="007B3CAF" w:rsidRPr="007B3CAF" w:rsidRDefault="007B3CAF" w:rsidP="007B3CAF">
      <w:pPr>
        <w:numPr>
          <w:ilvl w:val="0"/>
          <w:numId w:val="114"/>
        </w:numPr>
      </w:pPr>
      <w:r w:rsidRPr="007B3CAF">
        <w:t xml:space="preserve">primește date prin Bluetooth </w:t>
      </w:r>
    </w:p>
    <w:p w14:paraId="05B9077C" w14:textId="77777777" w:rsidR="007B3CAF" w:rsidRPr="007B3CAF" w:rsidRDefault="007B3CAF" w:rsidP="007B3CAF">
      <w:pPr>
        <w:numPr>
          <w:ilvl w:val="0"/>
          <w:numId w:val="114"/>
        </w:numPr>
      </w:pPr>
      <w:r w:rsidRPr="007B3CAF">
        <w:t xml:space="preserve">interpretează informațiile sistemului </w:t>
      </w:r>
    </w:p>
    <w:p w14:paraId="2660D28D" w14:textId="77777777" w:rsidR="007B3CAF" w:rsidRPr="007B3CAF" w:rsidRDefault="007B3CAF" w:rsidP="007B3CAF">
      <w:pPr>
        <w:numPr>
          <w:ilvl w:val="0"/>
          <w:numId w:val="114"/>
        </w:numPr>
      </w:pPr>
      <w:r w:rsidRPr="007B3CAF">
        <w:t xml:space="preserve">afișează statusul parcării în timp real </w:t>
      </w:r>
    </w:p>
    <w:p w14:paraId="6B7A2F08" w14:textId="77777777" w:rsidR="007B3CAF" w:rsidRPr="007B3CAF" w:rsidRDefault="007B3CAF" w:rsidP="007B3CAF">
      <w:r w:rsidRPr="007B3CAF">
        <w:t>Module principale:</w:t>
      </w:r>
    </w:p>
    <w:p w14:paraId="496B2E82" w14:textId="77777777" w:rsidR="007B3CAF" w:rsidRPr="007B3CAF" w:rsidRDefault="007B3CAF" w:rsidP="007B3CAF">
      <w:pPr>
        <w:numPr>
          <w:ilvl w:val="0"/>
          <w:numId w:val="115"/>
        </w:numPr>
      </w:pPr>
      <w:r w:rsidRPr="007B3CAF">
        <w:t xml:space="preserve">BluetoothManager </w:t>
      </w:r>
    </w:p>
    <w:p w14:paraId="2FE3FA95" w14:textId="77777777" w:rsidR="007B3CAF" w:rsidRPr="007B3CAF" w:rsidRDefault="007B3CAF" w:rsidP="007B3CAF">
      <w:pPr>
        <w:numPr>
          <w:ilvl w:val="0"/>
          <w:numId w:val="115"/>
        </w:numPr>
      </w:pPr>
      <w:r w:rsidRPr="007B3CAF">
        <w:t xml:space="preserve">DataParser </w:t>
      </w:r>
    </w:p>
    <w:p w14:paraId="5810F94C" w14:textId="77777777" w:rsidR="007B3CAF" w:rsidRPr="007B3CAF" w:rsidRDefault="007B3CAF" w:rsidP="007B3CAF">
      <w:pPr>
        <w:numPr>
          <w:ilvl w:val="0"/>
          <w:numId w:val="115"/>
        </w:numPr>
      </w:pPr>
      <w:r w:rsidRPr="007B3CAF">
        <w:t xml:space="preserve">UIController </w:t>
      </w:r>
    </w:p>
    <w:p w14:paraId="1E38CA47" w14:textId="4A000571" w:rsidR="007B3CAF" w:rsidRPr="007B3CAF" w:rsidRDefault="007B3CAF" w:rsidP="007B3CAF"/>
    <w:p w14:paraId="03B4CE54" w14:textId="77777777" w:rsidR="007B3CAF" w:rsidRPr="007B3CAF" w:rsidRDefault="007B3CAF" w:rsidP="007B3CAF">
      <w:pPr>
        <w:numPr>
          <w:ilvl w:val="0"/>
          <w:numId w:val="19"/>
        </w:numPr>
        <w:tabs>
          <w:tab w:val="num" w:pos="360"/>
        </w:tabs>
        <w:rPr>
          <w:b/>
          <w:bCs/>
        </w:rPr>
      </w:pPr>
      <w:r w:rsidRPr="007B3CAF">
        <w:rPr>
          <w:b/>
          <w:bCs/>
        </w:rPr>
        <w:t>3. Structura de comunicații integrată</w:t>
      </w:r>
    </w:p>
    <w:p w14:paraId="4A5C1966" w14:textId="77777777" w:rsidR="007B3CAF" w:rsidRPr="007B3CAF" w:rsidRDefault="007B3CAF" w:rsidP="007B3CAF">
      <w:r w:rsidRPr="007B3CAF">
        <w:t xml:space="preserve">Sistemul utilizează o rețea locală de tip </w:t>
      </w:r>
      <w:r w:rsidRPr="007B3CAF">
        <w:rPr>
          <w:b/>
          <w:bCs/>
        </w:rPr>
        <w:t>WPAN (Bluetooth)</w:t>
      </w:r>
      <w:r w:rsidRPr="007B3CAF">
        <w:t>:</w:t>
      </w:r>
    </w:p>
    <w:p w14:paraId="4A473053" w14:textId="77777777" w:rsidR="007B3CAF" w:rsidRPr="007B3CAF" w:rsidRDefault="007B3CAF" w:rsidP="007B3CAF">
      <w:pPr>
        <w:numPr>
          <w:ilvl w:val="0"/>
          <w:numId w:val="116"/>
        </w:numPr>
      </w:pPr>
      <w:r w:rsidRPr="007B3CAF">
        <w:t xml:space="preserve">Arduino ↔ HC-05: comunicație UART serial (9600 bps) </w:t>
      </w:r>
    </w:p>
    <w:p w14:paraId="2815CAED" w14:textId="77777777" w:rsidR="007B3CAF" w:rsidRPr="007B3CAF" w:rsidRDefault="007B3CAF" w:rsidP="007B3CAF">
      <w:pPr>
        <w:numPr>
          <w:ilvl w:val="0"/>
          <w:numId w:val="116"/>
        </w:numPr>
      </w:pPr>
      <w:r w:rsidRPr="007B3CAF">
        <w:t xml:space="preserve">HC-05 ↔ Android: Bluetooth SPP (2.4 GHz) </w:t>
      </w:r>
    </w:p>
    <w:p w14:paraId="6716B9B7" w14:textId="77777777" w:rsidR="007B3CAF" w:rsidRPr="007B3CAF" w:rsidRDefault="007B3CAF" w:rsidP="007B3CAF">
      <w:pPr>
        <w:numPr>
          <w:ilvl w:val="0"/>
          <w:numId w:val="116"/>
        </w:numPr>
      </w:pPr>
      <w:r w:rsidRPr="007B3CAF">
        <w:t xml:space="preserve">flux bidirecțional de date pentru actualizarea stării parcării </w:t>
      </w:r>
    </w:p>
    <w:p w14:paraId="6DDF9697" w14:textId="514AAFA6" w:rsidR="007B3CAF" w:rsidRPr="007B3CAF" w:rsidRDefault="007B3CAF" w:rsidP="007B3CAF"/>
    <w:p w14:paraId="35A11B63" w14:textId="77777777" w:rsidR="007B3CAF" w:rsidRPr="007B3CAF" w:rsidRDefault="007B3CAF" w:rsidP="007B3CAF">
      <w:pPr>
        <w:numPr>
          <w:ilvl w:val="0"/>
          <w:numId w:val="19"/>
        </w:numPr>
        <w:tabs>
          <w:tab w:val="num" w:pos="360"/>
        </w:tabs>
        <w:rPr>
          <w:b/>
          <w:bCs/>
        </w:rPr>
      </w:pPr>
      <w:r w:rsidRPr="007B3CAF">
        <w:rPr>
          <w:b/>
          <w:bCs/>
        </w:rPr>
        <w:t>4. Structura informațională</w:t>
      </w:r>
    </w:p>
    <w:p w14:paraId="00A47A9D" w14:textId="77777777" w:rsidR="007B3CAF" w:rsidRPr="007B3CAF" w:rsidRDefault="007B3CAF" w:rsidP="007B3CAF">
      <w:r w:rsidRPr="007B3CAF">
        <w:t>Sistemul gestionează informații operaționale în timp real:</w:t>
      </w:r>
    </w:p>
    <w:p w14:paraId="41007DC0" w14:textId="77777777" w:rsidR="007B3CAF" w:rsidRPr="007B3CAF" w:rsidRDefault="007B3CAF" w:rsidP="007B3CAF">
      <w:pPr>
        <w:numPr>
          <w:ilvl w:val="0"/>
          <w:numId w:val="117"/>
        </w:numPr>
      </w:pPr>
      <w:r w:rsidRPr="007B3CAF">
        <w:t xml:space="preserve">număr locuri disponibile </w:t>
      </w:r>
    </w:p>
    <w:p w14:paraId="4AE508BD" w14:textId="77777777" w:rsidR="007B3CAF" w:rsidRPr="007B3CAF" w:rsidRDefault="007B3CAF" w:rsidP="007B3CAF">
      <w:pPr>
        <w:numPr>
          <w:ilvl w:val="0"/>
          <w:numId w:val="117"/>
        </w:numPr>
      </w:pPr>
      <w:r w:rsidRPr="007B3CAF">
        <w:t xml:space="preserve">stare locuri (liber/ocupat) </w:t>
      </w:r>
    </w:p>
    <w:p w14:paraId="4F8D25BB" w14:textId="77777777" w:rsidR="007B3CAF" w:rsidRPr="007B3CAF" w:rsidRDefault="007B3CAF" w:rsidP="007B3CAF">
      <w:pPr>
        <w:numPr>
          <w:ilvl w:val="0"/>
          <w:numId w:val="117"/>
        </w:numPr>
      </w:pPr>
      <w:r w:rsidRPr="007B3CAF">
        <w:t xml:space="preserve">stare barieră </w:t>
      </w:r>
    </w:p>
    <w:p w14:paraId="74ED666D" w14:textId="77777777" w:rsidR="007B3CAF" w:rsidRPr="007B3CAF" w:rsidRDefault="007B3CAF" w:rsidP="007B3CAF">
      <w:pPr>
        <w:numPr>
          <w:ilvl w:val="0"/>
          <w:numId w:val="117"/>
        </w:numPr>
      </w:pPr>
      <w:r w:rsidRPr="007B3CAF">
        <w:t xml:space="preserve">alerte (gaz, eroare, parcare plină) </w:t>
      </w:r>
    </w:p>
    <w:p w14:paraId="527F483A" w14:textId="77777777" w:rsidR="007B3CAF" w:rsidRPr="007B3CAF" w:rsidRDefault="007B3CAF" w:rsidP="007B3CAF">
      <w:r w:rsidRPr="007B3CAF">
        <w:t>Datele sunt:</w:t>
      </w:r>
    </w:p>
    <w:p w14:paraId="7802B0CF" w14:textId="77777777" w:rsidR="007B3CAF" w:rsidRPr="007B3CAF" w:rsidRDefault="007B3CAF" w:rsidP="007B3CAF">
      <w:pPr>
        <w:numPr>
          <w:ilvl w:val="0"/>
          <w:numId w:val="118"/>
        </w:numPr>
      </w:pPr>
      <w:r w:rsidRPr="007B3CAF">
        <w:t xml:space="preserve">generate de senzori </w:t>
      </w:r>
    </w:p>
    <w:p w14:paraId="1A45E9F1" w14:textId="77777777" w:rsidR="007B3CAF" w:rsidRPr="007B3CAF" w:rsidRDefault="007B3CAF" w:rsidP="007B3CAF">
      <w:pPr>
        <w:numPr>
          <w:ilvl w:val="0"/>
          <w:numId w:val="118"/>
        </w:numPr>
      </w:pPr>
      <w:r w:rsidRPr="007B3CAF">
        <w:t xml:space="preserve">procesate de Arduino </w:t>
      </w:r>
    </w:p>
    <w:p w14:paraId="072C7608" w14:textId="77777777" w:rsidR="007B3CAF" w:rsidRPr="007B3CAF" w:rsidRDefault="007B3CAF" w:rsidP="007B3CAF">
      <w:pPr>
        <w:numPr>
          <w:ilvl w:val="0"/>
          <w:numId w:val="118"/>
        </w:numPr>
      </w:pPr>
      <w:r w:rsidRPr="007B3CAF">
        <w:t xml:space="preserve">transmise aplicației mobile </w:t>
      </w:r>
    </w:p>
    <w:p w14:paraId="4FB8BC37" w14:textId="77777777" w:rsidR="007B3CAF" w:rsidRPr="007B3CAF" w:rsidRDefault="007B3CAF" w:rsidP="007B3CAF">
      <w:pPr>
        <w:numPr>
          <w:ilvl w:val="0"/>
          <w:numId w:val="118"/>
        </w:numPr>
      </w:pPr>
      <w:r w:rsidRPr="007B3CAF">
        <w:t xml:space="preserve">afișate utilizatorului </w:t>
      </w:r>
    </w:p>
    <w:p w14:paraId="7D19635E" w14:textId="31092FE2" w:rsidR="007B3CAF" w:rsidRPr="007B3CAF" w:rsidRDefault="007B3CAF" w:rsidP="007B3CAF"/>
    <w:p w14:paraId="520601BC" w14:textId="77777777" w:rsidR="007B3CAF" w:rsidRPr="007B3CAF" w:rsidRDefault="007B3CAF" w:rsidP="007B3CAF">
      <w:pPr>
        <w:numPr>
          <w:ilvl w:val="0"/>
          <w:numId w:val="19"/>
        </w:numPr>
        <w:tabs>
          <w:tab w:val="num" w:pos="360"/>
        </w:tabs>
        <w:rPr>
          <w:b/>
          <w:bCs/>
        </w:rPr>
      </w:pPr>
      <w:r w:rsidRPr="007B3CAF">
        <w:rPr>
          <w:b/>
          <w:bCs/>
        </w:rPr>
        <w:t>5. Arhitectura integrată a sistemului</w:t>
      </w:r>
    </w:p>
    <w:p w14:paraId="4B7D7B6A" w14:textId="77777777" w:rsidR="007B3CAF" w:rsidRPr="007B3CAF" w:rsidRDefault="007B3CAF" w:rsidP="007B3CAF">
      <w:r w:rsidRPr="007B3CAF">
        <w:lastRenderedPageBreak/>
        <w:t xml:space="preserve">                ┌─────────────────────────┐</w:t>
      </w:r>
      <w:r w:rsidRPr="007B3CAF">
        <w:br/>
        <w:t xml:space="preserve">                │   Aplicație Android     │</w:t>
      </w:r>
      <w:r w:rsidRPr="007B3CAF">
        <w:br/>
        <w:t xml:space="preserve">                │  (UI + Bluetooth API)   │</w:t>
      </w:r>
      <w:r w:rsidRPr="007B3CAF">
        <w:br/>
        <w:t xml:space="preserve">                └──────────┬──────────────┘</w:t>
      </w:r>
      <w:r w:rsidRPr="007B3CAF">
        <w:br/>
        <w:t xml:space="preserve">                           │ Bluetooth SPP</w:t>
      </w:r>
      <w:r w:rsidRPr="007B3CAF">
        <w:br/>
        <w:t xml:space="preserve">                           ▼</w:t>
      </w:r>
      <w:r w:rsidRPr="007B3CAF">
        <w:br/>
        <w:t xml:space="preserve">                ┌─────────────────────────┐</w:t>
      </w:r>
      <w:r w:rsidRPr="007B3CAF">
        <w:br/>
        <w:t xml:space="preserve">                │     Modul HC-05         │</w:t>
      </w:r>
      <w:r w:rsidRPr="007B3CAF">
        <w:br/>
        <w:t xml:space="preserve">                └──────────┬──────────────┘</w:t>
      </w:r>
      <w:r w:rsidRPr="007B3CAF">
        <w:br/>
        <w:t xml:space="preserve">                           │ UART Serial</w:t>
      </w:r>
      <w:r w:rsidRPr="007B3CAF">
        <w:br/>
        <w:t xml:space="preserve">                           ▼</w:t>
      </w:r>
      <w:r w:rsidRPr="007B3CAF">
        <w:br/>
        <w:t xml:space="preserve">                ┌─────────────────────────┐</w:t>
      </w:r>
      <w:r w:rsidRPr="007B3CAF">
        <w:br/>
        <w:t xml:space="preserve">                │   Arduino Mega 2560     │</w:t>
      </w:r>
      <w:r w:rsidRPr="007B3CAF">
        <w:br/>
        <w:t xml:space="preserve">                │  (procesare centrală)   │</w:t>
      </w:r>
      <w:r w:rsidRPr="007B3CAF">
        <w:br/>
        <w:t xml:space="preserve">                └──────────┬──────────────┘</w:t>
      </w:r>
      <w:r w:rsidRPr="007B3CAF">
        <w:br/>
        <w:t xml:space="preserve">         ┌──────────────────┼──────────────────┐</w:t>
      </w:r>
      <w:r w:rsidRPr="007B3CAF">
        <w:br/>
        <w:t xml:space="preserve">         ▼                  ▼                  ▼</w:t>
      </w:r>
      <w:r w:rsidRPr="007B3CAF">
        <w:br/>
        <w:t xml:space="preserve"> ┌─────────────┐   ┌─────────────┐   ┌─────────────┐</w:t>
      </w:r>
      <w:r w:rsidRPr="007B3CAF">
        <w:br/>
        <w:t xml:space="preserve"> │   Senzori   │   │   LCD 16x2  │   │ Servomotor  │</w:t>
      </w:r>
      <w:r w:rsidRPr="007B3CAF">
        <w:br/>
        <w:t xml:space="preserve"> │ IR + Gaz    │   │  + Buzzer   │   │   Barieră   │</w:t>
      </w:r>
      <w:r w:rsidRPr="007B3CAF">
        <w:br/>
        <w:t xml:space="preserve"> └─────────────┘   └─────────────┘   └─────────────┘</w:t>
      </w:r>
    </w:p>
    <w:p w14:paraId="27F45D7D" w14:textId="638DC8B2" w:rsidR="007B3CAF" w:rsidRPr="007B3CAF" w:rsidRDefault="007B3CAF" w:rsidP="007B3CAF"/>
    <w:p w14:paraId="64B33EED" w14:textId="77777777" w:rsidR="007B3CAF" w:rsidRPr="007B3CAF" w:rsidRDefault="007B3CAF" w:rsidP="007B3CAF">
      <w:pPr>
        <w:numPr>
          <w:ilvl w:val="0"/>
          <w:numId w:val="19"/>
        </w:numPr>
        <w:tabs>
          <w:tab w:val="num" w:pos="360"/>
        </w:tabs>
        <w:rPr>
          <w:b/>
          <w:bCs/>
        </w:rPr>
      </w:pPr>
      <w:r w:rsidRPr="007B3CAF">
        <w:rPr>
          <w:b/>
          <w:bCs/>
        </w:rPr>
        <w:t>6. Integrarea generală a sistemului</w:t>
      </w:r>
    </w:p>
    <w:p w14:paraId="4B8204FB" w14:textId="77777777" w:rsidR="007B3CAF" w:rsidRPr="007B3CAF" w:rsidRDefault="007B3CAF" w:rsidP="007B3CAF">
      <w:r w:rsidRPr="007B3CAF">
        <w:t>Sistemul funcționează ca un întreg unitar în care:</w:t>
      </w:r>
    </w:p>
    <w:p w14:paraId="5605E6D3" w14:textId="77777777" w:rsidR="007B3CAF" w:rsidRPr="007B3CAF" w:rsidRDefault="007B3CAF" w:rsidP="007B3CAF">
      <w:pPr>
        <w:numPr>
          <w:ilvl w:val="0"/>
          <w:numId w:val="119"/>
        </w:numPr>
      </w:pPr>
      <w:r w:rsidRPr="007B3CAF">
        <w:t xml:space="preserve">hardware-ul colectează și execută acțiuni fizice </w:t>
      </w:r>
    </w:p>
    <w:p w14:paraId="3B751E18" w14:textId="77777777" w:rsidR="007B3CAF" w:rsidRPr="007B3CAF" w:rsidRDefault="007B3CAF" w:rsidP="007B3CAF">
      <w:pPr>
        <w:numPr>
          <w:ilvl w:val="0"/>
          <w:numId w:val="119"/>
        </w:numPr>
      </w:pPr>
      <w:r w:rsidRPr="007B3CAF">
        <w:t xml:space="preserve">software-ul embedded procesează logica decizională </w:t>
      </w:r>
    </w:p>
    <w:p w14:paraId="171058B6" w14:textId="77777777" w:rsidR="007B3CAF" w:rsidRPr="007B3CAF" w:rsidRDefault="007B3CAF" w:rsidP="007B3CAF">
      <w:pPr>
        <w:numPr>
          <w:ilvl w:val="0"/>
          <w:numId w:val="119"/>
        </w:numPr>
      </w:pPr>
      <w:r w:rsidRPr="007B3CAF">
        <w:t xml:space="preserve">aplicația mobilă oferă interfața utilizatorului </w:t>
      </w:r>
    </w:p>
    <w:p w14:paraId="6927F75C" w14:textId="77777777" w:rsidR="007B3CAF" w:rsidRPr="007B3CAF" w:rsidRDefault="007B3CAF" w:rsidP="007B3CAF">
      <w:pPr>
        <w:numPr>
          <w:ilvl w:val="0"/>
          <w:numId w:val="119"/>
        </w:numPr>
      </w:pPr>
      <w:r w:rsidRPr="007B3CAF">
        <w:t xml:space="preserve">comunicația Bluetooth asigură legătura între lumea fizică și cea digitală </w:t>
      </w:r>
    </w:p>
    <w:p w14:paraId="3D497BEF" w14:textId="374FDE74" w:rsidR="007B3CAF" w:rsidRPr="007B3CAF" w:rsidRDefault="007B3CAF" w:rsidP="007B3CAF"/>
    <w:p w14:paraId="47244ECC" w14:textId="77777777" w:rsidR="007B3CAF" w:rsidRPr="007B3CAF" w:rsidRDefault="007B3CAF" w:rsidP="007B3CAF">
      <w:pPr>
        <w:numPr>
          <w:ilvl w:val="0"/>
          <w:numId w:val="19"/>
        </w:numPr>
        <w:tabs>
          <w:tab w:val="num" w:pos="360"/>
        </w:tabs>
        <w:rPr>
          <w:b/>
          <w:bCs/>
        </w:rPr>
      </w:pPr>
      <w:r w:rsidRPr="007B3CAF">
        <w:rPr>
          <w:b/>
          <w:bCs/>
        </w:rPr>
        <w:t>7. Concluzie</w:t>
      </w:r>
    </w:p>
    <w:p w14:paraId="56EFD32E" w14:textId="77777777" w:rsidR="007B3CAF" w:rsidRPr="007B3CAF" w:rsidRDefault="007B3CAF" w:rsidP="007B3CAF">
      <w:r w:rsidRPr="007B3CAF">
        <w:t>Structura integrată a sistemului Smart Parking este una modulară și eficientă, bazată pe separarea clară a funcțiilor:</w:t>
      </w:r>
    </w:p>
    <w:p w14:paraId="49857B34" w14:textId="77777777" w:rsidR="007B3CAF" w:rsidRPr="007B3CAF" w:rsidRDefault="007B3CAF" w:rsidP="007B3CAF">
      <w:pPr>
        <w:numPr>
          <w:ilvl w:val="0"/>
          <w:numId w:val="120"/>
        </w:numPr>
      </w:pPr>
      <w:r w:rsidRPr="007B3CAF">
        <w:t xml:space="preserve">control hardware centralizat (Arduino Mega) </w:t>
      </w:r>
    </w:p>
    <w:p w14:paraId="20D45E86" w14:textId="77777777" w:rsidR="007B3CAF" w:rsidRPr="007B3CAF" w:rsidRDefault="007B3CAF" w:rsidP="007B3CAF">
      <w:pPr>
        <w:numPr>
          <w:ilvl w:val="0"/>
          <w:numId w:val="120"/>
        </w:numPr>
      </w:pPr>
      <w:r w:rsidRPr="007B3CAF">
        <w:t xml:space="preserve">procesare logică în timp real </w:t>
      </w:r>
    </w:p>
    <w:p w14:paraId="0E3AEBFC" w14:textId="77777777" w:rsidR="007B3CAF" w:rsidRPr="007B3CAF" w:rsidRDefault="007B3CAF" w:rsidP="007B3CAF">
      <w:pPr>
        <w:numPr>
          <w:ilvl w:val="0"/>
          <w:numId w:val="120"/>
        </w:numPr>
      </w:pPr>
      <w:r w:rsidRPr="007B3CAF">
        <w:t xml:space="preserve">interfață mobilă pentru utilizator </w:t>
      </w:r>
    </w:p>
    <w:p w14:paraId="057BE9F5" w14:textId="77777777" w:rsidR="007B3CAF" w:rsidRPr="007B3CAF" w:rsidRDefault="007B3CAF" w:rsidP="007B3CAF">
      <w:pPr>
        <w:numPr>
          <w:ilvl w:val="0"/>
          <w:numId w:val="120"/>
        </w:numPr>
      </w:pPr>
      <w:r w:rsidRPr="007B3CAF">
        <w:t xml:space="preserve">comunicație wireless locală (Bluetooth) </w:t>
      </w:r>
    </w:p>
    <w:p w14:paraId="7DCB1373" w14:textId="77777777" w:rsidR="007B3CAF" w:rsidRPr="007B3CAF" w:rsidRDefault="007B3CAF" w:rsidP="007B3CAF">
      <w:r w:rsidRPr="007B3CAF">
        <w:t>Această arhitectură permite o implementare simplă, scalabilă și ușor de extins pentru sisteme viitoare de tip smart city.</w:t>
      </w:r>
    </w:p>
    <w:p w14:paraId="6152EC45" w14:textId="77777777" w:rsidR="007B3CAF" w:rsidRPr="007B3CAF" w:rsidRDefault="007B3CAF" w:rsidP="007B3CAF">
      <w:pPr>
        <w:rPr>
          <w:lang w:val="ro-RO"/>
        </w:rPr>
      </w:pPr>
    </w:p>
    <w:p w14:paraId="33EF4C86" w14:textId="5CF0A81E" w:rsidR="00521555" w:rsidRPr="00A114E1" w:rsidRDefault="007B3CAF" w:rsidP="007B3CAF">
      <w:pPr>
        <w:pStyle w:val="Heading2"/>
        <w:numPr>
          <w:ilvl w:val="0"/>
          <w:numId w:val="0"/>
        </w:numPr>
        <w:rPr>
          <w:lang w:val="ro-RO"/>
        </w:rPr>
      </w:pPr>
      <w:bookmarkStart w:id="34" w:name="_Toc160527855"/>
      <w:r>
        <w:rPr>
          <w:lang w:val="ro-RO"/>
        </w:rPr>
        <w:lastRenderedPageBreak/>
        <w:t xml:space="preserve">5. </w:t>
      </w:r>
      <w:r w:rsidR="00956AF4">
        <w:rPr>
          <w:lang w:val="ro-RO"/>
        </w:rPr>
        <w:t>Proiectarea sistemului</w:t>
      </w:r>
      <w:bookmarkEnd w:id="34"/>
    </w:p>
    <w:p w14:paraId="33EF4C89" w14:textId="2526955F" w:rsidR="00521555" w:rsidRDefault="00A40ADD" w:rsidP="008B3F72">
      <w:pPr>
        <w:pStyle w:val="Heading3"/>
      </w:pPr>
      <w:bookmarkStart w:id="35" w:name="_Toc160527856"/>
      <w:r>
        <w:t xml:space="preserve">5.1 </w:t>
      </w:r>
      <w:r w:rsidR="00956AF4">
        <w:t>Proiectarea bazei de date</w:t>
      </w:r>
      <w:bookmarkEnd w:id="35"/>
    </w:p>
    <w:p w14:paraId="2684846C"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Sistemul Smart Parking nu utilizează un sistem de gestiune a bazelor de date (DBMS), deoarece este un sistem embedded. Informațiile sunt gestionate în memorie volatilă pe Arduino Mega și în aplicația Android, fără stocare persistentă.</w:t>
      </w:r>
    </w:p>
    <w:p w14:paraId="44D8E206"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Structura software</w:t>
      </w:r>
    </w:p>
    <w:p w14:paraId="4F63E243" w14:textId="77777777" w:rsidR="00A40ADD" w:rsidRPr="00A40ADD" w:rsidRDefault="00A40ADD" w:rsidP="00A40ADD">
      <w:pPr>
        <w:numPr>
          <w:ilvl w:val="0"/>
          <w:numId w:val="121"/>
        </w:numPr>
        <w:rPr>
          <w:rFonts w:ascii="Times New Roman" w:hAnsi="Times New Roman"/>
          <w:sz w:val="24"/>
          <w:szCs w:val="24"/>
        </w:rPr>
      </w:pPr>
      <w:r w:rsidRPr="00A40ADD">
        <w:rPr>
          <w:rFonts w:ascii="Times New Roman" w:hAnsi="Times New Roman"/>
          <w:sz w:val="24"/>
          <w:szCs w:val="24"/>
        </w:rPr>
        <w:t xml:space="preserve">Arduino: main.ino (logica sistemului) </w:t>
      </w:r>
    </w:p>
    <w:p w14:paraId="45EBF543" w14:textId="77777777" w:rsidR="00A40ADD" w:rsidRPr="00A40ADD" w:rsidRDefault="00A40ADD" w:rsidP="00A40ADD">
      <w:pPr>
        <w:numPr>
          <w:ilvl w:val="0"/>
          <w:numId w:val="121"/>
        </w:numPr>
        <w:rPr>
          <w:rFonts w:ascii="Times New Roman" w:hAnsi="Times New Roman"/>
          <w:sz w:val="24"/>
          <w:szCs w:val="24"/>
        </w:rPr>
      </w:pPr>
      <w:r w:rsidRPr="00A40ADD">
        <w:rPr>
          <w:rFonts w:ascii="Times New Roman" w:hAnsi="Times New Roman"/>
          <w:sz w:val="24"/>
          <w:szCs w:val="24"/>
        </w:rPr>
        <w:t xml:space="preserve">Android: MainActivity, BluetoothManager, DataParser </w:t>
      </w:r>
    </w:p>
    <w:p w14:paraId="082CEBC7"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Dicționar de date</w:t>
      </w:r>
    </w:p>
    <w:p w14:paraId="3E5DDC01" w14:textId="77777777" w:rsidR="00A40ADD" w:rsidRPr="00A40ADD" w:rsidRDefault="00A40ADD" w:rsidP="00A40ADD">
      <w:pPr>
        <w:numPr>
          <w:ilvl w:val="0"/>
          <w:numId w:val="122"/>
        </w:numPr>
        <w:rPr>
          <w:rFonts w:ascii="Times New Roman" w:hAnsi="Times New Roman"/>
          <w:sz w:val="24"/>
          <w:szCs w:val="24"/>
        </w:rPr>
      </w:pPr>
      <w:r w:rsidRPr="00A40ADD">
        <w:rPr>
          <w:rFonts w:ascii="Times New Roman" w:hAnsi="Times New Roman"/>
          <w:b/>
          <w:bCs/>
          <w:sz w:val="24"/>
          <w:szCs w:val="24"/>
        </w:rPr>
        <w:t>free_spaces (int)</w:t>
      </w:r>
      <w:r w:rsidRPr="00A40ADD">
        <w:rPr>
          <w:rFonts w:ascii="Times New Roman" w:hAnsi="Times New Roman"/>
          <w:sz w:val="24"/>
          <w:szCs w:val="24"/>
        </w:rPr>
        <w:t xml:space="preserve"> – număr locuri disponibile </w:t>
      </w:r>
    </w:p>
    <w:p w14:paraId="31CDDA5F" w14:textId="77777777" w:rsidR="00A40ADD" w:rsidRPr="00A40ADD" w:rsidRDefault="00A40ADD" w:rsidP="00A40ADD">
      <w:pPr>
        <w:numPr>
          <w:ilvl w:val="0"/>
          <w:numId w:val="122"/>
        </w:numPr>
        <w:rPr>
          <w:rFonts w:ascii="Times New Roman" w:hAnsi="Times New Roman"/>
          <w:sz w:val="24"/>
          <w:szCs w:val="24"/>
        </w:rPr>
      </w:pPr>
      <w:r w:rsidRPr="00A40ADD">
        <w:rPr>
          <w:rFonts w:ascii="Times New Roman" w:hAnsi="Times New Roman"/>
          <w:b/>
          <w:bCs/>
          <w:sz w:val="24"/>
          <w:szCs w:val="24"/>
        </w:rPr>
        <w:t>total_spaces (int)</w:t>
      </w:r>
      <w:r w:rsidRPr="00A40ADD">
        <w:rPr>
          <w:rFonts w:ascii="Times New Roman" w:hAnsi="Times New Roman"/>
          <w:sz w:val="24"/>
          <w:szCs w:val="24"/>
        </w:rPr>
        <w:t xml:space="preserve"> – capacitate totală a parcării </w:t>
      </w:r>
    </w:p>
    <w:p w14:paraId="413F3758" w14:textId="77777777" w:rsidR="00A40ADD" w:rsidRPr="00A40ADD" w:rsidRDefault="00A40ADD" w:rsidP="00A40ADD">
      <w:pPr>
        <w:numPr>
          <w:ilvl w:val="0"/>
          <w:numId w:val="122"/>
        </w:numPr>
        <w:rPr>
          <w:rFonts w:ascii="Times New Roman" w:hAnsi="Times New Roman"/>
          <w:sz w:val="24"/>
          <w:szCs w:val="24"/>
        </w:rPr>
      </w:pPr>
      <w:r w:rsidRPr="00A40ADD">
        <w:rPr>
          <w:rFonts w:ascii="Times New Roman" w:hAnsi="Times New Roman"/>
          <w:b/>
          <w:bCs/>
          <w:sz w:val="24"/>
          <w:szCs w:val="24"/>
        </w:rPr>
        <w:t>parking_status (string)</w:t>
      </w:r>
      <w:r w:rsidRPr="00A40ADD">
        <w:rPr>
          <w:rFonts w:ascii="Times New Roman" w:hAnsi="Times New Roman"/>
          <w:sz w:val="24"/>
          <w:szCs w:val="24"/>
        </w:rPr>
        <w:t xml:space="preserve"> – stare sistem (FREE / FULL) </w:t>
      </w:r>
    </w:p>
    <w:p w14:paraId="313AF3BA" w14:textId="77777777" w:rsidR="00A40ADD" w:rsidRPr="00A40ADD" w:rsidRDefault="00A40ADD" w:rsidP="00A40ADD">
      <w:pPr>
        <w:numPr>
          <w:ilvl w:val="0"/>
          <w:numId w:val="122"/>
        </w:numPr>
        <w:rPr>
          <w:rFonts w:ascii="Times New Roman" w:hAnsi="Times New Roman"/>
          <w:sz w:val="24"/>
          <w:szCs w:val="24"/>
        </w:rPr>
      </w:pPr>
      <w:r w:rsidRPr="00A40ADD">
        <w:rPr>
          <w:rFonts w:ascii="Times New Roman" w:hAnsi="Times New Roman"/>
          <w:b/>
          <w:bCs/>
          <w:sz w:val="24"/>
          <w:szCs w:val="24"/>
        </w:rPr>
        <w:t>gas_alert (bool)</w:t>
      </w:r>
      <w:r w:rsidRPr="00A40ADD">
        <w:rPr>
          <w:rFonts w:ascii="Times New Roman" w:hAnsi="Times New Roman"/>
          <w:sz w:val="24"/>
          <w:szCs w:val="24"/>
        </w:rPr>
        <w:t xml:space="preserve"> – indicator detecție gaz </w:t>
      </w:r>
    </w:p>
    <w:p w14:paraId="3DA4E85C" w14:textId="77777777" w:rsidR="00A40ADD" w:rsidRPr="00A40ADD" w:rsidRDefault="00A40ADD" w:rsidP="00A40ADD">
      <w:pPr>
        <w:numPr>
          <w:ilvl w:val="0"/>
          <w:numId w:val="122"/>
        </w:numPr>
        <w:rPr>
          <w:rFonts w:ascii="Times New Roman" w:hAnsi="Times New Roman"/>
          <w:sz w:val="24"/>
          <w:szCs w:val="24"/>
        </w:rPr>
      </w:pPr>
      <w:r w:rsidRPr="00A40ADD">
        <w:rPr>
          <w:rFonts w:ascii="Times New Roman" w:hAnsi="Times New Roman"/>
          <w:b/>
          <w:bCs/>
          <w:sz w:val="24"/>
          <w:szCs w:val="24"/>
        </w:rPr>
        <w:t>barrier_state (bool)</w:t>
      </w:r>
      <w:r w:rsidRPr="00A40ADD">
        <w:rPr>
          <w:rFonts w:ascii="Times New Roman" w:hAnsi="Times New Roman"/>
          <w:sz w:val="24"/>
          <w:szCs w:val="24"/>
        </w:rPr>
        <w:t xml:space="preserve"> – stare barieră (deschis/închis) </w:t>
      </w:r>
    </w:p>
    <w:p w14:paraId="7A72D754"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Sursa datelor</w:t>
      </w:r>
    </w:p>
    <w:p w14:paraId="22BB9D6A"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Datele sunt furnizate de senzori IR/ultrasonic și senzorul de gaz, procesate de Arduino Mega și transmise prin modulul Bluetooth HC-05 către aplicația mobilă.</w:t>
      </w:r>
    </w:p>
    <w:p w14:paraId="1292B491"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Reguli de validare</w:t>
      </w:r>
    </w:p>
    <w:p w14:paraId="2125D5FA" w14:textId="77777777" w:rsidR="00A40ADD" w:rsidRPr="00A40ADD" w:rsidRDefault="00A40ADD" w:rsidP="00A40ADD">
      <w:pPr>
        <w:numPr>
          <w:ilvl w:val="0"/>
          <w:numId w:val="123"/>
        </w:numPr>
        <w:rPr>
          <w:rFonts w:ascii="Times New Roman" w:hAnsi="Times New Roman"/>
          <w:sz w:val="24"/>
          <w:szCs w:val="24"/>
        </w:rPr>
      </w:pPr>
      <w:r w:rsidRPr="00A40ADD">
        <w:rPr>
          <w:rFonts w:ascii="Times New Roman" w:hAnsi="Times New Roman"/>
          <w:sz w:val="24"/>
          <w:szCs w:val="24"/>
        </w:rPr>
        <w:t xml:space="preserve">free_spaces ≤ total_spaces </w:t>
      </w:r>
    </w:p>
    <w:p w14:paraId="438E8D3F" w14:textId="77777777" w:rsidR="00A40ADD" w:rsidRPr="00A40ADD" w:rsidRDefault="00A40ADD" w:rsidP="00A40ADD">
      <w:pPr>
        <w:numPr>
          <w:ilvl w:val="0"/>
          <w:numId w:val="123"/>
        </w:numPr>
        <w:rPr>
          <w:rFonts w:ascii="Times New Roman" w:hAnsi="Times New Roman"/>
          <w:sz w:val="24"/>
          <w:szCs w:val="24"/>
        </w:rPr>
      </w:pPr>
      <w:r w:rsidRPr="00A40ADD">
        <w:rPr>
          <w:rFonts w:ascii="Times New Roman" w:hAnsi="Times New Roman"/>
          <w:sz w:val="24"/>
          <w:szCs w:val="24"/>
        </w:rPr>
        <w:t xml:space="preserve">valorile booleene sunt 0 sau 1 </w:t>
      </w:r>
    </w:p>
    <w:p w14:paraId="4ECD70EB" w14:textId="77777777" w:rsidR="00A40ADD" w:rsidRPr="00A40ADD" w:rsidRDefault="00A40ADD" w:rsidP="00A40ADD">
      <w:pPr>
        <w:numPr>
          <w:ilvl w:val="0"/>
          <w:numId w:val="123"/>
        </w:numPr>
        <w:rPr>
          <w:rFonts w:ascii="Times New Roman" w:hAnsi="Times New Roman"/>
          <w:sz w:val="24"/>
          <w:szCs w:val="24"/>
        </w:rPr>
      </w:pPr>
      <w:r w:rsidRPr="00A40ADD">
        <w:rPr>
          <w:rFonts w:ascii="Times New Roman" w:hAnsi="Times New Roman"/>
          <w:sz w:val="24"/>
          <w:szCs w:val="24"/>
        </w:rPr>
        <w:t xml:space="preserve">parking_status acceptă doar valorile definite (FREE, FULL) </w:t>
      </w:r>
    </w:p>
    <w:p w14:paraId="3A71C8B4"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Operații CRUD</w:t>
      </w:r>
    </w:p>
    <w:p w14:paraId="3A2D795B" w14:textId="77777777" w:rsidR="00A40ADD" w:rsidRPr="00A40ADD" w:rsidRDefault="00A40ADD" w:rsidP="00A40ADD">
      <w:pPr>
        <w:numPr>
          <w:ilvl w:val="0"/>
          <w:numId w:val="124"/>
        </w:numPr>
        <w:rPr>
          <w:rFonts w:ascii="Times New Roman" w:hAnsi="Times New Roman"/>
          <w:sz w:val="24"/>
          <w:szCs w:val="24"/>
        </w:rPr>
      </w:pPr>
      <w:r w:rsidRPr="00A40ADD">
        <w:rPr>
          <w:rFonts w:ascii="Times New Roman" w:hAnsi="Times New Roman"/>
          <w:b/>
          <w:bCs/>
          <w:sz w:val="24"/>
          <w:szCs w:val="24"/>
        </w:rPr>
        <w:t>Create:</w:t>
      </w:r>
      <w:r w:rsidRPr="00A40ADD">
        <w:rPr>
          <w:rFonts w:ascii="Times New Roman" w:hAnsi="Times New Roman"/>
          <w:sz w:val="24"/>
          <w:szCs w:val="24"/>
        </w:rPr>
        <w:t xml:space="preserve"> inițializarea sistemului </w:t>
      </w:r>
    </w:p>
    <w:p w14:paraId="7D957B56" w14:textId="77777777" w:rsidR="00A40ADD" w:rsidRPr="00A40ADD" w:rsidRDefault="00A40ADD" w:rsidP="00A40ADD">
      <w:pPr>
        <w:numPr>
          <w:ilvl w:val="0"/>
          <w:numId w:val="124"/>
        </w:numPr>
        <w:rPr>
          <w:rFonts w:ascii="Times New Roman" w:hAnsi="Times New Roman"/>
          <w:sz w:val="24"/>
          <w:szCs w:val="24"/>
        </w:rPr>
      </w:pPr>
      <w:r w:rsidRPr="00A40ADD">
        <w:rPr>
          <w:rFonts w:ascii="Times New Roman" w:hAnsi="Times New Roman"/>
          <w:b/>
          <w:bCs/>
          <w:sz w:val="24"/>
          <w:szCs w:val="24"/>
        </w:rPr>
        <w:t>Read:</w:t>
      </w:r>
      <w:r w:rsidRPr="00A40ADD">
        <w:rPr>
          <w:rFonts w:ascii="Times New Roman" w:hAnsi="Times New Roman"/>
          <w:sz w:val="24"/>
          <w:szCs w:val="24"/>
        </w:rPr>
        <w:t xml:space="preserve"> citirea senzorilor și afișarea datelor </w:t>
      </w:r>
    </w:p>
    <w:p w14:paraId="6AA985EE" w14:textId="77777777" w:rsidR="00A40ADD" w:rsidRPr="00A40ADD" w:rsidRDefault="00A40ADD" w:rsidP="00A40ADD">
      <w:pPr>
        <w:numPr>
          <w:ilvl w:val="0"/>
          <w:numId w:val="124"/>
        </w:numPr>
        <w:rPr>
          <w:rFonts w:ascii="Times New Roman" w:hAnsi="Times New Roman"/>
          <w:sz w:val="24"/>
          <w:szCs w:val="24"/>
        </w:rPr>
      </w:pPr>
      <w:r w:rsidRPr="00A40ADD">
        <w:rPr>
          <w:rFonts w:ascii="Times New Roman" w:hAnsi="Times New Roman"/>
          <w:b/>
          <w:bCs/>
          <w:sz w:val="24"/>
          <w:szCs w:val="24"/>
        </w:rPr>
        <w:t>Update:</w:t>
      </w:r>
      <w:r w:rsidRPr="00A40ADD">
        <w:rPr>
          <w:rFonts w:ascii="Times New Roman" w:hAnsi="Times New Roman"/>
          <w:sz w:val="24"/>
          <w:szCs w:val="24"/>
        </w:rPr>
        <w:t xml:space="preserve"> actualizarea stării parcării </w:t>
      </w:r>
    </w:p>
    <w:p w14:paraId="0483E6B0" w14:textId="77777777" w:rsidR="00A40ADD" w:rsidRPr="00A40ADD" w:rsidRDefault="00A40ADD" w:rsidP="00A40ADD">
      <w:pPr>
        <w:numPr>
          <w:ilvl w:val="0"/>
          <w:numId w:val="124"/>
        </w:numPr>
        <w:rPr>
          <w:rFonts w:ascii="Times New Roman" w:hAnsi="Times New Roman"/>
          <w:sz w:val="24"/>
          <w:szCs w:val="24"/>
        </w:rPr>
      </w:pPr>
      <w:r w:rsidRPr="00A40ADD">
        <w:rPr>
          <w:rFonts w:ascii="Times New Roman" w:hAnsi="Times New Roman"/>
          <w:b/>
          <w:bCs/>
          <w:sz w:val="24"/>
          <w:szCs w:val="24"/>
        </w:rPr>
        <w:t>Delete:</w:t>
      </w:r>
      <w:r w:rsidRPr="00A40ADD">
        <w:rPr>
          <w:rFonts w:ascii="Times New Roman" w:hAnsi="Times New Roman"/>
          <w:sz w:val="24"/>
          <w:szCs w:val="24"/>
        </w:rPr>
        <w:t xml:space="preserve"> reinițializare (reset sistem) </w:t>
      </w:r>
    </w:p>
    <w:p w14:paraId="53359EA4"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Stocarea datelor</w:t>
      </w:r>
    </w:p>
    <w:p w14:paraId="4B13D5F7"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Datele sunt stocate temporar în memoria Arduino și în memoria aplicației Android (RAM / SharedPreferences), fără utilizarea unei baze de date persistente.</w:t>
      </w:r>
    </w:p>
    <w:p w14:paraId="53043D25"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Ieșiri ale sistemului</w:t>
      </w:r>
    </w:p>
    <w:p w14:paraId="64AA9B2B"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Informațiile sunt afișate prin LCD 16x2, aplicația Android, buzzer, servomotor și modulul Bluetooth HC-05.</w:t>
      </w:r>
    </w:p>
    <w:p w14:paraId="6D1832EE" w14:textId="77777777" w:rsidR="00A40ADD" w:rsidRPr="00A40ADD" w:rsidRDefault="00A40ADD" w:rsidP="00A40ADD">
      <w:pPr>
        <w:rPr>
          <w:lang w:val="ro-RO"/>
        </w:rPr>
      </w:pPr>
    </w:p>
    <w:p w14:paraId="3E4FD2E2" w14:textId="3846F014" w:rsidR="00956AF4" w:rsidRDefault="00A40ADD" w:rsidP="00A40ADD">
      <w:pPr>
        <w:pStyle w:val="Heading4"/>
      </w:pPr>
      <w:bookmarkStart w:id="36" w:name="_Toc160527857"/>
      <w:r w:rsidRPr="00A40ADD">
        <w:lastRenderedPageBreak/>
        <w:t>5.</w:t>
      </w:r>
      <w:r>
        <w:t>1.</w:t>
      </w:r>
      <w:r w:rsidRPr="00A40ADD">
        <w:t xml:space="preserve">2 </w:t>
      </w:r>
      <w:r>
        <w:t xml:space="preserve">  </w:t>
      </w:r>
      <w:r w:rsidR="00956AF4" w:rsidRPr="00A40ADD">
        <w:t>Obiecte de date și structuri de date rezultante</w:t>
      </w:r>
      <w:bookmarkEnd w:id="36"/>
    </w:p>
    <w:p w14:paraId="1CF873E8" w14:textId="77777777" w:rsidR="00A40ADD" w:rsidRPr="00A40ADD" w:rsidRDefault="00A40ADD" w:rsidP="00A40ADD">
      <w:r w:rsidRPr="00A40ADD">
        <w:t>Sistemul Smart Parking utilizează structuri de date simple, specifice sistemelor embedded, pentru stocarea și procesarea informațiilor în timp real. Datele sunt gestionate în principal în memoria Arduino Mega și transmise către aplicația Android prin mesaje seriale Bluetooth.</w:t>
      </w:r>
    </w:p>
    <w:p w14:paraId="02834162" w14:textId="77777777" w:rsidR="00A40ADD" w:rsidRPr="00A40ADD" w:rsidRDefault="00A40ADD" w:rsidP="00A40ADD">
      <w:pPr>
        <w:numPr>
          <w:ilvl w:val="0"/>
          <w:numId w:val="19"/>
        </w:numPr>
        <w:tabs>
          <w:tab w:val="num" w:pos="360"/>
        </w:tabs>
        <w:rPr>
          <w:b/>
          <w:bCs/>
        </w:rPr>
      </w:pPr>
      <w:r w:rsidRPr="00A40ADD">
        <w:rPr>
          <w:b/>
          <w:bCs/>
        </w:rPr>
        <w:t>1. Structuri de date interne (Arduino)</w:t>
      </w:r>
    </w:p>
    <w:p w14:paraId="007005A0" w14:textId="77777777" w:rsidR="00A40ADD" w:rsidRPr="00A40ADD" w:rsidRDefault="00A40ADD" w:rsidP="00A40ADD">
      <w:r w:rsidRPr="00A40ADD">
        <w:t>Pe microcontroller sunt utilizate variabile simple și tablouri pentru reprezentarea stării sistemului:</w:t>
      </w:r>
    </w:p>
    <w:p w14:paraId="6494875E" w14:textId="77777777" w:rsidR="00A40ADD" w:rsidRPr="00A40ADD" w:rsidRDefault="00A40ADD" w:rsidP="00A40ADD">
      <w:pPr>
        <w:numPr>
          <w:ilvl w:val="0"/>
          <w:numId w:val="125"/>
        </w:numPr>
      </w:pPr>
      <w:r w:rsidRPr="00A40ADD">
        <w:t xml:space="preserve">int free_spaces – numărul de locuri disponibile </w:t>
      </w:r>
    </w:p>
    <w:p w14:paraId="311A137C" w14:textId="77777777" w:rsidR="00A40ADD" w:rsidRPr="00A40ADD" w:rsidRDefault="00A40ADD" w:rsidP="00A40ADD">
      <w:pPr>
        <w:numPr>
          <w:ilvl w:val="0"/>
          <w:numId w:val="125"/>
        </w:numPr>
      </w:pPr>
      <w:r w:rsidRPr="00A40ADD">
        <w:t xml:space="preserve">int total_spaces – capacitatea totală a parcării </w:t>
      </w:r>
    </w:p>
    <w:p w14:paraId="506A49D2" w14:textId="77777777" w:rsidR="00A40ADD" w:rsidRPr="00A40ADD" w:rsidRDefault="00A40ADD" w:rsidP="00A40ADD">
      <w:pPr>
        <w:numPr>
          <w:ilvl w:val="0"/>
          <w:numId w:val="125"/>
        </w:numPr>
      </w:pPr>
      <w:r w:rsidRPr="00A40ADD">
        <w:t xml:space="preserve">bool parking_slots[NR_LOCURI] – vector care indică starea fiecărui loc (0 = liber, 1 = ocupat) </w:t>
      </w:r>
    </w:p>
    <w:p w14:paraId="189EEBF6" w14:textId="77777777" w:rsidR="00A40ADD" w:rsidRPr="00A40ADD" w:rsidRDefault="00A40ADD" w:rsidP="00A40ADD">
      <w:pPr>
        <w:numPr>
          <w:ilvl w:val="0"/>
          <w:numId w:val="125"/>
        </w:numPr>
      </w:pPr>
      <w:r w:rsidRPr="00A40ADD">
        <w:t xml:space="preserve">bool gas_alert – stare senzor gaz </w:t>
      </w:r>
    </w:p>
    <w:p w14:paraId="23CEFAB6" w14:textId="77777777" w:rsidR="00A40ADD" w:rsidRPr="00A40ADD" w:rsidRDefault="00A40ADD" w:rsidP="00A40ADD">
      <w:pPr>
        <w:numPr>
          <w:ilvl w:val="0"/>
          <w:numId w:val="125"/>
        </w:numPr>
      </w:pPr>
      <w:r w:rsidRPr="00A40ADD">
        <w:t xml:space="preserve">bool barrier_state – starea barierei (deschis/închis) </w:t>
      </w:r>
    </w:p>
    <w:p w14:paraId="5674D063" w14:textId="77777777" w:rsidR="00A40ADD" w:rsidRPr="00A40ADD" w:rsidRDefault="00A40ADD" w:rsidP="00A40ADD">
      <w:r w:rsidRPr="00A40ADD">
        <w:t>Aceste structuri sunt utilizate pentru luarea deciziilor în timp real.</w:t>
      </w:r>
    </w:p>
    <w:p w14:paraId="5A6B4F9D" w14:textId="77777777" w:rsidR="00A40ADD" w:rsidRPr="00A40ADD" w:rsidRDefault="00A40ADD" w:rsidP="00A40ADD">
      <w:r w:rsidRPr="00A40ADD">
        <w:pict w14:anchorId="410B93F4">
          <v:rect id="_x0000_i3158" style="width:0;height:1.5pt" o:hralign="center" o:hrstd="t" o:hr="t" fillcolor="#a0a0a0" stroked="f"/>
        </w:pict>
      </w:r>
    </w:p>
    <w:p w14:paraId="61DA1838" w14:textId="77777777" w:rsidR="00A40ADD" w:rsidRPr="00A40ADD" w:rsidRDefault="00A40ADD" w:rsidP="00A40ADD">
      <w:pPr>
        <w:numPr>
          <w:ilvl w:val="0"/>
          <w:numId w:val="19"/>
        </w:numPr>
        <w:tabs>
          <w:tab w:val="num" w:pos="360"/>
        </w:tabs>
        <w:rPr>
          <w:b/>
          <w:bCs/>
        </w:rPr>
      </w:pPr>
      <w:r w:rsidRPr="00A40ADD">
        <w:rPr>
          <w:b/>
          <w:bCs/>
        </w:rPr>
        <w:t>2. Structuri de date pentru comunicație</w:t>
      </w:r>
    </w:p>
    <w:p w14:paraId="06E0028D" w14:textId="77777777" w:rsidR="00A40ADD" w:rsidRPr="00A40ADD" w:rsidRDefault="00A40ADD" w:rsidP="00A40ADD">
      <w:r w:rsidRPr="00A40ADD">
        <w:t>Datele transmise între Arduino și aplicația Android sunt codificate sub formă de șiruri de caractere (string-uri) prin Bluetooth HC-05.</w:t>
      </w:r>
    </w:p>
    <w:p w14:paraId="5ACE8568" w14:textId="77777777" w:rsidR="00A40ADD" w:rsidRPr="00A40ADD" w:rsidRDefault="00A40ADD" w:rsidP="00A40ADD">
      <w:r w:rsidRPr="00A40ADD">
        <w:t>Exemple de mesaje:</w:t>
      </w:r>
    </w:p>
    <w:p w14:paraId="3FE0CABC" w14:textId="77777777" w:rsidR="00A40ADD" w:rsidRPr="00A40ADD" w:rsidRDefault="00A40ADD" w:rsidP="00A40ADD">
      <w:pPr>
        <w:numPr>
          <w:ilvl w:val="0"/>
          <w:numId w:val="126"/>
        </w:numPr>
      </w:pPr>
      <w:r w:rsidRPr="00A40ADD">
        <w:t xml:space="preserve">"FREE:3" – indică 3 locuri disponibile </w:t>
      </w:r>
    </w:p>
    <w:p w14:paraId="2DCE73FA" w14:textId="77777777" w:rsidR="00A40ADD" w:rsidRPr="00A40ADD" w:rsidRDefault="00A40ADD" w:rsidP="00A40ADD">
      <w:pPr>
        <w:numPr>
          <w:ilvl w:val="0"/>
          <w:numId w:val="126"/>
        </w:numPr>
      </w:pPr>
      <w:r w:rsidRPr="00A40ADD">
        <w:t xml:space="preserve">"FULL" – parcare ocupată complet </w:t>
      </w:r>
    </w:p>
    <w:p w14:paraId="644403F4" w14:textId="77777777" w:rsidR="00A40ADD" w:rsidRPr="00A40ADD" w:rsidRDefault="00A40ADD" w:rsidP="00A40ADD">
      <w:pPr>
        <w:numPr>
          <w:ilvl w:val="0"/>
          <w:numId w:val="126"/>
        </w:numPr>
      </w:pPr>
      <w:r w:rsidRPr="00A40ADD">
        <w:t xml:space="preserve">"GAS_ALERT:1" – alertă de gaz activă </w:t>
      </w:r>
    </w:p>
    <w:p w14:paraId="20588215" w14:textId="77777777" w:rsidR="00A40ADD" w:rsidRPr="00A40ADD" w:rsidRDefault="00A40ADD" w:rsidP="00A40ADD">
      <w:r w:rsidRPr="00A40ADD">
        <w:t>Aceste mesaje reprezintă structuri de date serializate utilizate pentru comunicarea între subsisteme.</w:t>
      </w:r>
    </w:p>
    <w:p w14:paraId="7E831C51" w14:textId="77777777" w:rsidR="00A40ADD" w:rsidRPr="00A40ADD" w:rsidRDefault="00A40ADD" w:rsidP="00A40ADD">
      <w:r w:rsidRPr="00A40ADD">
        <w:pict w14:anchorId="7437C231">
          <v:rect id="_x0000_i3159" style="width:0;height:1.5pt" o:hralign="center" o:hrstd="t" o:hr="t" fillcolor="#a0a0a0" stroked="f"/>
        </w:pict>
      </w:r>
    </w:p>
    <w:p w14:paraId="06E25494" w14:textId="77777777" w:rsidR="00A40ADD" w:rsidRPr="00A40ADD" w:rsidRDefault="00A40ADD" w:rsidP="00A40ADD">
      <w:pPr>
        <w:numPr>
          <w:ilvl w:val="0"/>
          <w:numId w:val="19"/>
        </w:numPr>
        <w:tabs>
          <w:tab w:val="num" w:pos="360"/>
        </w:tabs>
        <w:rPr>
          <w:b/>
          <w:bCs/>
        </w:rPr>
      </w:pPr>
      <w:r w:rsidRPr="00A40ADD">
        <w:rPr>
          <w:b/>
          <w:bCs/>
        </w:rPr>
        <w:t>3. Structuri de date în aplicația Android</w:t>
      </w:r>
    </w:p>
    <w:p w14:paraId="33D35CB3" w14:textId="77777777" w:rsidR="00A40ADD" w:rsidRPr="00A40ADD" w:rsidRDefault="00A40ADD" w:rsidP="00A40ADD">
      <w:r w:rsidRPr="00A40ADD">
        <w:t>În aplicația mobilă, datele recepționate sunt procesate și stocate temporar în variabile interne:</w:t>
      </w:r>
    </w:p>
    <w:p w14:paraId="4E981BF0" w14:textId="77777777" w:rsidR="00A40ADD" w:rsidRPr="00A40ADD" w:rsidRDefault="00A40ADD" w:rsidP="00A40ADD">
      <w:pPr>
        <w:numPr>
          <w:ilvl w:val="0"/>
          <w:numId w:val="127"/>
        </w:numPr>
      </w:pPr>
      <w:r w:rsidRPr="00A40ADD">
        <w:t xml:space="preserve">int freeSpaces </w:t>
      </w:r>
    </w:p>
    <w:p w14:paraId="3C74A905" w14:textId="77777777" w:rsidR="00A40ADD" w:rsidRPr="00A40ADD" w:rsidRDefault="00A40ADD" w:rsidP="00A40ADD">
      <w:pPr>
        <w:numPr>
          <w:ilvl w:val="0"/>
          <w:numId w:val="127"/>
        </w:numPr>
      </w:pPr>
      <w:r w:rsidRPr="00A40ADD">
        <w:t xml:space="preserve">String parkingStatus </w:t>
      </w:r>
    </w:p>
    <w:p w14:paraId="6284EEB2" w14:textId="77777777" w:rsidR="00A40ADD" w:rsidRPr="00A40ADD" w:rsidRDefault="00A40ADD" w:rsidP="00A40ADD">
      <w:pPr>
        <w:numPr>
          <w:ilvl w:val="0"/>
          <w:numId w:val="127"/>
        </w:numPr>
      </w:pPr>
      <w:r w:rsidRPr="00A40ADD">
        <w:t xml:space="preserve">boolean gasAlert </w:t>
      </w:r>
    </w:p>
    <w:p w14:paraId="20C60040" w14:textId="77777777" w:rsidR="00A40ADD" w:rsidRPr="00A40ADD" w:rsidRDefault="00A40ADD" w:rsidP="00A40ADD">
      <w:r w:rsidRPr="00A40ADD">
        <w:t>Acestea sunt utilizate pentru actualizarea interfeței grafice în timp real.</w:t>
      </w:r>
    </w:p>
    <w:p w14:paraId="67046C11" w14:textId="77777777" w:rsidR="00A40ADD" w:rsidRPr="00A40ADD" w:rsidRDefault="00A40ADD" w:rsidP="00A40ADD">
      <w:r w:rsidRPr="00A40ADD">
        <w:pict w14:anchorId="1A21C7BE">
          <v:rect id="_x0000_i3160" style="width:0;height:1.5pt" o:hralign="center" o:hrstd="t" o:hr="t" fillcolor="#a0a0a0" stroked="f"/>
        </w:pict>
      </w:r>
    </w:p>
    <w:p w14:paraId="2FB2B9B2" w14:textId="77777777" w:rsidR="00A40ADD" w:rsidRPr="00A40ADD" w:rsidRDefault="00A40ADD" w:rsidP="00A40ADD">
      <w:pPr>
        <w:numPr>
          <w:ilvl w:val="0"/>
          <w:numId w:val="19"/>
        </w:numPr>
        <w:tabs>
          <w:tab w:val="num" w:pos="360"/>
        </w:tabs>
        <w:rPr>
          <w:b/>
          <w:bCs/>
        </w:rPr>
      </w:pPr>
      <w:r w:rsidRPr="00A40ADD">
        <w:rPr>
          <w:b/>
          <w:bCs/>
        </w:rPr>
        <w:t>4. Concluzie</w:t>
      </w:r>
    </w:p>
    <w:p w14:paraId="768A9C41" w14:textId="77777777" w:rsidR="00A40ADD" w:rsidRPr="00A40ADD" w:rsidRDefault="00A40ADD" w:rsidP="00A40ADD">
      <w:r w:rsidRPr="00A40ADD">
        <w:t>Sistemul utilizează structuri de date simple, eficiente pentru sisteme embedded, bazate pe variabile primitive și tablouri. Comunicarea între componente se realizează prin mesaje text serializate, ceea ce asigură o integrare ușoară între hardware și aplicația mobilă.</w:t>
      </w:r>
    </w:p>
    <w:p w14:paraId="109FDEB9" w14:textId="77777777" w:rsidR="00A40ADD" w:rsidRPr="00A40ADD" w:rsidRDefault="00A40ADD" w:rsidP="00A40ADD">
      <w:pPr>
        <w:rPr>
          <w:lang w:val="ro-RO"/>
        </w:rPr>
      </w:pPr>
    </w:p>
    <w:p w14:paraId="33EF4C8D" w14:textId="61DA509D" w:rsidR="00521555" w:rsidRDefault="00A40ADD" w:rsidP="00A40ADD">
      <w:pPr>
        <w:pStyle w:val="Heading4"/>
      </w:pPr>
      <w:bookmarkStart w:id="37" w:name="_Toc160527858"/>
      <w:r>
        <w:lastRenderedPageBreak/>
        <w:t xml:space="preserve">5.1.3  </w:t>
      </w:r>
      <w:r w:rsidR="00956AF4">
        <w:t>Fișiere și baze de date</w:t>
      </w:r>
      <w:bookmarkEnd w:id="37"/>
    </w:p>
    <w:p w14:paraId="75500F45"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Sistemul Smart Parking este un sistem embedded care nu utilizează o bază de date relațională sau un DBMS. Din acest motiv, modelul de date fizic este bazat pe stocare în memorie volatilă (RAM) și pe structuri de fișiere ale aplicației Android, fără persistență extinsă pe termen lung.</w:t>
      </w:r>
    </w:p>
    <w:p w14:paraId="1B66BC1C" w14:textId="135C00B1" w:rsidR="00A40ADD" w:rsidRPr="00A40ADD" w:rsidRDefault="00A40ADD" w:rsidP="00A40ADD">
      <w:pPr>
        <w:rPr>
          <w:rFonts w:ascii="Times New Roman" w:hAnsi="Times New Roman"/>
          <w:sz w:val="24"/>
          <w:szCs w:val="24"/>
        </w:rPr>
      </w:pPr>
    </w:p>
    <w:p w14:paraId="4F4B4355"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1. Stocarea datelor pe Arduino Mega</w:t>
      </w:r>
    </w:p>
    <w:p w14:paraId="1562E075"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Pe microcontroller, datele sunt stocate exclusiv în memoria internă (SRAM/Flash), sub formă de variabile și tablouri.</w:t>
      </w:r>
    </w:p>
    <w:p w14:paraId="0D49B469"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Locație și structură:</w:t>
      </w:r>
    </w:p>
    <w:p w14:paraId="5F9AD3B2" w14:textId="77777777" w:rsidR="00A40ADD" w:rsidRPr="00A40ADD" w:rsidRDefault="00A40ADD" w:rsidP="00A40ADD">
      <w:pPr>
        <w:numPr>
          <w:ilvl w:val="0"/>
          <w:numId w:val="128"/>
        </w:numPr>
        <w:rPr>
          <w:rFonts w:ascii="Times New Roman" w:hAnsi="Times New Roman"/>
          <w:sz w:val="24"/>
          <w:szCs w:val="24"/>
        </w:rPr>
      </w:pPr>
      <w:r w:rsidRPr="00A40ADD">
        <w:rPr>
          <w:rFonts w:ascii="Times New Roman" w:hAnsi="Times New Roman"/>
          <w:sz w:val="24"/>
          <w:szCs w:val="24"/>
        </w:rPr>
        <w:t xml:space="preserve">Fișier principal: main.ino </w:t>
      </w:r>
    </w:p>
    <w:p w14:paraId="51B82C4E" w14:textId="77777777" w:rsidR="00A40ADD" w:rsidRPr="00A40ADD" w:rsidRDefault="00A40ADD" w:rsidP="00A40ADD">
      <w:pPr>
        <w:numPr>
          <w:ilvl w:val="0"/>
          <w:numId w:val="128"/>
        </w:numPr>
        <w:rPr>
          <w:rFonts w:ascii="Times New Roman" w:hAnsi="Times New Roman"/>
          <w:sz w:val="24"/>
          <w:szCs w:val="24"/>
        </w:rPr>
      </w:pPr>
      <w:r w:rsidRPr="00A40ADD">
        <w:rPr>
          <w:rFonts w:ascii="Times New Roman" w:hAnsi="Times New Roman"/>
          <w:sz w:val="24"/>
          <w:szCs w:val="24"/>
        </w:rPr>
        <w:t xml:space="preserve">Memorie: SRAM (runtime), Flash (program) </w:t>
      </w:r>
    </w:p>
    <w:p w14:paraId="2188819B"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Structuri utilizate:</w:t>
      </w:r>
    </w:p>
    <w:p w14:paraId="0CE0E5E9" w14:textId="77777777" w:rsidR="00A40ADD" w:rsidRPr="00A40ADD" w:rsidRDefault="00A40ADD" w:rsidP="00A40ADD">
      <w:pPr>
        <w:numPr>
          <w:ilvl w:val="0"/>
          <w:numId w:val="129"/>
        </w:numPr>
        <w:rPr>
          <w:rFonts w:ascii="Times New Roman" w:hAnsi="Times New Roman"/>
          <w:sz w:val="24"/>
          <w:szCs w:val="24"/>
        </w:rPr>
      </w:pPr>
      <w:r w:rsidRPr="00A40ADD">
        <w:rPr>
          <w:rFonts w:ascii="Times New Roman" w:hAnsi="Times New Roman"/>
          <w:sz w:val="24"/>
          <w:szCs w:val="24"/>
        </w:rPr>
        <w:t xml:space="preserve">int free_spaces – stocat în RAM </w:t>
      </w:r>
    </w:p>
    <w:p w14:paraId="2AE0E3E1" w14:textId="77777777" w:rsidR="00A40ADD" w:rsidRPr="00A40ADD" w:rsidRDefault="00A40ADD" w:rsidP="00A40ADD">
      <w:pPr>
        <w:numPr>
          <w:ilvl w:val="0"/>
          <w:numId w:val="129"/>
        </w:numPr>
        <w:rPr>
          <w:rFonts w:ascii="Times New Roman" w:hAnsi="Times New Roman"/>
          <w:sz w:val="24"/>
          <w:szCs w:val="24"/>
        </w:rPr>
      </w:pPr>
      <w:r w:rsidRPr="00A40ADD">
        <w:rPr>
          <w:rFonts w:ascii="Times New Roman" w:hAnsi="Times New Roman"/>
          <w:sz w:val="24"/>
          <w:szCs w:val="24"/>
        </w:rPr>
        <w:t xml:space="preserve">int total_spaces – constantă în Flash/RAM </w:t>
      </w:r>
    </w:p>
    <w:p w14:paraId="1092E61D" w14:textId="77777777" w:rsidR="00A40ADD" w:rsidRPr="00A40ADD" w:rsidRDefault="00A40ADD" w:rsidP="00A40ADD">
      <w:pPr>
        <w:numPr>
          <w:ilvl w:val="0"/>
          <w:numId w:val="129"/>
        </w:numPr>
        <w:rPr>
          <w:rFonts w:ascii="Times New Roman" w:hAnsi="Times New Roman"/>
          <w:sz w:val="24"/>
          <w:szCs w:val="24"/>
        </w:rPr>
      </w:pPr>
      <w:r w:rsidRPr="00A40ADD">
        <w:rPr>
          <w:rFonts w:ascii="Times New Roman" w:hAnsi="Times New Roman"/>
          <w:sz w:val="24"/>
          <w:szCs w:val="24"/>
        </w:rPr>
        <w:t xml:space="preserve">bool parking_slots[NR_LOCURI] – tablou în RAM </w:t>
      </w:r>
    </w:p>
    <w:p w14:paraId="6E92A2ED" w14:textId="77777777" w:rsidR="00A40ADD" w:rsidRPr="00A40ADD" w:rsidRDefault="00A40ADD" w:rsidP="00A40ADD">
      <w:pPr>
        <w:numPr>
          <w:ilvl w:val="0"/>
          <w:numId w:val="129"/>
        </w:numPr>
        <w:rPr>
          <w:rFonts w:ascii="Times New Roman" w:hAnsi="Times New Roman"/>
          <w:sz w:val="24"/>
          <w:szCs w:val="24"/>
        </w:rPr>
      </w:pPr>
      <w:r w:rsidRPr="00A40ADD">
        <w:rPr>
          <w:rFonts w:ascii="Times New Roman" w:hAnsi="Times New Roman"/>
          <w:sz w:val="24"/>
          <w:szCs w:val="24"/>
        </w:rPr>
        <w:t xml:space="preserve">bool gas_alert – flag de stare </w:t>
      </w:r>
    </w:p>
    <w:p w14:paraId="0A814760" w14:textId="77777777" w:rsidR="00A40ADD" w:rsidRPr="00A40ADD" w:rsidRDefault="00A40ADD" w:rsidP="00A40ADD">
      <w:pPr>
        <w:numPr>
          <w:ilvl w:val="0"/>
          <w:numId w:val="129"/>
        </w:numPr>
        <w:rPr>
          <w:rFonts w:ascii="Times New Roman" w:hAnsi="Times New Roman"/>
          <w:sz w:val="24"/>
          <w:szCs w:val="24"/>
        </w:rPr>
      </w:pPr>
      <w:r w:rsidRPr="00A40ADD">
        <w:rPr>
          <w:rFonts w:ascii="Times New Roman" w:hAnsi="Times New Roman"/>
          <w:sz w:val="24"/>
          <w:szCs w:val="24"/>
        </w:rPr>
        <w:t xml:space="preserve">bool barrier_state – control actuator </w:t>
      </w:r>
    </w:p>
    <w:p w14:paraId="1C9BE94C"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Caracteristici:</w:t>
      </w:r>
    </w:p>
    <w:p w14:paraId="2451BDA9" w14:textId="77777777" w:rsidR="00A40ADD" w:rsidRPr="00A40ADD" w:rsidRDefault="00A40ADD" w:rsidP="00A40ADD">
      <w:pPr>
        <w:numPr>
          <w:ilvl w:val="0"/>
          <w:numId w:val="130"/>
        </w:numPr>
        <w:rPr>
          <w:rFonts w:ascii="Times New Roman" w:hAnsi="Times New Roman"/>
          <w:sz w:val="24"/>
          <w:szCs w:val="24"/>
        </w:rPr>
      </w:pPr>
      <w:r w:rsidRPr="00A40ADD">
        <w:rPr>
          <w:rFonts w:ascii="Times New Roman" w:hAnsi="Times New Roman"/>
          <w:sz w:val="24"/>
          <w:szCs w:val="24"/>
        </w:rPr>
        <w:t xml:space="preserve">stocare temporară </w:t>
      </w:r>
    </w:p>
    <w:p w14:paraId="6EE5C6F2" w14:textId="77777777" w:rsidR="00A40ADD" w:rsidRPr="00A40ADD" w:rsidRDefault="00A40ADD" w:rsidP="00A40ADD">
      <w:pPr>
        <w:numPr>
          <w:ilvl w:val="0"/>
          <w:numId w:val="130"/>
        </w:numPr>
        <w:rPr>
          <w:rFonts w:ascii="Times New Roman" w:hAnsi="Times New Roman"/>
          <w:sz w:val="24"/>
          <w:szCs w:val="24"/>
        </w:rPr>
      </w:pPr>
      <w:r w:rsidRPr="00A40ADD">
        <w:rPr>
          <w:rFonts w:ascii="Times New Roman" w:hAnsi="Times New Roman"/>
          <w:sz w:val="24"/>
          <w:szCs w:val="24"/>
        </w:rPr>
        <w:t xml:space="preserve">pierdere la oprirea alimentării </w:t>
      </w:r>
    </w:p>
    <w:p w14:paraId="000E27DB" w14:textId="77777777" w:rsidR="00A40ADD" w:rsidRPr="00A40ADD" w:rsidRDefault="00A40ADD" w:rsidP="00A40ADD">
      <w:pPr>
        <w:numPr>
          <w:ilvl w:val="0"/>
          <w:numId w:val="130"/>
        </w:numPr>
        <w:rPr>
          <w:rFonts w:ascii="Times New Roman" w:hAnsi="Times New Roman"/>
          <w:sz w:val="24"/>
          <w:szCs w:val="24"/>
        </w:rPr>
      </w:pPr>
      <w:r w:rsidRPr="00A40ADD">
        <w:rPr>
          <w:rFonts w:ascii="Times New Roman" w:hAnsi="Times New Roman"/>
          <w:sz w:val="24"/>
          <w:szCs w:val="24"/>
        </w:rPr>
        <w:t xml:space="preserve">acces direct în timp real </w:t>
      </w:r>
    </w:p>
    <w:p w14:paraId="3A1BAC70" w14:textId="0535DDAF" w:rsidR="00A40ADD" w:rsidRPr="00A40ADD" w:rsidRDefault="00A40ADD" w:rsidP="00A40ADD">
      <w:pPr>
        <w:rPr>
          <w:rFonts w:ascii="Times New Roman" w:hAnsi="Times New Roman"/>
          <w:sz w:val="24"/>
          <w:szCs w:val="24"/>
        </w:rPr>
      </w:pPr>
    </w:p>
    <w:p w14:paraId="52B32126"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2. Stocarea datelor în aplicația Android</w:t>
      </w:r>
    </w:p>
    <w:p w14:paraId="3D0B9BD3"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Aplicația mobilă utilizează stocare temporară și minimă persistentă.</w:t>
      </w:r>
    </w:p>
    <w:p w14:paraId="0165D283"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Locație fișiere:</w:t>
      </w:r>
    </w:p>
    <w:p w14:paraId="3A498B6F" w14:textId="77777777" w:rsidR="00A40ADD" w:rsidRPr="00A40ADD" w:rsidRDefault="00A40ADD" w:rsidP="00A40ADD">
      <w:pPr>
        <w:numPr>
          <w:ilvl w:val="0"/>
          <w:numId w:val="131"/>
        </w:numPr>
        <w:rPr>
          <w:rFonts w:ascii="Times New Roman" w:hAnsi="Times New Roman"/>
          <w:sz w:val="24"/>
          <w:szCs w:val="24"/>
        </w:rPr>
      </w:pPr>
      <w:r w:rsidRPr="00A40ADD">
        <w:rPr>
          <w:rFonts w:ascii="Times New Roman" w:hAnsi="Times New Roman"/>
          <w:sz w:val="24"/>
          <w:szCs w:val="24"/>
        </w:rPr>
        <w:t xml:space="preserve">MainActivity.kt / MainActivity.java – logică UI </w:t>
      </w:r>
    </w:p>
    <w:p w14:paraId="327702BC" w14:textId="77777777" w:rsidR="00A40ADD" w:rsidRPr="00A40ADD" w:rsidRDefault="00A40ADD" w:rsidP="00A40ADD">
      <w:pPr>
        <w:numPr>
          <w:ilvl w:val="0"/>
          <w:numId w:val="131"/>
        </w:numPr>
        <w:rPr>
          <w:rFonts w:ascii="Times New Roman" w:hAnsi="Times New Roman"/>
          <w:sz w:val="24"/>
          <w:szCs w:val="24"/>
        </w:rPr>
      </w:pPr>
      <w:r w:rsidRPr="00A40ADD">
        <w:rPr>
          <w:rFonts w:ascii="Times New Roman" w:hAnsi="Times New Roman"/>
          <w:sz w:val="24"/>
          <w:szCs w:val="24"/>
        </w:rPr>
        <w:t xml:space="preserve">BluetoothManager – comunicație </w:t>
      </w:r>
    </w:p>
    <w:p w14:paraId="1AB0AA56" w14:textId="77777777" w:rsidR="00A40ADD" w:rsidRPr="00A40ADD" w:rsidRDefault="00A40ADD" w:rsidP="00A40ADD">
      <w:pPr>
        <w:numPr>
          <w:ilvl w:val="0"/>
          <w:numId w:val="131"/>
        </w:numPr>
        <w:rPr>
          <w:rFonts w:ascii="Times New Roman" w:hAnsi="Times New Roman"/>
          <w:sz w:val="24"/>
          <w:szCs w:val="24"/>
        </w:rPr>
      </w:pPr>
      <w:r w:rsidRPr="00A40ADD">
        <w:rPr>
          <w:rFonts w:ascii="Times New Roman" w:hAnsi="Times New Roman"/>
          <w:sz w:val="24"/>
          <w:szCs w:val="24"/>
        </w:rPr>
        <w:t xml:space="preserve">DataParser – procesare mesaje </w:t>
      </w:r>
    </w:p>
    <w:p w14:paraId="06835606"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Tipuri de stocare:</w:t>
      </w:r>
    </w:p>
    <w:p w14:paraId="7787E12B" w14:textId="77777777" w:rsidR="00A40ADD" w:rsidRPr="00A40ADD" w:rsidRDefault="00A40ADD" w:rsidP="00A40ADD">
      <w:pPr>
        <w:numPr>
          <w:ilvl w:val="0"/>
          <w:numId w:val="132"/>
        </w:numPr>
        <w:rPr>
          <w:rFonts w:ascii="Times New Roman" w:hAnsi="Times New Roman"/>
          <w:sz w:val="24"/>
          <w:szCs w:val="24"/>
        </w:rPr>
      </w:pPr>
      <w:r w:rsidRPr="00A40ADD">
        <w:rPr>
          <w:rFonts w:ascii="Times New Roman" w:hAnsi="Times New Roman"/>
          <w:b/>
          <w:bCs/>
          <w:sz w:val="24"/>
          <w:szCs w:val="24"/>
        </w:rPr>
        <w:t>RAM (runtime):</w:t>
      </w:r>
      <w:r w:rsidRPr="00A40ADD">
        <w:rPr>
          <w:rFonts w:ascii="Times New Roman" w:hAnsi="Times New Roman"/>
          <w:sz w:val="24"/>
          <w:szCs w:val="24"/>
        </w:rPr>
        <w:t xml:space="preserve"> </w:t>
      </w:r>
    </w:p>
    <w:p w14:paraId="32D62948" w14:textId="77777777" w:rsidR="00A40ADD" w:rsidRPr="00A40ADD" w:rsidRDefault="00A40ADD" w:rsidP="00A40ADD">
      <w:pPr>
        <w:numPr>
          <w:ilvl w:val="1"/>
          <w:numId w:val="132"/>
        </w:numPr>
        <w:rPr>
          <w:rFonts w:ascii="Times New Roman" w:hAnsi="Times New Roman"/>
          <w:sz w:val="24"/>
          <w:szCs w:val="24"/>
        </w:rPr>
      </w:pPr>
      <w:r w:rsidRPr="00A40ADD">
        <w:rPr>
          <w:rFonts w:ascii="Times New Roman" w:hAnsi="Times New Roman"/>
          <w:sz w:val="24"/>
          <w:szCs w:val="24"/>
        </w:rPr>
        <w:t xml:space="preserve">freeSpaces </w:t>
      </w:r>
    </w:p>
    <w:p w14:paraId="5CFA6FF8" w14:textId="77777777" w:rsidR="00A40ADD" w:rsidRPr="00A40ADD" w:rsidRDefault="00A40ADD" w:rsidP="00A40ADD">
      <w:pPr>
        <w:numPr>
          <w:ilvl w:val="1"/>
          <w:numId w:val="132"/>
        </w:numPr>
        <w:rPr>
          <w:rFonts w:ascii="Times New Roman" w:hAnsi="Times New Roman"/>
          <w:sz w:val="24"/>
          <w:szCs w:val="24"/>
        </w:rPr>
      </w:pPr>
      <w:r w:rsidRPr="00A40ADD">
        <w:rPr>
          <w:rFonts w:ascii="Times New Roman" w:hAnsi="Times New Roman"/>
          <w:sz w:val="24"/>
          <w:szCs w:val="24"/>
        </w:rPr>
        <w:t xml:space="preserve">parkingStatus </w:t>
      </w:r>
    </w:p>
    <w:p w14:paraId="0EA65B82" w14:textId="77777777" w:rsidR="00A40ADD" w:rsidRPr="00A40ADD" w:rsidRDefault="00A40ADD" w:rsidP="00A40ADD">
      <w:pPr>
        <w:numPr>
          <w:ilvl w:val="1"/>
          <w:numId w:val="132"/>
        </w:numPr>
        <w:rPr>
          <w:rFonts w:ascii="Times New Roman" w:hAnsi="Times New Roman"/>
          <w:sz w:val="24"/>
          <w:szCs w:val="24"/>
        </w:rPr>
      </w:pPr>
      <w:r w:rsidRPr="00A40ADD">
        <w:rPr>
          <w:rFonts w:ascii="Times New Roman" w:hAnsi="Times New Roman"/>
          <w:sz w:val="24"/>
          <w:szCs w:val="24"/>
        </w:rPr>
        <w:t xml:space="preserve">gasAlert </w:t>
      </w:r>
    </w:p>
    <w:p w14:paraId="1F11389C" w14:textId="77777777" w:rsidR="00A40ADD" w:rsidRPr="00A40ADD" w:rsidRDefault="00A40ADD" w:rsidP="00A40ADD">
      <w:pPr>
        <w:numPr>
          <w:ilvl w:val="0"/>
          <w:numId w:val="132"/>
        </w:numPr>
        <w:rPr>
          <w:rFonts w:ascii="Times New Roman" w:hAnsi="Times New Roman"/>
          <w:sz w:val="24"/>
          <w:szCs w:val="24"/>
        </w:rPr>
      </w:pPr>
      <w:r w:rsidRPr="00A40ADD">
        <w:rPr>
          <w:rFonts w:ascii="Times New Roman" w:hAnsi="Times New Roman"/>
          <w:b/>
          <w:bCs/>
          <w:sz w:val="24"/>
          <w:szCs w:val="24"/>
        </w:rPr>
        <w:lastRenderedPageBreak/>
        <w:t>SharedPreferences (opțional):</w:t>
      </w:r>
      <w:r w:rsidRPr="00A40ADD">
        <w:rPr>
          <w:rFonts w:ascii="Times New Roman" w:hAnsi="Times New Roman"/>
          <w:sz w:val="24"/>
          <w:szCs w:val="24"/>
        </w:rPr>
        <w:t xml:space="preserve"> </w:t>
      </w:r>
    </w:p>
    <w:p w14:paraId="72B57CDB" w14:textId="77777777" w:rsidR="00A40ADD" w:rsidRPr="00A40ADD" w:rsidRDefault="00A40ADD" w:rsidP="00A40ADD">
      <w:pPr>
        <w:numPr>
          <w:ilvl w:val="1"/>
          <w:numId w:val="132"/>
        </w:numPr>
        <w:rPr>
          <w:rFonts w:ascii="Times New Roman" w:hAnsi="Times New Roman"/>
          <w:sz w:val="24"/>
          <w:szCs w:val="24"/>
        </w:rPr>
      </w:pPr>
      <w:r w:rsidRPr="00A40ADD">
        <w:rPr>
          <w:rFonts w:ascii="Times New Roman" w:hAnsi="Times New Roman"/>
          <w:sz w:val="24"/>
          <w:szCs w:val="24"/>
        </w:rPr>
        <w:t xml:space="preserve">salvarea ultimei conexiuni Bluetooth </w:t>
      </w:r>
    </w:p>
    <w:p w14:paraId="3783C2A3" w14:textId="77777777" w:rsidR="00A40ADD" w:rsidRPr="00A40ADD" w:rsidRDefault="00A40ADD" w:rsidP="00A40ADD">
      <w:pPr>
        <w:numPr>
          <w:ilvl w:val="1"/>
          <w:numId w:val="132"/>
        </w:numPr>
        <w:rPr>
          <w:rFonts w:ascii="Times New Roman" w:hAnsi="Times New Roman"/>
          <w:sz w:val="24"/>
          <w:szCs w:val="24"/>
        </w:rPr>
      </w:pPr>
      <w:r w:rsidRPr="00A40ADD">
        <w:rPr>
          <w:rFonts w:ascii="Times New Roman" w:hAnsi="Times New Roman"/>
          <w:sz w:val="24"/>
          <w:szCs w:val="24"/>
        </w:rPr>
        <w:t xml:space="preserve">setări utilizator </w:t>
      </w:r>
    </w:p>
    <w:p w14:paraId="54CEC267"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Locație fizică:</w:t>
      </w:r>
    </w:p>
    <w:p w14:paraId="1B04C56F" w14:textId="77777777" w:rsidR="00A40ADD" w:rsidRPr="00A40ADD" w:rsidRDefault="00A40ADD" w:rsidP="00A40ADD">
      <w:pPr>
        <w:numPr>
          <w:ilvl w:val="0"/>
          <w:numId w:val="133"/>
        </w:numPr>
        <w:rPr>
          <w:rFonts w:ascii="Times New Roman" w:hAnsi="Times New Roman"/>
          <w:sz w:val="24"/>
          <w:szCs w:val="24"/>
        </w:rPr>
      </w:pPr>
      <w:r w:rsidRPr="00A40ADD">
        <w:rPr>
          <w:rFonts w:ascii="Times New Roman" w:hAnsi="Times New Roman"/>
          <w:sz w:val="24"/>
          <w:szCs w:val="24"/>
        </w:rPr>
        <w:t xml:space="preserve">/data/data/&lt;package_name&gt;/shared_prefs/ </w:t>
      </w:r>
    </w:p>
    <w:p w14:paraId="2116E8E6" w14:textId="7B491C4C" w:rsidR="00A40ADD" w:rsidRPr="00A40ADD" w:rsidRDefault="00A40ADD" w:rsidP="00A40ADD">
      <w:pPr>
        <w:rPr>
          <w:rFonts w:ascii="Times New Roman" w:hAnsi="Times New Roman"/>
          <w:sz w:val="24"/>
          <w:szCs w:val="24"/>
        </w:rPr>
      </w:pPr>
    </w:p>
    <w:p w14:paraId="06F19487"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3. Modelul de date în comunicație</w:t>
      </w:r>
    </w:p>
    <w:p w14:paraId="7CDBB1C4"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Datele între componente sunt transferate prin Bluetooth HC-05 sub formă de mesaje seriale.</w:t>
      </w:r>
    </w:p>
    <w:p w14:paraId="133FAB49"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Format:</w:t>
      </w:r>
    </w:p>
    <w:p w14:paraId="0C9AC565" w14:textId="77777777" w:rsidR="00A40ADD" w:rsidRPr="00A40ADD" w:rsidRDefault="00A40ADD" w:rsidP="00A40ADD">
      <w:pPr>
        <w:numPr>
          <w:ilvl w:val="0"/>
          <w:numId w:val="134"/>
        </w:numPr>
        <w:rPr>
          <w:rFonts w:ascii="Times New Roman" w:hAnsi="Times New Roman"/>
          <w:sz w:val="24"/>
          <w:szCs w:val="24"/>
        </w:rPr>
      </w:pPr>
      <w:r w:rsidRPr="00A40ADD">
        <w:rPr>
          <w:rFonts w:ascii="Times New Roman" w:hAnsi="Times New Roman"/>
          <w:sz w:val="24"/>
          <w:szCs w:val="24"/>
        </w:rPr>
        <w:t xml:space="preserve">String-uri ASCII </w:t>
      </w:r>
    </w:p>
    <w:p w14:paraId="28937E2C"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Exemple:</w:t>
      </w:r>
    </w:p>
    <w:p w14:paraId="3D5C2697" w14:textId="77777777" w:rsidR="00A40ADD" w:rsidRPr="00A40ADD" w:rsidRDefault="00A40ADD" w:rsidP="00A40ADD">
      <w:pPr>
        <w:numPr>
          <w:ilvl w:val="0"/>
          <w:numId w:val="135"/>
        </w:numPr>
        <w:rPr>
          <w:rFonts w:ascii="Times New Roman" w:hAnsi="Times New Roman"/>
          <w:sz w:val="24"/>
          <w:szCs w:val="24"/>
        </w:rPr>
      </w:pPr>
      <w:r w:rsidRPr="00A40ADD">
        <w:rPr>
          <w:rFonts w:ascii="Times New Roman" w:hAnsi="Times New Roman"/>
          <w:sz w:val="24"/>
          <w:szCs w:val="24"/>
        </w:rPr>
        <w:t xml:space="preserve">"FREE:3" </w:t>
      </w:r>
    </w:p>
    <w:p w14:paraId="13414912" w14:textId="77777777" w:rsidR="00A40ADD" w:rsidRPr="00A40ADD" w:rsidRDefault="00A40ADD" w:rsidP="00A40ADD">
      <w:pPr>
        <w:numPr>
          <w:ilvl w:val="0"/>
          <w:numId w:val="135"/>
        </w:numPr>
        <w:rPr>
          <w:rFonts w:ascii="Times New Roman" w:hAnsi="Times New Roman"/>
          <w:sz w:val="24"/>
          <w:szCs w:val="24"/>
        </w:rPr>
      </w:pPr>
      <w:r w:rsidRPr="00A40ADD">
        <w:rPr>
          <w:rFonts w:ascii="Times New Roman" w:hAnsi="Times New Roman"/>
          <w:sz w:val="24"/>
          <w:szCs w:val="24"/>
        </w:rPr>
        <w:t xml:space="preserve">"FULL" </w:t>
      </w:r>
    </w:p>
    <w:p w14:paraId="4A9D05B0" w14:textId="77777777" w:rsidR="00A40ADD" w:rsidRPr="00A40ADD" w:rsidRDefault="00A40ADD" w:rsidP="00A40ADD">
      <w:pPr>
        <w:numPr>
          <w:ilvl w:val="0"/>
          <w:numId w:val="135"/>
        </w:numPr>
        <w:rPr>
          <w:rFonts w:ascii="Times New Roman" w:hAnsi="Times New Roman"/>
          <w:sz w:val="24"/>
          <w:szCs w:val="24"/>
        </w:rPr>
      </w:pPr>
      <w:r w:rsidRPr="00A40ADD">
        <w:rPr>
          <w:rFonts w:ascii="Times New Roman" w:hAnsi="Times New Roman"/>
          <w:sz w:val="24"/>
          <w:szCs w:val="24"/>
        </w:rPr>
        <w:t xml:space="preserve">"GAS_ALERT:1" </w:t>
      </w:r>
    </w:p>
    <w:p w14:paraId="04F01C17"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Flux:</w:t>
      </w:r>
    </w:p>
    <w:p w14:paraId="0A724818" w14:textId="77777777" w:rsidR="00A40ADD" w:rsidRPr="00A40ADD" w:rsidRDefault="00A40ADD" w:rsidP="00A40ADD">
      <w:pPr>
        <w:numPr>
          <w:ilvl w:val="0"/>
          <w:numId w:val="136"/>
        </w:numPr>
        <w:rPr>
          <w:rFonts w:ascii="Times New Roman" w:hAnsi="Times New Roman"/>
          <w:sz w:val="24"/>
          <w:szCs w:val="24"/>
        </w:rPr>
      </w:pPr>
      <w:r w:rsidRPr="00A40ADD">
        <w:rPr>
          <w:rFonts w:ascii="Times New Roman" w:hAnsi="Times New Roman"/>
          <w:sz w:val="24"/>
          <w:szCs w:val="24"/>
        </w:rPr>
        <w:t xml:space="preserve">Arduino → HC-05 → Android App </w:t>
      </w:r>
    </w:p>
    <w:p w14:paraId="5D447ADD" w14:textId="370A27F8" w:rsidR="00A40ADD" w:rsidRPr="00A40ADD" w:rsidRDefault="00A40ADD" w:rsidP="00A40ADD">
      <w:pPr>
        <w:rPr>
          <w:rFonts w:ascii="Times New Roman" w:hAnsi="Times New Roman"/>
          <w:sz w:val="24"/>
          <w:szCs w:val="24"/>
        </w:rPr>
      </w:pPr>
    </w:p>
    <w:p w14:paraId="272A4854"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4. Structura fizică generală a sistemului</w:t>
      </w:r>
    </w:p>
    <w:p w14:paraId="1C258267"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Arduino Mega (Flash + SRAM)</w:t>
      </w:r>
      <w:r w:rsidRPr="00A40ADD">
        <w:rPr>
          <w:rFonts w:ascii="Times New Roman" w:hAnsi="Times New Roman"/>
          <w:sz w:val="24"/>
          <w:szCs w:val="24"/>
        </w:rPr>
        <w:br/>
        <w:t>│</w:t>
      </w:r>
      <w:r w:rsidRPr="00A40ADD">
        <w:rPr>
          <w:rFonts w:ascii="Times New Roman" w:hAnsi="Times New Roman"/>
          <w:sz w:val="24"/>
          <w:szCs w:val="24"/>
        </w:rPr>
        <w:br/>
        <w:t>├── main.ino (logica sistemului)</w:t>
      </w:r>
      <w:r w:rsidRPr="00A40ADD">
        <w:rPr>
          <w:rFonts w:ascii="Times New Roman" w:hAnsi="Times New Roman"/>
          <w:sz w:val="24"/>
          <w:szCs w:val="24"/>
        </w:rPr>
        <w:br/>
        <w:t>├── variabile runtime (RAM)</w:t>
      </w:r>
      <w:r w:rsidRPr="00A40ADD">
        <w:rPr>
          <w:rFonts w:ascii="Times New Roman" w:hAnsi="Times New Roman"/>
          <w:sz w:val="24"/>
          <w:szCs w:val="24"/>
        </w:rPr>
        <w:br/>
        <w:t>│</w:t>
      </w:r>
      <w:r w:rsidRPr="00A40ADD">
        <w:rPr>
          <w:rFonts w:ascii="Times New Roman" w:hAnsi="Times New Roman"/>
          <w:sz w:val="24"/>
          <w:szCs w:val="24"/>
        </w:rPr>
        <w:br/>
        <w:t>└── HC-05 Bluetooth</w:t>
      </w:r>
      <w:r w:rsidRPr="00A40ADD">
        <w:rPr>
          <w:rFonts w:ascii="Times New Roman" w:hAnsi="Times New Roman"/>
          <w:sz w:val="24"/>
          <w:szCs w:val="24"/>
        </w:rPr>
        <w:br/>
        <w:t xml:space="preserve">        │</w:t>
      </w:r>
      <w:r w:rsidRPr="00A40ADD">
        <w:rPr>
          <w:rFonts w:ascii="Times New Roman" w:hAnsi="Times New Roman"/>
          <w:sz w:val="24"/>
          <w:szCs w:val="24"/>
        </w:rPr>
        <w:br/>
        <w:t xml:space="preserve">        ▼</w:t>
      </w:r>
      <w:r w:rsidRPr="00A40ADD">
        <w:rPr>
          <w:rFonts w:ascii="Times New Roman" w:hAnsi="Times New Roman"/>
          <w:sz w:val="24"/>
          <w:szCs w:val="24"/>
        </w:rPr>
        <w:br/>
        <w:t>Smartphone Android</w:t>
      </w:r>
      <w:r w:rsidRPr="00A40ADD">
        <w:rPr>
          <w:rFonts w:ascii="Times New Roman" w:hAnsi="Times New Roman"/>
          <w:sz w:val="24"/>
          <w:szCs w:val="24"/>
        </w:rPr>
        <w:br/>
        <w:t>│</w:t>
      </w:r>
      <w:r w:rsidRPr="00A40ADD">
        <w:rPr>
          <w:rFonts w:ascii="Times New Roman" w:hAnsi="Times New Roman"/>
          <w:sz w:val="24"/>
          <w:szCs w:val="24"/>
        </w:rPr>
        <w:br/>
        <w:t>├── aplicație (APK instalat)</w:t>
      </w:r>
      <w:r w:rsidRPr="00A40ADD">
        <w:rPr>
          <w:rFonts w:ascii="Times New Roman" w:hAnsi="Times New Roman"/>
          <w:sz w:val="24"/>
          <w:szCs w:val="24"/>
        </w:rPr>
        <w:br/>
        <w:t>├── RAM (date runtime)</w:t>
      </w:r>
      <w:r w:rsidRPr="00A40ADD">
        <w:rPr>
          <w:rFonts w:ascii="Times New Roman" w:hAnsi="Times New Roman"/>
          <w:sz w:val="24"/>
          <w:szCs w:val="24"/>
        </w:rPr>
        <w:br/>
        <w:t>└── SharedPreferences (setări)</w:t>
      </w:r>
    </w:p>
    <w:p w14:paraId="6608729F" w14:textId="37471FD0" w:rsidR="00A40ADD" w:rsidRPr="00A40ADD" w:rsidRDefault="00A40ADD" w:rsidP="00A40ADD">
      <w:pPr>
        <w:rPr>
          <w:rFonts w:ascii="Times New Roman" w:hAnsi="Times New Roman"/>
          <w:sz w:val="24"/>
          <w:szCs w:val="24"/>
        </w:rPr>
      </w:pPr>
    </w:p>
    <w:p w14:paraId="6D22295B"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5. Caracteristici ale modelului fizic</w:t>
      </w:r>
    </w:p>
    <w:p w14:paraId="529981F7" w14:textId="77777777" w:rsidR="00A40ADD" w:rsidRPr="00A40ADD" w:rsidRDefault="00A40ADD" w:rsidP="00A40ADD">
      <w:pPr>
        <w:numPr>
          <w:ilvl w:val="0"/>
          <w:numId w:val="137"/>
        </w:numPr>
        <w:rPr>
          <w:rFonts w:ascii="Times New Roman" w:hAnsi="Times New Roman"/>
          <w:sz w:val="24"/>
          <w:szCs w:val="24"/>
        </w:rPr>
      </w:pPr>
      <w:r w:rsidRPr="00A40ADD">
        <w:rPr>
          <w:rFonts w:ascii="Times New Roman" w:hAnsi="Times New Roman"/>
          <w:sz w:val="24"/>
          <w:szCs w:val="24"/>
        </w:rPr>
        <w:t xml:space="preserve">nu există baze de date SQL sau NoSQL </w:t>
      </w:r>
    </w:p>
    <w:p w14:paraId="661BCEF3" w14:textId="77777777" w:rsidR="00A40ADD" w:rsidRPr="00A40ADD" w:rsidRDefault="00A40ADD" w:rsidP="00A40ADD">
      <w:pPr>
        <w:numPr>
          <w:ilvl w:val="0"/>
          <w:numId w:val="137"/>
        </w:numPr>
        <w:rPr>
          <w:rFonts w:ascii="Times New Roman" w:hAnsi="Times New Roman"/>
          <w:sz w:val="24"/>
          <w:szCs w:val="24"/>
        </w:rPr>
      </w:pPr>
      <w:r w:rsidRPr="00A40ADD">
        <w:rPr>
          <w:rFonts w:ascii="Times New Roman" w:hAnsi="Times New Roman"/>
          <w:sz w:val="24"/>
          <w:szCs w:val="24"/>
        </w:rPr>
        <w:t xml:space="preserve">datele sunt predominant volatile </w:t>
      </w:r>
    </w:p>
    <w:p w14:paraId="4FC88F37" w14:textId="524EF05C" w:rsidR="00A40ADD" w:rsidRPr="00A40ADD" w:rsidRDefault="00A40ADD" w:rsidP="00A40ADD">
      <w:pPr>
        <w:numPr>
          <w:ilvl w:val="0"/>
          <w:numId w:val="137"/>
        </w:numPr>
        <w:rPr>
          <w:rFonts w:ascii="Times New Roman" w:hAnsi="Times New Roman"/>
          <w:sz w:val="24"/>
          <w:szCs w:val="24"/>
        </w:rPr>
      </w:pPr>
      <w:r w:rsidRPr="00A40ADD">
        <w:rPr>
          <w:rFonts w:ascii="Times New Roman" w:hAnsi="Times New Roman"/>
          <w:sz w:val="24"/>
          <w:szCs w:val="24"/>
        </w:rPr>
        <w:t xml:space="preserve">stocarea persistentă este minimă și opțională </w:t>
      </w:r>
    </w:p>
    <w:p w14:paraId="33EF4C8F" w14:textId="0E056397" w:rsidR="00521555" w:rsidRDefault="00A40ADD" w:rsidP="00A40ADD">
      <w:pPr>
        <w:pStyle w:val="Heading5"/>
        <w:numPr>
          <w:ilvl w:val="0"/>
          <w:numId w:val="0"/>
        </w:numPr>
        <w:rPr>
          <w:sz w:val="36"/>
          <w:szCs w:val="36"/>
          <w:lang w:val="ro-RO"/>
        </w:rPr>
      </w:pPr>
      <w:r w:rsidRPr="00A40ADD">
        <w:rPr>
          <w:sz w:val="36"/>
          <w:szCs w:val="36"/>
          <w:lang w:val="ro-RO"/>
        </w:rPr>
        <w:lastRenderedPageBreak/>
        <w:t xml:space="preserve">5.2     </w:t>
      </w:r>
      <w:r w:rsidR="00956AF4" w:rsidRPr="00A40ADD">
        <w:rPr>
          <w:sz w:val="36"/>
          <w:szCs w:val="36"/>
          <w:lang w:val="ro-RO"/>
        </w:rPr>
        <w:t>Baze de date</w:t>
      </w:r>
    </w:p>
    <w:p w14:paraId="6163D395"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Sistemul Smart Parking nu utilizează un sistem DBMS clasic (ex. MySQL, PostgreSQL), deoarece este un sistem embedded bazat pe Arduino Mega și aplicație Android. Din acest motiv, nu există tabele relaționale sau fișiere de tip bază de date persistente. Totuși, pentru o proiectare formală, datele sunt modelate sub forma unor „fișiere logice” utilizate la nivel de aplicație.</w:t>
      </w:r>
    </w:p>
    <w:p w14:paraId="4DB8D81D" w14:textId="4F5A9174" w:rsidR="00A40ADD" w:rsidRPr="00A40ADD" w:rsidRDefault="00A40ADD" w:rsidP="00A40ADD">
      <w:pPr>
        <w:rPr>
          <w:rFonts w:ascii="Times New Roman" w:hAnsi="Times New Roman"/>
          <w:sz w:val="24"/>
          <w:szCs w:val="24"/>
        </w:rPr>
      </w:pPr>
    </w:p>
    <w:p w14:paraId="4747BA55"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1. Absența DBMS-ului</w:t>
      </w:r>
    </w:p>
    <w:p w14:paraId="25C43B01"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Sistemul nu include:</w:t>
      </w:r>
    </w:p>
    <w:p w14:paraId="74184CF5" w14:textId="77777777" w:rsidR="00A40ADD" w:rsidRPr="00A40ADD" w:rsidRDefault="00A40ADD" w:rsidP="00A40ADD">
      <w:pPr>
        <w:numPr>
          <w:ilvl w:val="0"/>
          <w:numId w:val="138"/>
        </w:numPr>
        <w:rPr>
          <w:rFonts w:ascii="Times New Roman" w:hAnsi="Times New Roman"/>
          <w:sz w:val="24"/>
          <w:szCs w:val="24"/>
        </w:rPr>
      </w:pPr>
      <w:r w:rsidRPr="00A40ADD">
        <w:rPr>
          <w:rFonts w:ascii="Times New Roman" w:hAnsi="Times New Roman"/>
          <w:sz w:val="24"/>
          <w:szCs w:val="24"/>
        </w:rPr>
        <w:t xml:space="preserve">tabele relaționale </w:t>
      </w:r>
    </w:p>
    <w:p w14:paraId="634D4AAA" w14:textId="77777777" w:rsidR="00A40ADD" w:rsidRPr="00A40ADD" w:rsidRDefault="00A40ADD" w:rsidP="00A40ADD">
      <w:pPr>
        <w:numPr>
          <w:ilvl w:val="0"/>
          <w:numId w:val="138"/>
        </w:numPr>
        <w:rPr>
          <w:rFonts w:ascii="Times New Roman" w:hAnsi="Times New Roman"/>
          <w:sz w:val="24"/>
          <w:szCs w:val="24"/>
        </w:rPr>
      </w:pPr>
      <w:r w:rsidRPr="00A40ADD">
        <w:rPr>
          <w:rFonts w:ascii="Times New Roman" w:hAnsi="Times New Roman"/>
          <w:sz w:val="24"/>
          <w:szCs w:val="24"/>
        </w:rPr>
        <w:t xml:space="preserve">scheme SQL </w:t>
      </w:r>
    </w:p>
    <w:p w14:paraId="273638BF" w14:textId="77777777" w:rsidR="00A40ADD" w:rsidRPr="00A40ADD" w:rsidRDefault="00A40ADD" w:rsidP="00A40ADD">
      <w:pPr>
        <w:numPr>
          <w:ilvl w:val="0"/>
          <w:numId w:val="138"/>
        </w:numPr>
        <w:rPr>
          <w:rFonts w:ascii="Times New Roman" w:hAnsi="Times New Roman"/>
          <w:sz w:val="24"/>
          <w:szCs w:val="24"/>
        </w:rPr>
      </w:pPr>
      <w:r w:rsidRPr="00A40ADD">
        <w:rPr>
          <w:rFonts w:ascii="Times New Roman" w:hAnsi="Times New Roman"/>
          <w:sz w:val="24"/>
          <w:szCs w:val="24"/>
        </w:rPr>
        <w:t xml:space="preserve">indexare sau tranzacții </w:t>
      </w:r>
    </w:p>
    <w:p w14:paraId="662BBAD2" w14:textId="77777777" w:rsidR="00A40ADD" w:rsidRPr="00A40ADD" w:rsidRDefault="00A40ADD" w:rsidP="00A40ADD">
      <w:pPr>
        <w:numPr>
          <w:ilvl w:val="0"/>
          <w:numId w:val="138"/>
        </w:numPr>
        <w:rPr>
          <w:rFonts w:ascii="Times New Roman" w:hAnsi="Times New Roman"/>
          <w:sz w:val="24"/>
          <w:szCs w:val="24"/>
        </w:rPr>
      </w:pPr>
      <w:r w:rsidRPr="00A40ADD">
        <w:rPr>
          <w:rFonts w:ascii="Times New Roman" w:hAnsi="Times New Roman"/>
          <w:sz w:val="24"/>
          <w:szCs w:val="24"/>
        </w:rPr>
        <w:t xml:space="preserve">server de baze de date </w:t>
      </w:r>
    </w:p>
    <w:p w14:paraId="36AAF669"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Datele sunt gestionate:</w:t>
      </w:r>
    </w:p>
    <w:p w14:paraId="57BBF81A" w14:textId="77777777" w:rsidR="00A40ADD" w:rsidRPr="00A40ADD" w:rsidRDefault="00A40ADD" w:rsidP="00A40ADD">
      <w:pPr>
        <w:numPr>
          <w:ilvl w:val="0"/>
          <w:numId w:val="139"/>
        </w:numPr>
        <w:rPr>
          <w:rFonts w:ascii="Times New Roman" w:hAnsi="Times New Roman"/>
          <w:sz w:val="24"/>
          <w:szCs w:val="24"/>
        </w:rPr>
      </w:pPr>
      <w:r w:rsidRPr="00A40ADD">
        <w:rPr>
          <w:rFonts w:ascii="Times New Roman" w:hAnsi="Times New Roman"/>
          <w:sz w:val="24"/>
          <w:szCs w:val="24"/>
        </w:rPr>
        <w:t xml:space="preserve">în memoria Arduino (RAM) </w:t>
      </w:r>
    </w:p>
    <w:p w14:paraId="6129F51B" w14:textId="77777777" w:rsidR="00A40ADD" w:rsidRPr="00A40ADD" w:rsidRDefault="00A40ADD" w:rsidP="00A40ADD">
      <w:pPr>
        <w:numPr>
          <w:ilvl w:val="0"/>
          <w:numId w:val="139"/>
        </w:numPr>
        <w:rPr>
          <w:rFonts w:ascii="Times New Roman" w:hAnsi="Times New Roman"/>
          <w:sz w:val="24"/>
          <w:szCs w:val="24"/>
        </w:rPr>
      </w:pPr>
      <w:r w:rsidRPr="00A40ADD">
        <w:rPr>
          <w:rFonts w:ascii="Times New Roman" w:hAnsi="Times New Roman"/>
          <w:sz w:val="24"/>
          <w:szCs w:val="24"/>
        </w:rPr>
        <w:t xml:space="preserve">în aplicația Android (RAM + SharedPreferences) </w:t>
      </w:r>
    </w:p>
    <w:p w14:paraId="21ACE9B9" w14:textId="77777777" w:rsidR="00A40ADD" w:rsidRPr="00A40ADD" w:rsidRDefault="00A40ADD" w:rsidP="00A40ADD">
      <w:pPr>
        <w:numPr>
          <w:ilvl w:val="0"/>
          <w:numId w:val="139"/>
        </w:numPr>
        <w:rPr>
          <w:rFonts w:ascii="Times New Roman" w:hAnsi="Times New Roman"/>
          <w:sz w:val="24"/>
          <w:szCs w:val="24"/>
        </w:rPr>
      </w:pPr>
      <w:r w:rsidRPr="00A40ADD">
        <w:rPr>
          <w:rFonts w:ascii="Times New Roman" w:hAnsi="Times New Roman"/>
          <w:sz w:val="24"/>
          <w:szCs w:val="24"/>
        </w:rPr>
        <w:t xml:space="preserve">prin mesaje Bluetooth seriale </w:t>
      </w:r>
    </w:p>
    <w:p w14:paraId="018F1AAE" w14:textId="47EF440B" w:rsidR="00A40ADD" w:rsidRPr="00A40ADD" w:rsidRDefault="00A40ADD" w:rsidP="00A40ADD">
      <w:pPr>
        <w:rPr>
          <w:rFonts w:ascii="Times New Roman" w:hAnsi="Times New Roman"/>
          <w:sz w:val="24"/>
          <w:szCs w:val="24"/>
        </w:rPr>
      </w:pPr>
    </w:p>
    <w:p w14:paraId="69FF28BA"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2. Fișiere logice echivalente DBMS</w:t>
      </w:r>
    </w:p>
    <w:p w14:paraId="7CCA4527"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2.1 Fișier: ParkingState (echivalent tabel principal)</w:t>
      </w:r>
    </w:p>
    <w:p w14:paraId="76CBEFD0" w14:textId="77777777" w:rsidR="00A40ADD" w:rsidRPr="00A40ADD" w:rsidRDefault="00A40ADD" w:rsidP="00A40ADD">
      <w:pPr>
        <w:rPr>
          <w:rFonts w:ascii="Times New Roman" w:hAnsi="Times New Roman"/>
          <w:sz w:val="24"/>
          <w:szCs w:val="24"/>
        </w:rPr>
      </w:pPr>
      <w:r w:rsidRPr="00A40ADD">
        <w:rPr>
          <w:rFonts w:ascii="Times New Roman" w:hAnsi="Times New Roman"/>
          <w:b/>
          <w:bCs/>
          <w:sz w:val="24"/>
          <w:szCs w:val="24"/>
        </w:rPr>
        <w:t>Scop:</w:t>
      </w:r>
      <w:r w:rsidRPr="00A40ADD">
        <w:rPr>
          <w:rFonts w:ascii="Times New Roman" w:hAnsi="Times New Roman"/>
          <w:sz w:val="24"/>
          <w:szCs w:val="24"/>
        </w:rPr>
        <w:t xml:space="preserve"> stocarea stării parcării în timp real</w:t>
      </w:r>
    </w:p>
    <w:p w14:paraId="08BBE824" w14:textId="77777777" w:rsidR="00A40ADD" w:rsidRPr="00A40ADD" w:rsidRDefault="00A40ADD" w:rsidP="00A40ADD">
      <w:pPr>
        <w:numPr>
          <w:ilvl w:val="0"/>
          <w:numId w:val="140"/>
        </w:numPr>
        <w:rPr>
          <w:rFonts w:ascii="Times New Roman" w:hAnsi="Times New Roman"/>
          <w:sz w:val="24"/>
          <w:szCs w:val="24"/>
        </w:rPr>
      </w:pPr>
      <w:r w:rsidRPr="00A40ADD">
        <w:rPr>
          <w:rFonts w:ascii="Times New Roman" w:hAnsi="Times New Roman"/>
          <w:sz w:val="24"/>
          <w:szCs w:val="24"/>
        </w:rPr>
        <w:t xml:space="preserve">Structură logică: </w:t>
      </w:r>
    </w:p>
    <w:p w14:paraId="2BC55E02" w14:textId="77777777" w:rsidR="00A40ADD" w:rsidRPr="00A40ADD" w:rsidRDefault="00A40ADD" w:rsidP="00A40ADD">
      <w:pPr>
        <w:numPr>
          <w:ilvl w:val="1"/>
          <w:numId w:val="140"/>
        </w:numPr>
        <w:rPr>
          <w:rFonts w:ascii="Times New Roman" w:hAnsi="Times New Roman"/>
          <w:sz w:val="24"/>
          <w:szCs w:val="24"/>
        </w:rPr>
      </w:pPr>
      <w:r w:rsidRPr="00A40ADD">
        <w:rPr>
          <w:rFonts w:ascii="Times New Roman" w:hAnsi="Times New Roman"/>
          <w:sz w:val="24"/>
          <w:szCs w:val="24"/>
        </w:rPr>
        <w:t xml:space="preserve">free_spaces (int) </w:t>
      </w:r>
    </w:p>
    <w:p w14:paraId="4DB43DA8" w14:textId="77777777" w:rsidR="00A40ADD" w:rsidRPr="00A40ADD" w:rsidRDefault="00A40ADD" w:rsidP="00A40ADD">
      <w:pPr>
        <w:numPr>
          <w:ilvl w:val="1"/>
          <w:numId w:val="140"/>
        </w:numPr>
        <w:rPr>
          <w:rFonts w:ascii="Times New Roman" w:hAnsi="Times New Roman"/>
          <w:sz w:val="24"/>
          <w:szCs w:val="24"/>
        </w:rPr>
      </w:pPr>
      <w:r w:rsidRPr="00A40ADD">
        <w:rPr>
          <w:rFonts w:ascii="Times New Roman" w:hAnsi="Times New Roman"/>
          <w:sz w:val="24"/>
          <w:szCs w:val="24"/>
        </w:rPr>
        <w:t xml:space="preserve">total_spaces (int) </w:t>
      </w:r>
    </w:p>
    <w:p w14:paraId="16AE2216" w14:textId="77777777" w:rsidR="00A40ADD" w:rsidRPr="00A40ADD" w:rsidRDefault="00A40ADD" w:rsidP="00A40ADD">
      <w:pPr>
        <w:numPr>
          <w:ilvl w:val="1"/>
          <w:numId w:val="140"/>
        </w:numPr>
        <w:rPr>
          <w:rFonts w:ascii="Times New Roman" w:hAnsi="Times New Roman"/>
          <w:sz w:val="24"/>
          <w:szCs w:val="24"/>
        </w:rPr>
      </w:pPr>
      <w:r w:rsidRPr="00A40ADD">
        <w:rPr>
          <w:rFonts w:ascii="Times New Roman" w:hAnsi="Times New Roman"/>
          <w:sz w:val="24"/>
          <w:szCs w:val="24"/>
        </w:rPr>
        <w:t xml:space="preserve">parking_status (string) </w:t>
      </w:r>
    </w:p>
    <w:p w14:paraId="315E677B" w14:textId="77777777" w:rsidR="00A40ADD" w:rsidRPr="00A40ADD" w:rsidRDefault="00A40ADD" w:rsidP="00A40ADD">
      <w:pPr>
        <w:numPr>
          <w:ilvl w:val="1"/>
          <w:numId w:val="140"/>
        </w:numPr>
        <w:rPr>
          <w:rFonts w:ascii="Times New Roman" w:hAnsi="Times New Roman"/>
          <w:sz w:val="24"/>
          <w:szCs w:val="24"/>
        </w:rPr>
      </w:pPr>
      <w:r w:rsidRPr="00A40ADD">
        <w:rPr>
          <w:rFonts w:ascii="Times New Roman" w:hAnsi="Times New Roman"/>
          <w:sz w:val="24"/>
          <w:szCs w:val="24"/>
        </w:rPr>
        <w:t xml:space="preserve">barrier_state (bool) </w:t>
      </w:r>
    </w:p>
    <w:p w14:paraId="0DB4AA16" w14:textId="77777777" w:rsidR="00A40ADD" w:rsidRPr="00A40ADD" w:rsidRDefault="00A40ADD" w:rsidP="00A40ADD">
      <w:pPr>
        <w:numPr>
          <w:ilvl w:val="0"/>
          <w:numId w:val="140"/>
        </w:numPr>
        <w:rPr>
          <w:rFonts w:ascii="Times New Roman" w:hAnsi="Times New Roman"/>
          <w:sz w:val="24"/>
          <w:szCs w:val="24"/>
        </w:rPr>
      </w:pPr>
      <w:r w:rsidRPr="00A40ADD">
        <w:rPr>
          <w:rFonts w:ascii="Times New Roman" w:hAnsi="Times New Roman"/>
          <w:sz w:val="24"/>
          <w:szCs w:val="24"/>
        </w:rPr>
        <w:t xml:space="preserve">Locație: </w:t>
      </w:r>
    </w:p>
    <w:p w14:paraId="66EDBDA5" w14:textId="77777777" w:rsidR="00A40ADD" w:rsidRPr="00A40ADD" w:rsidRDefault="00A40ADD" w:rsidP="00A40ADD">
      <w:pPr>
        <w:numPr>
          <w:ilvl w:val="1"/>
          <w:numId w:val="140"/>
        </w:numPr>
        <w:rPr>
          <w:rFonts w:ascii="Times New Roman" w:hAnsi="Times New Roman"/>
          <w:sz w:val="24"/>
          <w:szCs w:val="24"/>
        </w:rPr>
      </w:pPr>
      <w:r w:rsidRPr="00A40ADD">
        <w:rPr>
          <w:rFonts w:ascii="Times New Roman" w:hAnsi="Times New Roman"/>
          <w:sz w:val="24"/>
          <w:szCs w:val="24"/>
        </w:rPr>
        <w:t xml:space="preserve">Arduino RAM </w:t>
      </w:r>
    </w:p>
    <w:p w14:paraId="499150DC" w14:textId="77777777" w:rsidR="00A40ADD" w:rsidRPr="00A40ADD" w:rsidRDefault="00A40ADD" w:rsidP="00A40ADD">
      <w:pPr>
        <w:numPr>
          <w:ilvl w:val="1"/>
          <w:numId w:val="140"/>
        </w:numPr>
        <w:rPr>
          <w:rFonts w:ascii="Times New Roman" w:hAnsi="Times New Roman"/>
          <w:sz w:val="24"/>
          <w:szCs w:val="24"/>
        </w:rPr>
      </w:pPr>
      <w:r w:rsidRPr="00A40ADD">
        <w:rPr>
          <w:rFonts w:ascii="Times New Roman" w:hAnsi="Times New Roman"/>
          <w:sz w:val="24"/>
          <w:szCs w:val="24"/>
        </w:rPr>
        <w:t xml:space="preserve">Android RAM (temporar) </w:t>
      </w:r>
    </w:p>
    <w:p w14:paraId="66D7F3AB" w14:textId="4715B4D4" w:rsidR="00A40ADD" w:rsidRPr="00A40ADD" w:rsidRDefault="00A40ADD" w:rsidP="00A40ADD">
      <w:pPr>
        <w:rPr>
          <w:rFonts w:ascii="Times New Roman" w:hAnsi="Times New Roman"/>
          <w:sz w:val="24"/>
          <w:szCs w:val="24"/>
        </w:rPr>
      </w:pPr>
    </w:p>
    <w:p w14:paraId="05ABC89B"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2.2 Fișier: SensorData</w:t>
      </w:r>
    </w:p>
    <w:p w14:paraId="2A3BA1D9" w14:textId="77777777" w:rsidR="00A40ADD" w:rsidRPr="00A40ADD" w:rsidRDefault="00A40ADD" w:rsidP="00A40ADD">
      <w:pPr>
        <w:rPr>
          <w:rFonts w:ascii="Times New Roman" w:hAnsi="Times New Roman"/>
          <w:sz w:val="24"/>
          <w:szCs w:val="24"/>
        </w:rPr>
      </w:pPr>
      <w:r w:rsidRPr="00A40ADD">
        <w:rPr>
          <w:rFonts w:ascii="Times New Roman" w:hAnsi="Times New Roman"/>
          <w:b/>
          <w:bCs/>
          <w:sz w:val="24"/>
          <w:szCs w:val="24"/>
        </w:rPr>
        <w:t>Scop:</w:t>
      </w:r>
      <w:r w:rsidRPr="00A40ADD">
        <w:rPr>
          <w:rFonts w:ascii="Times New Roman" w:hAnsi="Times New Roman"/>
          <w:sz w:val="24"/>
          <w:szCs w:val="24"/>
        </w:rPr>
        <w:t xml:space="preserve"> date brute de la senzori</w:t>
      </w:r>
    </w:p>
    <w:p w14:paraId="4CBCDCDF" w14:textId="77777777" w:rsidR="00A40ADD" w:rsidRPr="00A40ADD" w:rsidRDefault="00A40ADD" w:rsidP="00A40ADD">
      <w:pPr>
        <w:numPr>
          <w:ilvl w:val="0"/>
          <w:numId w:val="141"/>
        </w:numPr>
        <w:rPr>
          <w:rFonts w:ascii="Times New Roman" w:hAnsi="Times New Roman"/>
          <w:sz w:val="24"/>
          <w:szCs w:val="24"/>
        </w:rPr>
      </w:pPr>
      <w:r w:rsidRPr="00A40ADD">
        <w:rPr>
          <w:rFonts w:ascii="Times New Roman" w:hAnsi="Times New Roman"/>
          <w:sz w:val="24"/>
          <w:szCs w:val="24"/>
        </w:rPr>
        <w:t xml:space="preserve">Câmpuri: </w:t>
      </w:r>
    </w:p>
    <w:p w14:paraId="04722517" w14:textId="77777777" w:rsidR="00A40ADD" w:rsidRPr="00A40ADD" w:rsidRDefault="00A40ADD" w:rsidP="00A40ADD">
      <w:pPr>
        <w:numPr>
          <w:ilvl w:val="1"/>
          <w:numId w:val="141"/>
        </w:numPr>
        <w:rPr>
          <w:rFonts w:ascii="Times New Roman" w:hAnsi="Times New Roman"/>
          <w:sz w:val="24"/>
          <w:szCs w:val="24"/>
        </w:rPr>
      </w:pPr>
      <w:r w:rsidRPr="00A40ADD">
        <w:rPr>
          <w:rFonts w:ascii="Times New Roman" w:hAnsi="Times New Roman"/>
          <w:sz w:val="24"/>
          <w:szCs w:val="24"/>
        </w:rPr>
        <w:t xml:space="preserve">obstacle_detected (bool) </w:t>
      </w:r>
    </w:p>
    <w:p w14:paraId="2A05A12C" w14:textId="77777777" w:rsidR="00A40ADD" w:rsidRPr="00A40ADD" w:rsidRDefault="00A40ADD" w:rsidP="00A40ADD">
      <w:pPr>
        <w:numPr>
          <w:ilvl w:val="1"/>
          <w:numId w:val="141"/>
        </w:numPr>
        <w:rPr>
          <w:rFonts w:ascii="Times New Roman" w:hAnsi="Times New Roman"/>
          <w:sz w:val="24"/>
          <w:szCs w:val="24"/>
        </w:rPr>
      </w:pPr>
      <w:r w:rsidRPr="00A40ADD">
        <w:rPr>
          <w:rFonts w:ascii="Times New Roman" w:hAnsi="Times New Roman"/>
          <w:sz w:val="24"/>
          <w:szCs w:val="24"/>
        </w:rPr>
        <w:lastRenderedPageBreak/>
        <w:t xml:space="preserve">gas_level (bool/analog) </w:t>
      </w:r>
    </w:p>
    <w:p w14:paraId="3504E934" w14:textId="77777777" w:rsidR="00A40ADD" w:rsidRPr="00A40ADD" w:rsidRDefault="00A40ADD" w:rsidP="00A40ADD">
      <w:pPr>
        <w:numPr>
          <w:ilvl w:val="0"/>
          <w:numId w:val="141"/>
        </w:numPr>
        <w:rPr>
          <w:rFonts w:ascii="Times New Roman" w:hAnsi="Times New Roman"/>
          <w:sz w:val="24"/>
          <w:szCs w:val="24"/>
        </w:rPr>
      </w:pPr>
      <w:r w:rsidRPr="00A40ADD">
        <w:rPr>
          <w:rFonts w:ascii="Times New Roman" w:hAnsi="Times New Roman"/>
          <w:sz w:val="24"/>
          <w:szCs w:val="24"/>
        </w:rPr>
        <w:t xml:space="preserve">Sursă: </w:t>
      </w:r>
    </w:p>
    <w:p w14:paraId="18735007" w14:textId="77777777" w:rsidR="00A40ADD" w:rsidRPr="00A40ADD" w:rsidRDefault="00A40ADD" w:rsidP="00A40ADD">
      <w:pPr>
        <w:numPr>
          <w:ilvl w:val="1"/>
          <w:numId w:val="141"/>
        </w:numPr>
        <w:rPr>
          <w:rFonts w:ascii="Times New Roman" w:hAnsi="Times New Roman"/>
          <w:sz w:val="24"/>
          <w:szCs w:val="24"/>
        </w:rPr>
      </w:pPr>
      <w:r w:rsidRPr="00A40ADD">
        <w:rPr>
          <w:rFonts w:ascii="Times New Roman" w:hAnsi="Times New Roman"/>
          <w:sz w:val="24"/>
          <w:szCs w:val="24"/>
        </w:rPr>
        <w:t xml:space="preserve">senzori IR / ultrasonic </w:t>
      </w:r>
    </w:p>
    <w:p w14:paraId="1AD1D1BF" w14:textId="77777777" w:rsidR="00A40ADD" w:rsidRPr="00A40ADD" w:rsidRDefault="00A40ADD" w:rsidP="00A40ADD">
      <w:pPr>
        <w:numPr>
          <w:ilvl w:val="1"/>
          <w:numId w:val="141"/>
        </w:numPr>
        <w:rPr>
          <w:rFonts w:ascii="Times New Roman" w:hAnsi="Times New Roman"/>
          <w:sz w:val="24"/>
          <w:szCs w:val="24"/>
        </w:rPr>
      </w:pPr>
      <w:r w:rsidRPr="00A40ADD">
        <w:rPr>
          <w:rFonts w:ascii="Times New Roman" w:hAnsi="Times New Roman"/>
          <w:sz w:val="24"/>
          <w:szCs w:val="24"/>
        </w:rPr>
        <w:t xml:space="preserve">senzor MQ-2 </w:t>
      </w:r>
    </w:p>
    <w:p w14:paraId="7E683E83" w14:textId="77777777" w:rsidR="00A40ADD" w:rsidRPr="00A40ADD" w:rsidRDefault="00A40ADD" w:rsidP="00A40ADD">
      <w:pPr>
        <w:numPr>
          <w:ilvl w:val="0"/>
          <w:numId w:val="141"/>
        </w:numPr>
        <w:rPr>
          <w:rFonts w:ascii="Times New Roman" w:hAnsi="Times New Roman"/>
          <w:sz w:val="24"/>
          <w:szCs w:val="24"/>
        </w:rPr>
      </w:pPr>
      <w:r w:rsidRPr="00A40ADD">
        <w:rPr>
          <w:rFonts w:ascii="Times New Roman" w:hAnsi="Times New Roman"/>
          <w:sz w:val="24"/>
          <w:szCs w:val="24"/>
        </w:rPr>
        <w:t xml:space="preserve">Utilizare: </w:t>
      </w:r>
    </w:p>
    <w:p w14:paraId="0033154A" w14:textId="77777777" w:rsidR="00A40ADD" w:rsidRPr="00A40ADD" w:rsidRDefault="00A40ADD" w:rsidP="00A40ADD">
      <w:pPr>
        <w:numPr>
          <w:ilvl w:val="1"/>
          <w:numId w:val="141"/>
        </w:numPr>
        <w:rPr>
          <w:rFonts w:ascii="Times New Roman" w:hAnsi="Times New Roman"/>
          <w:sz w:val="24"/>
          <w:szCs w:val="24"/>
        </w:rPr>
      </w:pPr>
      <w:r w:rsidRPr="00A40ADD">
        <w:rPr>
          <w:rFonts w:ascii="Times New Roman" w:hAnsi="Times New Roman"/>
          <w:sz w:val="24"/>
          <w:szCs w:val="24"/>
        </w:rPr>
        <w:t xml:space="preserve">procesare logică Arduino </w:t>
      </w:r>
    </w:p>
    <w:p w14:paraId="42C4685D" w14:textId="4AECA67D" w:rsidR="00A40ADD" w:rsidRPr="00A40ADD" w:rsidRDefault="00A40ADD" w:rsidP="00A40ADD">
      <w:pPr>
        <w:rPr>
          <w:rFonts w:ascii="Times New Roman" w:hAnsi="Times New Roman"/>
          <w:sz w:val="24"/>
          <w:szCs w:val="24"/>
        </w:rPr>
      </w:pPr>
    </w:p>
    <w:p w14:paraId="03E47F46"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2.3 Fișier: CommunicationLog (virtual)</w:t>
      </w:r>
    </w:p>
    <w:p w14:paraId="6FF346DE" w14:textId="77777777" w:rsidR="00A40ADD" w:rsidRPr="00A40ADD" w:rsidRDefault="00A40ADD" w:rsidP="00A40ADD">
      <w:pPr>
        <w:rPr>
          <w:rFonts w:ascii="Times New Roman" w:hAnsi="Times New Roman"/>
          <w:sz w:val="24"/>
          <w:szCs w:val="24"/>
        </w:rPr>
      </w:pPr>
      <w:r w:rsidRPr="00A40ADD">
        <w:rPr>
          <w:rFonts w:ascii="Times New Roman" w:hAnsi="Times New Roman"/>
          <w:b/>
          <w:bCs/>
          <w:sz w:val="24"/>
          <w:szCs w:val="24"/>
        </w:rPr>
        <w:t>Scop:</w:t>
      </w:r>
      <w:r w:rsidRPr="00A40ADD">
        <w:rPr>
          <w:rFonts w:ascii="Times New Roman" w:hAnsi="Times New Roman"/>
          <w:sz w:val="24"/>
          <w:szCs w:val="24"/>
        </w:rPr>
        <w:t xml:space="preserve"> simularea schimbului de date între componente</w:t>
      </w:r>
    </w:p>
    <w:p w14:paraId="62F29374" w14:textId="77777777" w:rsidR="00A40ADD" w:rsidRPr="00A40ADD" w:rsidRDefault="00A40ADD" w:rsidP="00A40ADD">
      <w:pPr>
        <w:numPr>
          <w:ilvl w:val="0"/>
          <w:numId w:val="142"/>
        </w:numPr>
        <w:rPr>
          <w:rFonts w:ascii="Times New Roman" w:hAnsi="Times New Roman"/>
          <w:sz w:val="24"/>
          <w:szCs w:val="24"/>
        </w:rPr>
      </w:pPr>
      <w:r w:rsidRPr="00A40ADD">
        <w:rPr>
          <w:rFonts w:ascii="Times New Roman" w:hAnsi="Times New Roman"/>
          <w:sz w:val="24"/>
          <w:szCs w:val="24"/>
        </w:rPr>
        <w:t xml:space="preserve">Format: </w:t>
      </w:r>
    </w:p>
    <w:p w14:paraId="0F0FBD0F" w14:textId="77777777" w:rsidR="00A40ADD" w:rsidRPr="00A40ADD" w:rsidRDefault="00A40ADD" w:rsidP="00A40ADD">
      <w:pPr>
        <w:numPr>
          <w:ilvl w:val="1"/>
          <w:numId w:val="142"/>
        </w:numPr>
        <w:rPr>
          <w:rFonts w:ascii="Times New Roman" w:hAnsi="Times New Roman"/>
          <w:sz w:val="24"/>
          <w:szCs w:val="24"/>
        </w:rPr>
      </w:pPr>
      <w:r w:rsidRPr="00A40ADD">
        <w:rPr>
          <w:rFonts w:ascii="Times New Roman" w:hAnsi="Times New Roman"/>
          <w:sz w:val="24"/>
          <w:szCs w:val="24"/>
        </w:rPr>
        <w:t xml:space="preserve">string-uri seriale Bluetooth </w:t>
      </w:r>
    </w:p>
    <w:p w14:paraId="69D49BD9" w14:textId="77777777" w:rsidR="00A40ADD" w:rsidRPr="00A40ADD" w:rsidRDefault="00A40ADD" w:rsidP="00A40ADD">
      <w:pPr>
        <w:numPr>
          <w:ilvl w:val="0"/>
          <w:numId w:val="142"/>
        </w:numPr>
        <w:rPr>
          <w:rFonts w:ascii="Times New Roman" w:hAnsi="Times New Roman"/>
          <w:sz w:val="24"/>
          <w:szCs w:val="24"/>
        </w:rPr>
      </w:pPr>
      <w:r w:rsidRPr="00A40ADD">
        <w:rPr>
          <w:rFonts w:ascii="Times New Roman" w:hAnsi="Times New Roman"/>
          <w:sz w:val="24"/>
          <w:szCs w:val="24"/>
        </w:rPr>
        <w:t xml:space="preserve">Exemple: </w:t>
      </w:r>
    </w:p>
    <w:p w14:paraId="1C6BC4E7" w14:textId="77777777" w:rsidR="00A40ADD" w:rsidRPr="00A40ADD" w:rsidRDefault="00A40ADD" w:rsidP="00A40ADD">
      <w:pPr>
        <w:numPr>
          <w:ilvl w:val="1"/>
          <w:numId w:val="142"/>
        </w:numPr>
        <w:rPr>
          <w:rFonts w:ascii="Times New Roman" w:hAnsi="Times New Roman"/>
          <w:sz w:val="24"/>
          <w:szCs w:val="24"/>
        </w:rPr>
      </w:pPr>
      <w:r w:rsidRPr="00A40ADD">
        <w:rPr>
          <w:rFonts w:ascii="Times New Roman" w:hAnsi="Times New Roman"/>
          <w:sz w:val="24"/>
          <w:szCs w:val="24"/>
        </w:rPr>
        <w:t xml:space="preserve">"FREE:3" </w:t>
      </w:r>
    </w:p>
    <w:p w14:paraId="6D6D8910" w14:textId="77777777" w:rsidR="00A40ADD" w:rsidRPr="00A40ADD" w:rsidRDefault="00A40ADD" w:rsidP="00A40ADD">
      <w:pPr>
        <w:numPr>
          <w:ilvl w:val="1"/>
          <w:numId w:val="142"/>
        </w:numPr>
        <w:rPr>
          <w:rFonts w:ascii="Times New Roman" w:hAnsi="Times New Roman"/>
          <w:sz w:val="24"/>
          <w:szCs w:val="24"/>
        </w:rPr>
      </w:pPr>
      <w:r w:rsidRPr="00A40ADD">
        <w:rPr>
          <w:rFonts w:ascii="Times New Roman" w:hAnsi="Times New Roman"/>
          <w:sz w:val="24"/>
          <w:szCs w:val="24"/>
        </w:rPr>
        <w:t xml:space="preserve">"FULL" </w:t>
      </w:r>
    </w:p>
    <w:p w14:paraId="1E301F07" w14:textId="77777777" w:rsidR="00A40ADD" w:rsidRPr="00A40ADD" w:rsidRDefault="00A40ADD" w:rsidP="00A40ADD">
      <w:pPr>
        <w:numPr>
          <w:ilvl w:val="1"/>
          <w:numId w:val="142"/>
        </w:numPr>
        <w:rPr>
          <w:rFonts w:ascii="Times New Roman" w:hAnsi="Times New Roman"/>
          <w:sz w:val="24"/>
          <w:szCs w:val="24"/>
        </w:rPr>
      </w:pPr>
      <w:r w:rsidRPr="00A40ADD">
        <w:rPr>
          <w:rFonts w:ascii="Times New Roman" w:hAnsi="Times New Roman"/>
          <w:sz w:val="24"/>
          <w:szCs w:val="24"/>
        </w:rPr>
        <w:t xml:space="preserve">"GAS_ALERT:1" </w:t>
      </w:r>
    </w:p>
    <w:p w14:paraId="37231EE5" w14:textId="77777777" w:rsidR="00A40ADD" w:rsidRPr="00A40ADD" w:rsidRDefault="00A40ADD" w:rsidP="00A40ADD">
      <w:pPr>
        <w:numPr>
          <w:ilvl w:val="0"/>
          <w:numId w:val="142"/>
        </w:numPr>
        <w:rPr>
          <w:rFonts w:ascii="Times New Roman" w:hAnsi="Times New Roman"/>
          <w:sz w:val="24"/>
          <w:szCs w:val="24"/>
        </w:rPr>
      </w:pPr>
      <w:r w:rsidRPr="00A40ADD">
        <w:rPr>
          <w:rFonts w:ascii="Times New Roman" w:hAnsi="Times New Roman"/>
          <w:sz w:val="24"/>
          <w:szCs w:val="24"/>
        </w:rPr>
        <w:t xml:space="preserve">Locație: </w:t>
      </w:r>
    </w:p>
    <w:p w14:paraId="5964F861" w14:textId="77777777" w:rsidR="00A40ADD" w:rsidRPr="00A40ADD" w:rsidRDefault="00A40ADD" w:rsidP="00A40ADD">
      <w:pPr>
        <w:numPr>
          <w:ilvl w:val="1"/>
          <w:numId w:val="142"/>
        </w:numPr>
        <w:rPr>
          <w:rFonts w:ascii="Times New Roman" w:hAnsi="Times New Roman"/>
          <w:sz w:val="24"/>
          <w:szCs w:val="24"/>
        </w:rPr>
      </w:pPr>
      <w:r w:rsidRPr="00A40ADD">
        <w:rPr>
          <w:rFonts w:ascii="Times New Roman" w:hAnsi="Times New Roman"/>
          <w:sz w:val="24"/>
          <w:szCs w:val="24"/>
        </w:rPr>
        <w:t xml:space="preserve">buffer serial HC-05 </w:t>
      </w:r>
    </w:p>
    <w:p w14:paraId="11997C21" w14:textId="77777777" w:rsidR="00A40ADD" w:rsidRPr="00A40ADD" w:rsidRDefault="00A40ADD" w:rsidP="00A40ADD">
      <w:pPr>
        <w:numPr>
          <w:ilvl w:val="1"/>
          <w:numId w:val="142"/>
        </w:numPr>
        <w:rPr>
          <w:rFonts w:ascii="Times New Roman" w:hAnsi="Times New Roman"/>
          <w:sz w:val="24"/>
          <w:szCs w:val="24"/>
        </w:rPr>
      </w:pPr>
      <w:r w:rsidRPr="00A40ADD">
        <w:rPr>
          <w:rFonts w:ascii="Times New Roman" w:hAnsi="Times New Roman"/>
          <w:sz w:val="24"/>
          <w:szCs w:val="24"/>
        </w:rPr>
        <w:t xml:space="preserve">Android input stream </w:t>
      </w:r>
    </w:p>
    <w:p w14:paraId="483BBE20" w14:textId="6A248002" w:rsidR="00A40ADD" w:rsidRPr="00A40ADD" w:rsidRDefault="00A40ADD" w:rsidP="00A40ADD">
      <w:pPr>
        <w:rPr>
          <w:rFonts w:ascii="Times New Roman" w:hAnsi="Times New Roman"/>
          <w:sz w:val="24"/>
          <w:szCs w:val="24"/>
        </w:rPr>
      </w:pPr>
    </w:p>
    <w:p w14:paraId="36F9BE0C"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2.4 Fișier: AppState (Android)</w:t>
      </w:r>
    </w:p>
    <w:p w14:paraId="25FCA5D5" w14:textId="77777777" w:rsidR="00A40ADD" w:rsidRPr="00A40ADD" w:rsidRDefault="00A40ADD" w:rsidP="00A40ADD">
      <w:pPr>
        <w:rPr>
          <w:rFonts w:ascii="Times New Roman" w:hAnsi="Times New Roman"/>
          <w:sz w:val="24"/>
          <w:szCs w:val="24"/>
        </w:rPr>
      </w:pPr>
      <w:r w:rsidRPr="00A40ADD">
        <w:rPr>
          <w:rFonts w:ascii="Times New Roman" w:hAnsi="Times New Roman"/>
          <w:b/>
          <w:bCs/>
          <w:sz w:val="24"/>
          <w:szCs w:val="24"/>
        </w:rPr>
        <w:t>Scop:</w:t>
      </w:r>
      <w:r w:rsidRPr="00A40ADD">
        <w:rPr>
          <w:rFonts w:ascii="Times New Roman" w:hAnsi="Times New Roman"/>
          <w:sz w:val="24"/>
          <w:szCs w:val="24"/>
        </w:rPr>
        <w:t xml:space="preserve"> stocare temporară în aplicație</w:t>
      </w:r>
    </w:p>
    <w:p w14:paraId="68729D31" w14:textId="77777777" w:rsidR="00A40ADD" w:rsidRPr="00A40ADD" w:rsidRDefault="00A40ADD" w:rsidP="00A40ADD">
      <w:pPr>
        <w:numPr>
          <w:ilvl w:val="0"/>
          <w:numId w:val="143"/>
        </w:numPr>
        <w:rPr>
          <w:rFonts w:ascii="Times New Roman" w:hAnsi="Times New Roman"/>
          <w:sz w:val="24"/>
          <w:szCs w:val="24"/>
        </w:rPr>
      </w:pPr>
      <w:r w:rsidRPr="00A40ADD">
        <w:rPr>
          <w:rFonts w:ascii="Times New Roman" w:hAnsi="Times New Roman"/>
          <w:sz w:val="24"/>
          <w:szCs w:val="24"/>
        </w:rPr>
        <w:t xml:space="preserve">Câmpuri: </w:t>
      </w:r>
    </w:p>
    <w:p w14:paraId="10053F37" w14:textId="77777777" w:rsidR="00A40ADD" w:rsidRPr="00A40ADD" w:rsidRDefault="00A40ADD" w:rsidP="00A40ADD">
      <w:pPr>
        <w:numPr>
          <w:ilvl w:val="1"/>
          <w:numId w:val="143"/>
        </w:numPr>
        <w:rPr>
          <w:rFonts w:ascii="Times New Roman" w:hAnsi="Times New Roman"/>
          <w:sz w:val="24"/>
          <w:szCs w:val="24"/>
        </w:rPr>
      </w:pPr>
      <w:r w:rsidRPr="00A40ADD">
        <w:rPr>
          <w:rFonts w:ascii="Times New Roman" w:hAnsi="Times New Roman"/>
          <w:sz w:val="24"/>
          <w:szCs w:val="24"/>
        </w:rPr>
        <w:t xml:space="preserve">freeSpaces (int) </w:t>
      </w:r>
    </w:p>
    <w:p w14:paraId="3456CF5D" w14:textId="77777777" w:rsidR="00A40ADD" w:rsidRPr="00A40ADD" w:rsidRDefault="00A40ADD" w:rsidP="00A40ADD">
      <w:pPr>
        <w:numPr>
          <w:ilvl w:val="1"/>
          <w:numId w:val="143"/>
        </w:numPr>
        <w:rPr>
          <w:rFonts w:ascii="Times New Roman" w:hAnsi="Times New Roman"/>
          <w:sz w:val="24"/>
          <w:szCs w:val="24"/>
        </w:rPr>
      </w:pPr>
      <w:r w:rsidRPr="00A40ADD">
        <w:rPr>
          <w:rFonts w:ascii="Times New Roman" w:hAnsi="Times New Roman"/>
          <w:sz w:val="24"/>
          <w:szCs w:val="24"/>
        </w:rPr>
        <w:t xml:space="preserve">parkingStatus (string) </w:t>
      </w:r>
    </w:p>
    <w:p w14:paraId="015DE6F9" w14:textId="77777777" w:rsidR="00A40ADD" w:rsidRPr="00A40ADD" w:rsidRDefault="00A40ADD" w:rsidP="00A40ADD">
      <w:pPr>
        <w:numPr>
          <w:ilvl w:val="1"/>
          <w:numId w:val="143"/>
        </w:numPr>
        <w:rPr>
          <w:rFonts w:ascii="Times New Roman" w:hAnsi="Times New Roman"/>
          <w:sz w:val="24"/>
          <w:szCs w:val="24"/>
        </w:rPr>
      </w:pPr>
      <w:r w:rsidRPr="00A40ADD">
        <w:rPr>
          <w:rFonts w:ascii="Times New Roman" w:hAnsi="Times New Roman"/>
          <w:sz w:val="24"/>
          <w:szCs w:val="24"/>
        </w:rPr>
        <w:t xml:space="preserve">gasAlert (bool) </w:t>
      </w:r>
    </w:p>
    <w:p w14:paraId="0A729D2D" w14:textId="77777777" w:rsidR="00A40ADD" w:rsidRPr="00A40ADD" w:rsidRDefault="00A40ADD" w:rsidP="00A40ADD">
      <w:pPr>
        <w:numPr>
          <w:ilvl w:val="0"/>
          <w:numId w:val="143"/>
        </w:numPr>
        <w:rPr>
          <w:rFonts w:ascii="Times New Roman" w:hAnsi="Times New Roman"/>
          <w:sz w:val="24"/>
          <w:szCs w:val="24"/>
        </w:rPr>
      </w:pPr>
      <w:r w:rsidRPr="00A40ADD">
        <w:rPr>
          <w:rFonts w:ascii="Times New Roman" w:hAnsi="Times New Roman"/>
          <w:sz w:val="24"/>
          <w:szCs w:val="24"/>
        </w:rPr>
        <w:t xml:space="preserve">Stocare: </w:t>
      </w:r>
    </w:p>
    <w:p w14:paraId="6A047C19" w14:textId="77777777" w:rsidR="00A40ADD" w:rsidRPr="00A40ADD" w:rsidRDefault="00A40ADD" w:rsidP="00A40ADD">
      <w:pPr>
        <w:numPr>
          <w:ilvl w:val="1"/>
          <w:numId w:val="143"/>
        </w:numPr>
        <w:rPr>
          <w:rFonts w:ascii="Times New Roman" w:hAnsi="Times New Roman"/>
          <w:sz w:val="24"/>
          <w:szCs w:val="24"/>
        </w:rPr>
      </w:pPr>
      <w:r w:rsidRPr="00A40ADD">
        <w:rPr>
          <w:rFonts w:ascii="Times New Roman" w:hAnsi="Times New Roman"/>
          <w:sz w:val="24"/>
          <w:szCs w:val="24"/>
        </w:rPr>
        <w:t xml:space="preserve">RAM aplicație </w:t>
      </w:r>
    </w:p>
    <w:p w14:paraId="4919ABA0" w14:textId="77777777" w:rsidR="00A40ADD" w:rsidRPr="00A40ADD" w:rsidRDefault="00A40ADD" w:rsidP="00A40ADD">
      <w:pPr>
        <w:numPr>
          <w:ilvl w:val="1"/>
          <w:numId w:val="143"/>
        </w:numPr>
        <w:rPr>
          <w:rFonts w:ascii="Times New Roman" w:hAnsi="Times New Roman"/>
          <w:sz w:val="24"/>
          <w:szCs w:val="24"/>
        </w:rPr>
      </w:pPr>
      <w:r w:rsidRPr="00A40ADD">
        <w:rPr>
          <w:rFonts w:ascii="Times New Roman" w:hAnsi="Times New Roman"/>
          <w:sz w:val="24"/>
          <w:szCs w:val="24"/>
        </w:rPr>
        <w:t xml:space="preserve">SharedPreferences (opțional) </w:t>
      </w:r>
    </w:p>
    <w:p w14:paraId="78DA07DE" w14:textId="1F2161C7" w:rsidR="00A40ADD" w:rsidRPr="00A40ADD" w:rsidRDefault="00A40ADD" w:rsidP="00A40ADD">
      <w:pPr>
        <w:rPr>
          <w:rFonts w:ascii="Times New Roman" w:hAnsi="Times New Roman"/>
          <w:sz w:val="24"/>
          <w:szCs w:val="24"/>
        </w:rPr>
      </w:pPr>
    </w:p>
    <w:p w14:paraId="5F6CBB52"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3. Relația dintre fișierele logice</w:t>
      </w:r>
    </w:p>
    <w:p w14:paraId="695B1360"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SensorData</w:t>
      </w:r>
      <w:r w:rsidRPr="00A40ADD">
        <w:rPr>
          <w:rFonts w:ascii="Times New Roman" w:hAnsi="Times New Roman"/>
          <w:sz w:val="24"/>
          <w:szCs w:val="24"/>
        </w:rPr>
        <w:br/>
        <w:t xml:space="preserve">    ↓</w:t>
      </w:r>
      <w:r w:rsidRPr="00A40ADD">
        <w:rPr>
          <w:rFonts w:ascii="Times New Roman" w:hAnsi="Times New Roman"/>
          <w:sz w:val="24"/>
          <w:szCs w:val="24"/>
        </w:rPr>
        <w:br/>
        <w:t>ParkingState (Arduino)</w:t>
      </w:r>
      <w:r w:rsidRPr="00A40ADD">
        <w:rPr>
          <w:rFonts w:ascii="Times New Roman" w:hAnsi="Times New Roman"/>
          <w:sz w:val="24"/>
          <w:szCs w:val="24"/>
        </w:rPr>
        <w:br/>
      </w:r>
      <w:r w:rsidRPr="00A40ADD">
        <w:rPr>
          <w:rFonts w:ascii="Times New Roman" w:hAnsi="Times New Roman"/>
          <w:sz w:val="24"/>
          <w:szCs w:val="24"/>
        </w:rPr>
        <w:lastRenderedPageBreak/>
        <w:t xml:space="preserve">    ↓</w:t>
      </w:r>
      <w:r w:rsidRPr="00A40ADD">
        <w:rPr>
          <w:rFonts w:ascii="Times New Roman" w:hAnsi="Times New Roman"/>
          <w:sz w:val="24"/>
          <w:szCs w:val="24"/>
        </w:rPr>
        <w:br/>
        <w:t>CommunicationLog (Bluetooth)</w:t>
      </w:r>
      <w:r w:rsidRPr="00A40ADD">
        <w:rPr>
          <w:rFonts w:ascii="Times New Roman" w:hAnsi="Times New Roman"/>
          <w:sz w:val="24"/>
          <w:szCs w:val="24"/>
        </w:rPr>
        <w:br/>
        <w:t xml:space="preserve">    ↓</w:t>
      </w:r>
      <w:r w:rsidRPr="00A40ADD">
        <w:rPr>
          <w:rFonts w:ascii="Times New Roman" w:hAnsi="Times New Roman"/>
          <w:sz w:val="24"/>
          <w:szCs w:val="24"/>
        </w:rPr>
        <w:br/>
        <w:t>AppState (Android)</w:t>
      </w:r>
    </w:p>
    <w:p w14:paraId="66033ADD" w14:textId="407EA691" w:rsidR="00A40ADD" w:rsidRPr="00A40ADD" w:rsidRDefault="00A40ADD" w:rsidP="00A40ADD">
      <w:pPr>
        <w:rPr>
          <w:rFonts w:ascii="Times New Roman" w:hAnsi="Times New Roman"/>
          <w:sz w:val="24"/>
          <w:szCs w:val="24"/>
        </w:rPr>
      </w:pPr>
    </w:p>
    <w:p w14:paraId="24F62D31"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4. Caracteristici ale „DBMS-ului virtual”</w:t>
      </w:r>
    </w:p>
    <w:p w14:paraId="133082C7" w14:textId="77777777" w:rsidR="00A40ADD" w:rsidRPr="00A40ADD" w:rsidRDefault="00A40ADD" w:rsidP="00A40ADD">
      <w:pPr>
        <w:numPr>
          <w:ilvl w:val="0"/>
          <w:numId w:val="144"/>
        </w:numPr>
        <w:rPr>
          <w:rFonts w:ascii="Times New Roman" w:hAnsi="Times New Roman"/>
          <w:sz w:val="24"/>
          <w:szCs w:val="24"/>
        </w:rPr>
      </w:pPr>
      <w:r w:rsidRPr="00A40ADD">
        <w:rPr>
          <w:rFonts w:ascii="Times New Roman" w:hAnsi="Times New Roman"/>
          <w:sz w:val="24"/>
          <w:szCs w:val="24"/>
        </w:rPr>
        <w:t xml:space="preserve">nu există persistență reală pe disc </w:t>
      </w:r>
    </w:p>
    <w:p w14:paraId="4715B4D4" w14:textId="77777777" w:rsidR="00A40ADD" w:rsidRPr="00A40ADD" w:rsidRDefault="00A40ADD" w:rsidP="00A40ADD">
      <w:pPr>
        <w:numPr>
          <w:ilvl w:val="0"/>
          <w:numId w:val="144"/>
        </w:numPr>
        <w:rPr>
          <w:rFonts w:ascii="Times New Roman" w:hAnsi="Times New Roman"/>
          <w:sz w:val="24"/>
          <w:szCs w:val="24"/>
        </w:rPr>
      </w:pPr>
      <w:r w:rsidRPr="00A40ADD">
        <w:rPr>
          <w:rFonts w:ascii="Times New Roman" w:hAnsi="Times New Roman"/>
          <w:sz w:val="24"/>
          <w:szCs w:val="24"/>
        </w:rPr>
        <w:t xml:space="preserve">nu există tabele sau relații SQL </w:t>
      </w:r>
    </w:p>
    <w:p w14:paraId="26C70D1F" w14:textId="77777777" w:rsidR="00A40ADD" w:rsidRPr="00A40ADD" w:rsidRDefault="00A40ADD" w:rsidP="00A40ADD">
      <w:pPr>
        <w:numPr>
          <w:ilvl w:val="0"/>
          <w:numId w:val="144"/>
        </w:numPr>
        <w:rPr>
          <w:rFonts w:ascii="Times New Roman" w:hAnsi="Times New Roman"/>
          <w:sz w:val="24"/>
          <w:szCs w:val="24"/>
        </w:rPr>
      </w:pPr>
      <w:r w:rsidRPr="00A40ADD">
        <w:rPr>
          <w:rFonts w:ascii="Times New Roman" w:hAnsi="Times New Roman"/>
          <w:sz w:val="24"/>
          <w:szCs w:val="24"/>
        </w:rPr>
        <w:t xml:space="preserve">datele sunt volatile și în timp real </w:t>
      </w:r>
    </w:p>
    <w:p w14:paraId="3D4F2B83" w14:textId="77777777" w:rsidR="00A40ADD" w:rsidRPr="00A40ADD" w:rsidRDefault="00A40ADD" w:rsidP="00A40ADD">
      <w:pPr>
        <w:numPr>
          <w:ilvl w:val="0"/>
          <w:numId w:val="144"/>
        </w:numPr>
        <w:rPr>
          <w:rFonts w:ascii="Times New Roman" w:hAnsi="Times New Roman"/>
          <w:sz w:val="24"/>
          <w:szCs w:val="24"/>
        </w:rPr>
      </w:pPr>
      <w:r w:rsidRPr="00A40ADD">
        <w:rPr>
          <w:rFonts w:ascii="Times New Roman" w:hAnsi="Times New Roman"/>
          <w:sz w:val="24"/>
          <w:szCs w:val="24"/>
        </w:rPr>
        <w:t xml:space="preserve">structura este bazată pe mesaje și variabile </w:t>
      </w:r>
    </w:p>
    <w:p w14:paraId="214524D9" w14:textId="748B0EC9" w:rsidR="00A40ADD" w:rsidRPr="00A40ADD" w:rsidRDefault="00A40ADD" w:rsidP="00A40ADD">
      <w:pPr>
        <w:rPr>
          <w:rFonts w:ascii="Times New Roman" w:hAnsi="Times New Roman"/>
          <w:sz w:val="24"/>
          <w:szCs w:val="24"/>
        </w:rPr>
      </w:pPr>
    </w:p>
    <w:p w14:paraId="74A34DA7"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5. Concluzie</w:t>
      </w:r>
    </w:p>
    <w:p w14:paraId="37E7020B"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Proiectul nu utilizează un DBMS tradițional, ci implementează un model de date distribuit și temporar, bazat pe structuri în memorie și comunicație serială Bluetooth. Acest model este specific sistemelor embedded și asigură viteză mare de procesare și simplitate în implementare.</w:t>
      </w:r>
    </w:p>
    <w:p w14:paraId="2F985623" w14:textId="77777777" w:rsidR="00A40ADD" w:rsidRPr="00A40ADD" w:rsidRDefault="00A40ADD" w:rsidP="00A40ADD">
      <w:pPr>
        <w:rPr>
          <w:lang w:val="ro-RO"/>
        </w:rPr>
      </w:pPr>
    </w:p>
    <w:p w14:paraId="33EF4C99" w14:textId="5D3F7151" w:rsidR="00521555" w:rsidRDefault="00A40ADD" w:rsidP="008B3F72">
      <w:pPr>
        <w:pStyle w:val="Heading3"/>
      </w:pPr>
      <w:bookmarkStart w:id="38" w:name="_Toc160527859"/>
      <w:r>
        <w:t xml:space="preserve">5.2     </w:t>
      </w:r>
      <w:r w:rsidR="00956AF4">
        <w:t>Conversii de date</w:t>
      </w:r>
      <w:bookmarkEnd w:id="38"/>
    </w:p>
    <w:p w14:paraId="5DE536D4"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În cadrul sistemului Smart Parking, sunt realizate mai multe conversii de date necesare pentru transmiterea, procesarea și afișarea informațiilor între Arduino Mega și aplicația Android. Aceste conversii sunt specifice unui sistem embedded și se bazează în principal pe transformarea semnalelor hardware în mesaje text seriale.</w:t>
      </w:r>
    </w:p>
    <w:p w14:paraId="3D755C53" w14:textId="492EC3C8" w:rsidR="00A40ADD" w:rsidRPr="00A40ADD" w:rsidRDefault="00A40ADD" w:rsidP="00A40ADD">
      <w:pPr>
        <w:rPr>
          <w:rFonts w:ascii="Times New Roman" w:hAnsi="Times New Roman"/>
          <w:sz w:val="24"/>
          <w:szCs w:val="24"/>
        </w:rPr>
      </w:pPr>
    </w:p>
    <w:p w14:paraId="5A63B8EA"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1. Conversii la nivel de senzori</w:t>
      </w:r>
    </w:p>
    <w:p w14:paraId="3EB9BDE7"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1.1 Senzor IR / ultrasonic → valoare logică</w:t>
      </w:r>
    </w:p>
    <w:p w14:paraId="76B71909" w14:textId="77777777" w:rsidR="00A40ADD" w:rsidRPr="00A40ADD" w:rsidRDefault="00A40ADD" w:rsidP="00A40ADD">
      <w:pPr>
        <w:numPr>
          <w:ilvl w:val="0"/>
          <w:numId w:val="145"/>
        </w:numPr>
        <w:rPr>
          <w:rFonts w:ascii="Times New Roman" w:hAnsi="Times New Roman"/>
          <w:sz w:val="24"/>
          <w:szCs w:val="24"/>
        </w:rPr>
      </w:pPr>
      <w:r w:rsidRPr="00A40ADD">
        <w:rPr>
          <w:rFonts w:ascii="Times New Roman" w:hAnsi="Times New Roman"/>
          <w:sz w:val="24"/>
          <w:szCs w:val="24"/>
        </w:rPr>
        <w:t xml:space="preserve">Intrare: semnal analogic/digital </w:t>
      </w:r>
    </w:p>
    <w:p w14:paraId="69487177" w14:textId="77777777" w:rsidR="00A40ADD" w:rsidRPr="00A40ADD" w:rsidRDefault="00A40ADD" w:rsidP="00A40ADD">
      <w:pPr>
        <w:numPr>
          <w:ilvl w:val="0"/>
          <w:numId w:val="145"/>
        </w:numPr>
        <w:rPr>
          <w:rFonts w:ascii="Times New Roman" w:hAnsi="Times New Roman"/>
          <w:sz w:val="24"/>
          <w:szCs w:val="24"/>
        </w:rPr>
      </w:pPr>
      <w:r w:rsidRPr="00A40ADD">
        <w:rPr>
          <w:rFonts w:ascii="Times New Roman" w:hAnsi="Times New Roman"/>
          <w:sz w:val="24"/>
          <w:szCs w:val="24"/>
        </w:rPr>
        <w:t xml:space="preserve">Conversie: prag de detecție </w:t>
      </w:r>
    </w:p>
    <w:p w14:paraId="1B35E489" w14:textId="77777777" w:rsidR="00A40ADD" w:rsidRPr="00A40ADD" w:rsidRDefault="00A40ADD" w:rsidP="00A40ADD">
      <w:pPr>
        <w:numPr>
          <w:ilvl w:val="0"/>
          <w:numId w:val="145"/>
        </w:numPr>
        <w:rPr>
          <w:rFonts w:ascii="Times New Roman" w:hAnsi="Times New Roman"/>
          <w:sz w:val="24"/>
          <w:szCs w:val="24"/>
        </w:rPr>
      </w:pPr>
      <w:r w:rsidRPr="00A40ADD">
        <w:rPr>
          <w:rFonts w:ascii="Times New Roman" w:hAnsi="Times New Roman"/>
          <w:sz w:val="24"/>
          <w:szCs w:val="24"/>
        </w:rPr>
        <w:t xml:space="preserve">Ieșire: </w:t>
      </w:r>
    </w:p>
    <w:p w14:paraId="7D8D0A5F" w14:textId="77777777" w:rsidR="00A40ADD" w:rsidRPr="00A40ADD" w:rsidRDefault="00A40ADD" w:rsidP="00A40ADD">
      <w:pPr>
        <w:numPr>
          <w:ilvl w:val="1"/>
          <w:numId w:val="145"/>
        </w:numPr>
        <w:rPr>
          <w:rFonts w:ascii="Times New Roman" w:hAnsi="Times New Roman"/>
          <w:sz w:val="24"/>
          <w:szCs w:val="24"/>
        </w:rPr>
      </w:pPr>
      <w:r w:rsidRPr="00A40ADD">
        <w:rPr>
          <w:rFonts w:ascii="Times New Roman" w:hAnsi="Times New Roman"/>
          <w:sz w:val="24"/>
          <w:szCs w:val="24"/>
        </w:rPr>
        <w:t xml:space="preserve">0 = fără vehicul </w:t>
      </w:r>
    </w:p>
    <w:p w14:paraId="26D3DDF7" w14:textId="77777777" w:rsidR="00A40ADD" w:rsidRPr="00A40ADD" w:rsidRDefault="00A40ADD" w:rsidP="00A40ADD">
      <w:pPr>
        <w:numPr>
          <w:ilvl w:val="1"/>
          <w:numId w:val="145"/>
        </w:numPr>
        <w:rPr>
          <w:rFonts w:ascii="Times New Roman" w:hAnsi="Times New Roman"/>
          <w:sz w:val="24"/>
          <w:szCs w:val="24"/>
        </w:rPr>
      </w:pPr>
      <w:r w:rsidRPr="00A40ADD">
        <w:rPr>
          <w:rFonts w:ascii="Times New Roman" w:hAnsi="Times New Roman"/>
          <w:sz w:val="24"/>
          <w:szCs w:val="24"/>
        </w:rPr>
        <w:t xml:space="preserve">1 = vehicul detectat </w:t>
      </w:r>
    </w:p>
    <w:p w14:paraId="28F72586" w14:textId="6D418166" w:rsidR="00A40ADD" w:rsidRDefault="00A40ADD" w:rsidP="00A40ADD">
      <w:pPr>
        <w:rPr>
          <w:rFonts w:ascii="Times New Roman" w:hAnsi="Times New Roman"/>
          <w:sz w:val="24"/>
          <w:szCs w:val="24"/>
        </w:rPr>
      </w:pPr>
    </w:p>
    <w:p w14:paraId="60A7412A" w14:textId="77777777" w:rsidR="00A40ADD" w:rsidRDefault="00A40ADD" w:rsidP="00A40ADD">
      <w:pPr>
        <w:rPr>
          <w:rFonts w:ascii="Times New Roman" w:hAnsi="Times New Roman"/>
          <w:sz w:val="24"/>
          <w:szCs w:val="24"/>
        </w:rPr>
      </w:pPr>
    </w:p>
    <w:p w14:paraId="07162429" w14:textId="77777777" w:rsidR="00A40ADD" w:rsidRDefault="00A40ADD" w:rsidP="00A40ADD">
      <w:pPr>
        <w:rPr>
          <w:rFonts w:ascii="Times New Roman" w:hAnsi="Times New Roman"/>
          <w:sz w:val="24"/>
          <w:szCs w:val="24"/>
        </w:rPr>
      </w:pPr>
    </w:p>
    <w:p w14:paraId="6081F5DF" w14:textId="77777777" w:rsidR="00A40ADD" w:rsidRDefault="00A40ADD" w:rsidP="00A40ADD">
      <w:pPr>
        <w:rPr>
          <w:rFonts w:ascii="Times New Roman" w:hAnsi="Times New Roman"/>
          <w:sz w:val="24"/>
          <w:szCs w:val="24"/>
        </w:rPr>
      </w:pPr>
    </w:p>
    <w:p w14:paraId="46976500" w14:textId="77777777" w:rsidR="00A40ADD" w:rsidRPr="00A40ADD" w:rsidRDefault="00A40ADD" w:rsidP="00A40ADD">
      <w:pPr>
        <w:rPr>
          <w:rFonts w:ascii="Times New Roman" w:hAnsi="Times New Roman"/>
          <w:sz w:val="24"/>
          <w:szCs w:val="24"/>
        </w:rPr>
      </w:pPr>
    </w:p>
    <w:p w14:paraId="2C674286"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lastRenderedPageBreak/>
        <w:t>1.2 Senzor de gaz (MQ-2)</w:t>
      </w:r>
    </w:p>
    <w:p w14:paraId="106FD50A" w14:textId="77777777" w:rsidR="00A40ADD" w:rsidRPr="00A40ADD" w:rsidRDefault="00A40ADD" w:rsidP="00A40ADD">
      <w:pPr>
        <w:numPr>
          <w:ilvl w:val="0"/>
          <w:numId w:val="146"/>
        </w:numPr>
        <w:rPr>
          <w:rFonts w:ascii="Times New Roman" w:hAnsi="Times New Roman"/>
          <w:sz w:val="24"/>
          <w:szCs w:val="24"/>
        </w:rPr>
      </w:pPr>
      <w:r w:rsidRPr="00A40ADD">
        <w:rPr>
          <w:rFonts w:ascii="Times New Roman" w:hAnsi="Times New Roman"/>
          <w:sz w:val="24"/>
          <w:szCs w:val="24"/>
        </w:rPr>
        <w:t xml:space="preserve">Intrare: valoare analogică (ADC 0–1023) </w:t>
      </w:r>
    </w:p>
    <w:p w14:paraId="2D4CA99D" w14:textId="77777777" w:rsidR="00A40ADD" w:rsidRPr="00A40ADD" w:rsidRDefault="00A40ADD" w:rsidP="00A40ADD">
      <w:pPr>
        <w:numPr>
          <w:ilvl w:val="0"/>
          <w:numId w:val="146"/>
        </w:numPr>
        <w:rPr>
          <w:rFonts w:ascii="Times New Roman" w:hAnsi="Times New Roman"/>
          <w:sz w:val="24"/>
          <w:szCs w:val="24"/>
        </w:rPr>
      </w:pPr>
      <w:r w:rsidRPr="00A40ADD">
        <w:rPr>
          <w:rFonts w:ascii="Times New Roman" w:hAnsi="Times New Roman"/>
          <w:sz w:val="24"/>
          <w:szCs w:val="24"/>
        </w:rPr>
        <w:t xml:space="preserve">Conversie: comparare cu prag prestabilit </w:t>
      </w:r>
    </w:p>
    <w:p w14:paraId="7113C2B9" w14:textId="77777777" w:rsidR="00A40ADD" w:rsidRPr="00A40ADD" w:rsidRDefault="00A40ADD" w:rsidP="00A40ADD">
      <w:pPr>
        <w:numPr>
          <w:ilvl w:val="0"/>
          <w:numId w:val="146"/>
        </w:numPr>
        <w:rPr>
          <w:rFonts w:ascii="Times New Roman" w:hAnsi="Times New Roman"/>
          <w:sz w:val="24"/>
          <w:szCs w:val="24"/>
        </w:rPr>
      </w:pPr>
      <w:r w:rsidRPr="00A40ADD">
        <w:rPr>
          <w:rFonts w:ascii="Times New Roman" w:hAnsi="Times New Roman"/>
          <w:sz w:val="24"/>
          <w:szCs w:val="24"/>
        </w:rPr>
        <w:t xml:space="preserve">Ieșire: </w:t>
      </w:r>
    </w:p>
    <w:p w14:paraId="1E22397B" w14:textId="77777777" w:rsidR="00A40ADD" w:rsidRPr="00A40ADD" w:rsidRDefault="00A40ADD" w:rsidP="00A40ADD">
      <w:pPr>
        <w:numPr>
          <w:ilvl w:val="1"/>
          <w:numId w:val="146"/>
        </w:numPr>
        <w:rPr>
          <w:rFonts w:ascii="Times New Roman" w:hAnsi="Times New Roman"/>
          <w:sz w:val="24"/>
          <w:szCs w:val="24"/>
        </w:rPr>
      </w:pPr>
      <w:r w:rsidRPr="00A40ADD">
        <w:rPr>
          <w:rFonts w:ascii="Times New Roman" w:hAnsi="Times New Roman"/>
          <w:sz w:val="24"/>
          <w:szCs w:val="24"/>
        </w:rPr>
        <w:t xml:space="preserve">0 = normal </w:t>
      </w:r>
    </w:p>
    <w:p w14:paraId="2203EA58" w14:textId="77777777" w:rsidR="00A40ADD" w:rsidRPr="00A40ADD" w:rsidRDefault="00A40ADD" w:rsidP="00A40ADD">
      <w:pPr>
        <w:numPr>
          <w:ilvl w:val="1"/>
          <w:numId w:val="146"/>
        </w:numPr>
        <w:rPr>
          <w:rFonts w:ascii="Times New Roman" w:hAnsi="Times New Roman"/>
          <w:sz w:val="24"/>
          <w:szCs w:val="24"/>
        </w:rPr>
      </w:pPr>
      <w:r w:rsidRPr="00A40ADD">
        <w:rPr>
          <w:rFonts w:ascii="Times New Roman" w:hAnsi="Times New Roman"/>
          <w:sz w:val="24"/>
          <w:szCs w:val="24"/>
        </w:rPr>
        <w:t xml:space="preserve">1 = nivel gaz detectat </w:t>
      </w:r>
    </w:p>
    <w:p w14:paraId="0B41F076" w14:textId="2F66D217" w:rsidR="00A40ADD" w:rsidRPr="00A40ADD" w:rsidRDefault="00A40ADD" w:rsidP="00A40ADD">
      <w:pPr>
        <w:rPr>
          <w:rFonts w:ascii="Times New Roman" w:hAnsi="Times New Roman"/>
          <w:sz w:val="24"/>
          <w:szCs w:val="24"/>
        </w:rPr>
      </w:pPr>
    </w:p>
    <w:p w14:paraId="7BB2A512"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2. Conversii interne Arduino</w:t>
      </w:r>
    </w:p>
    <w:p w14:paraId="0F73AB50"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2.1 Calcul locuri disponibile</w:t>
      </w:r>
    </w:p>
    <w:p w14:paraId="637FD4A2" w14:textId="77777777" w:rsidR="00A40ADD" w:rsidRPr="00A40ADD" w:rsidRDefault="00A40ADD" w:rsidP="00A40ADD">
      <w:pPr>
        <w:numPr>
          <w:ilvl w:val="0"/>
          <w:numId w:val="147"/>
        </w:numPr>
        <w:rPr>
          <w:rFonts w:ascii="Times New Roman" w:hAnsi="Times New Roman"/>
          <w:sz w:val="24"/>
          <w:szCs w:val="24"/>
        </w:rPr>
      </w:pPr>
      <w:r w:rsidRPr="00A40ADD">
        <w:rPr>
          <w:rFonts w:ascii="Times New Roman" w:hAnsi="Times New Roman"/>
          <w:sz w:val="24"/>
          <w:szCs w:val="24"/>
        </w:rPr>
        <w:t xml:space="preserve">Intrare: stare vector parking_slots[] </w:t>
      </w:r>
    </w:p>
    <w:p w14:paraId="3A0D2A03" w14:textId="77777777" w:rsidR="00A40ADD" w:rsidRPr="00A40ADD" w:rsidRDefault="00A40ADD" w:rsidP="00A40ADD">
      <w:pPr>
        <w:numPr>
          <w:ilvl w:val="0"/>
          <w:numId w:val="147"/>
        </w:numPr>
        <w:rPr>
          <w:rFonts w:ascii="Times New Roman" w:hAnsi="Times New Roman"/>
          <w:sz w:val="24"/>
          <w:szCs w:val="24"/>
        </w:rPr>
      </w:pPr>
      <w:r w:rsidRPr="00A40ADD">
        <w:rPr>
          <w:rFonts w:ascii="Times New Roman" w:hAnsi="Times New Roman"/>
          <w:sz w:val="24"/>
          <w:szCs w:val="24"/>
        </w:rPr>
        <w:t xml:space="preserve">Procesare: </w:t>
      </w:r>
    </w:p>
    <w:p w14:paraId="261182CB" w14:textId="77777777" w:rsidR="00A40ADD" w:rsidRPr="00A40ADD" w:rsidRDefault="00A40ADD" w:rsidP="00A40ADD">
      <w:pPr>
        <w:numPr>
          <w:ilvl w:val="1"/>
          <w:numId w:val="147"/>
        </w:numPr>
        <w:rPr>
          <w:rFonts w:ascii="Times New Roman" w:hAnsi="Times New Roman"/>
          <w:sz w:val="24"/>
          <w:szCs w:val="24"/>
        </w:rPr>
      </w:pPr>
      <w:r w:rsidRPr="00A40ADD">
        <w:rPr>
          <w:rFonts w:ascii="Times New Roman" w:hAnsi="Times New Roman"/>
          <w:sz w:val="24"/>
          <w:szCs w:val="24"/>
        </w:rPr>
        <w:t xml:space="preserve">numărare elemente libere (0) </w:t>
      </w:r>
    </w:p>
    <w:p w14:paraId="08D36716" w14:textId="77777777" w:rsidR="00A40ADD" w:rsidRPr="00A40ADD" w:rsidRDefault="00A40ADD" w:rsidP="00A40ADD">
      <w:pPr>
        <w:numPr>
          <w:ilvl w:val="0"/>
          <w:numId w:val="147"/>
        </w:numPr>
        <w:rPr>
          <w:rFonts w:ascii="Times New Roman" w:hAnsi="Times New Roman"/>
          <w:sz w:val="24"/>
          <w:szCs w:val="24"/>
        </w:rPr>
      </w:pPr>
      <w:r w:rsidRPr="00A40ADD">
        <w:rPr>
          <w:rFonts w:ascii="Times New Roman" w:hAnsi="Times New Roman"/>
          <w:sz w:val="24"/>
          <w:szCs w:val="24"/>
        </w:rPr>
        <w:t xml:space="preserve">Ieșire: </w:t>
      </w:r>
    </w:p>
    <w:p w14:paraId="31267974" w14:textId="77777777" w:rsidR="00A40ADD" w:rsidRPr="00A40ADD" w:rsidRDefault="00A40ADD" w:rsidP="00A40ADD">
      <w:pPr>
        <w:numPr>
          <w:ilvl w:val="1"/>
          <w:numId w:val="147"/>
        </w:numPr>
        <w:rPr>
          <w:rFonts w:ascii="Times New Roman" w:hAnsi="Times New Roman"/>
          <w:sz w:val="24"/>
          <w:szCs w:val="24"/>
        </w:rPr>
      </w:pPr>
      <w:r w:rsidRPr="00A40ADD">
        <w:rPr>
          <w:rFonts w:ascii="Times New Roman" w:hAnsi="Times New Roman"/>
          <w:sz w:val="24"/>
          <w:szCs w:val="24"/>
        </w:rPr>
        <w:t xml:space="preserve">free_spaces (int) </w:t>
      </w:r>
    </w:p>
    <w:p w14:paraId="2C0E3567" w14:textId="291F8760" w:rsidR="00A40ADD" w:rsidRPr="00A40ADD" w:rsidRDefault="00A40ADD" w:rsidP="00A40ADD">
      <w:pPr>
        <w:rPr>
          <w:rFonts w:ascii="Times New Roman" w:hAnsi="Times New Roman"/>
          <w:sz w:val="24"/>
          <w:szCs w:val="24"/>
        </w:rPr>
      </w:pPr>
    </w:p>
    <w:p w14:paraId="3823773A"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2.2 Stare parcare → mesaj logic</w:t>
      </w:r>
    </w:p>
    <w:p w14:paraId="43A1B87F" w14:textId="77777777" w:rsidR="00A40ADD" w:rsidRPr="00A40ADD" w:rsidRDefault="00A40ADD" w:rsidP="00A40ADD">
      <w:pPr>
        <w:numPr>
          <w:ilvl w:val="0"/>
          <w:numId w:val="148"/>
        </w:numPr>
        <w:rPr>
          <w:rFonts w:ascii="Times New Roman" w:hAnsi="Times New Roman"/>
          <w:sz w:val="24"/>
          <w:szCs w:val="24"/>
        </w:rPr>
      </w:pPr>
      <w:r w:rsidRPr="00A40ADD">
        <w:rPr>
          <w:rFonts w:ascii="Times New Roman" w:hAnsi="Times New Roman"/>
          <w:sz w:val="24"/>
          <w:szCs w:val="24"/>
        </w:rPr>
        <w:t xml:space="preserve">Intrare: free_spaces </w:t>
      </w:r>
    </w:p>
    <w:p w14:paraId="2E2FC478" w14:textId="77777777" w:rsidR="00A40ADD" w:rsidRPr="00A40ADD" w:rsidRDefault="00A40ADD" w:rsidP="00A40ADD">
      <w:pPr>
        <w:numPr>
          <w:ilvl w:val="0"/>
          <w:numId w:val="148"/>
        </w:numPr>
        <w:rPr>
          <w:rFonts w:ascii="Times New Roman" w:hAnsi="Times New Roman"/>
          <w:sz w:val="24"/>
          <w:szCs w:val="24"/>
        </w:rPr>
      </w:pPr>
      <w:r w:rsidRPr="00A40ADD">
        <w:rPr>
          <w:rFonts w:ascii="Times New Roman" w:hAnsi="Times New Roman"/>
          <w:sz w:val="24"/>
          <w:szCs w:val="24"/>
        </w:rPr>
        <w:t xml:space="preserve">Conversie: </w:t>
      </w:r>
    </w:p>
    <w:p w14:paraId="7990EB62" w14:textId="77777777" w:rsidR="00A40ADD" w:rsidRPr="00A40ADD" w:rsidRDefault="00A40ADD" w:rsidP="00A40ADD">
      <w:pPr>
        <w:numPr>
          <w:ilvl w:val="1"/>
          <w:numId w:val="148"/>
        </w:numPr>
        <w:rPr>
          <w:rFonts w:ascii="Times New Roman" w:hAnsi="Times New Roman"/>
          <w:sz w:val="24"/>
          <w:szCs w:val="24"/>
        </w:rPr>
      </w:pPr>
      <w:r w:rsidRPr="00A40ADD">
        <w:rPr>
          <w:rFonts w:ascii="Times New Roman" w:hAnsi="Times New Roman"/>
          <w:sz w:val="24"/>
          <w:szCs w:val="24"/>
        </w:rPr>
        <w:t xml:space="preserve">dacă free_spaces == 0 → "FULL" </w:t>
      </w:r>
    </w:p>
    <w:p w14:paraId="47A30CDB" w14:textId="77777777" w:rsidR="00A40ADD" w:rsidRPr="00A40ADD" w:rsidRDefault="00A40ADD" w:rsidP="00A40ADD">
      <w:pPr>
        <w:numPr>
          <w:ilvl w:val="1"/>
          <w:numId w:val="148"/>
        </w:numPr>
        <w:rPr>
          <w:rFonts w:ascii="Times New Roman" w:hAnsi="Times New Roman"/>
          <w:sz w:val="24"/>
          <w:szCs w:val="24"/>
        </w:rPr>
      </w:pPr>
      <w:r w:rsidRPr="00A40ADD">
        <w:rPr>
          <w:rFonts w:ascii="Times New Roman" w:hAnsi="Times New Roman"/>
          <w:sz w:val="24"/>
          <w:szCs w:val="24"/>
        </w:rPr>
        <w:t xml:space="preserve">altfel → "FREE:n" </w:t>
      </w:r>
    </w:p>
    <w:p w14:paraId="553109F2" w14:textId="0AAE98F8" w:rsidR="00A40ADD" w:rsidRPr="00A40ADD" w:rsidRDefault="00A40ADD" w:rsidP="00A40ADD">
      <w:pPr>
        <w:rPr>
          <w:rFonts w:ascii="Times New Roman" w:hAnsi="Times New Roman"/>
          <w:sz w:val="24"/>
          <w:szCs w:val="24"/>
        </w:rPr>
      </w:pPr>
    </w:p>
    <w:p w14:paraId="55576154"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3. Conversii pentru comunicație Bluetooth</w:t>
      </w:r>
    </w:p>
    <w:p w14:paraId="143DBA3F"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3.1 Date numerice → string</w:t>
      </w:r>
    </w:p>
    <w:p w14:paraId="1F1EB77D" w14:textId="77777777" w:rsidR="00A40ADD" w:rsidRPr="00A40ADD" w:rsidRDefault="00A40ADD" w:rsidP="00A40ADD">
      <w:pPr>
        <w:numPr>
          <w:ilvl w:val="0"/>
          <w:numId w:val="149"/>
        </w:numPr>
        <w:rPr>
          <w:rFonts w:ascii="Times New Roman" w:hAnsi="Times New Roman"/>
          <w:sz w:val="24"/>
          <w:szCs w:val="24"/>
        </w:rPr>
      </w:pPr>
      <w:r w:rsidRPr="00A40ADD">
        <w:rPr>
          <w:rFonts w:ascii="Times New Roman" w:hAnsi="Times New Roman"/>
          <w:sz w:val="24"/>
          <w:szCs w:val="24"/>
        </w:rPr>
        <w:t xml:space="preserve">Exemplu: </w:t>
      </w:r>
    </w:p>
    <w:p w14:paraId="7871FD84" w14:textId="77777777" w:rsidR="00A40ADD" w:rsidRPr="00A40ADD" w:rsidRDefault="00A40ADD" w:rsidP="00A40ADD">
      <w:pPr>
        <w:numPr>
          <w:ilvl w:val="1"/>
          <w:numId w:val="149"/>
        </w:numPr>
        <w:rPr>
          <w:rFonts w:ascii="Times New Roman" w:hAnsi="Times New Roman"/>
          <w:sz w:val="24"/>
          <w:szCs w:val="24"/>
        </w:rPr>
      </w:pPr>
      <w:r w:rsidRPr="00A40ADD">
        <w:rPr>
          <w:rFonts w:ascii="Times New Roman" w:hAnsi="Times New Roman"/>
          <w:sz w:val="24"/>
          <w:szCs w:val="24"/>
        </w:rPr>
        <w:t xml:space="preserve">3 → "FREE:3" </w:t>
      </w:r>
    </w:p>
    <w:p w14:paraId="48179941" w14:textId="77777777" w:rsidR="00A40ADD" w:rsidRPr="00A40ADD" w:rsidRDefault="00A40ADD" w:rsidP="00A40ADD">
      <w:pPr>
        <w:numPr>
          <w:ilvl w:val="1"/>
          <w:numId w:val="149"/>
        </w:numPr>
        <w:rPr>
          <w:rFonts w:ascii="Times New Roman" w:hAnsi="Times New Roman"/>
          <w:sz w:val="24"/>
          <w:szCs w:val="24"/>
        </w:rPr>
      </w:pPr>
      <w:r w:rsidRPr="00A40ADD">
        <w:rPr>
          <w:rFonts w:ascii="Times New Roman" w:hAnsi="Times New Roman"/>
          <w:sz w:val="24"/>
          <w:szCs w:val="24"/>
        </w:rPr>
        <w:t xml:space="preserve">0 → "FULL" </w:t>
      </w:r>
    </w:p>
    <w:p w14:paraId="4C5F2675" w14:textId="77777777" w:rsidR="00A40ADD" w:rsidRPr="00A40ADD" w:rsidRDefault="00A40ADD" w:rsidP="00A40ADD">
      <w:pPr>
        <w:numPr>
          <w:ilvl w:val="0"/>
          <w:numId w:val="149"/>
        </w:numPr>
        <w:rPr>
          <w:rFonts w:ascii="Times New Roman" w:hAnsi="Times New Roman"/>
          <w:sz w:val="24"/>
          <w:szCs w:val="24"/>
        </w:rPr>
      </w:pPr>
      <w:r w:rsidRPr="00A40ADD">
        <w:rPr>
          <w:rFonts w:ascii="Times New Roman" w:hAnsi="Times New Roman"/>
          <w:sz w:val="24"/>
          <w:szCs w:val="24"/>
        </w:rPr>
        <w:t xml:space="preserve">Format utilizat: ASCII string (UART serial) </w:t>
      </w:r>
    </w:p>
    <w:p w14:paraId="79533A28" w14:textId="483945A7" w:rsidR="00A40ADD" w:rsidRPr="00A40ADD" w:rsidRDefault="00A40ADD" w:rsidP="00A40ADD">
      <w:pPr>
        <w:rPr>
          <w:rFonts w:ascii="Times New Roman" w:hAnsi="Times New Roman"/>
          <w:sz w:val="24"/>
          <w:szCs w:val="24"/>
        </w:rPr>
      </w:pPr>
    </w:p>
    <w:p w14:paraId="08EB00B4"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3.2 Encodare Arduino → Android</w:t>
      </w:r>
    </w:p>
    <w:p w14:paraId="3A86A9B8" w14:textId="77777777" w:rsidR="00A40ADD" w:rsidRPr="00A40ADD" w:rsidRDefault="00A40ADD" w:rsidP="00A40ADD">
      <w:pPr>
        <w:numPr>
          <w:ilvl w:val="0"/>
          <w:numId w:val="150"/>
        </w:numPr>
        <w:rPr>
          <w:rFonts w:ascii="Times New Roman" w:hAnsi="Times New Roman"/>
          <w:sz w:val="24"/>
          <w:szCs w:val="24"/>
        </w:rPr>
      </w:pPr>
      <w:r w:rsidRPr="00A40ADD">
        <w:rPr>
          <w:rFonts w:ascii="Times New Roman" w:hAnsi="Times New Roman"/>
          <w:sz w:val="24"/>
          <w:szCs w:val="24"/>
        </w:rPr>
        <w:t xml:space="preserve">Protocol: Bluetooth SPP </w:t>
      </w:r>
    </w:p>
    <w:p w14:paraId="5B29D7C0" w14:textId="77777777" w:rsidR="00A40ADD" w:rsidRPr="00A40ADD" w:rsidRDefault="00A40ADD" w:rsidP="00A40ADD">
      <w:pPr>
        <w:numPr>
          <w:ilvl w:val="0"/>
          <w:numId w:val="150"/>
        </w:numPr>
        <w:rPr>
          <w:rFonts w:ascii="Times New Roman" w:hAnsi="Times New Roman"/>
          <w:sz w:val="24"/>
          <w:szCs w:val="24"/>
        </w:rPr>
      </w:pPr>
      <w:r w:rsidRPr="00A40ADD">
        <w:rPr>
          <w:rFonts w:ascii="Times New Roman" w:hAnsi="Times New Roman"/>
          <w:sz w:val="24"/>
          <w:szCs w:val="24"/>
        </w:rPr>
        <w:t xml:space="preserve">Tip conversie: </w:t>
      </w:r>
    </w:p>
    <w:p w14:paraId="6F46CDC5" w14:textId="77777777" w:rsidR="00A40ADD" w:rsidRPr="00A40ADD" w:rsidRDefault="00A40ADD" w:rsidP="00A40ADD">
      <w:pPr>
        <w:numPr>
          <w:ilvl w:val="1"/>
          <w:numId w:val="150"/>
        </w:numPr>
        <w:rPr>
          <w:rFonts w:ascii="Times New Roman" w:hAnsi="Times New Roman"/>
          <w:sz w:val="24"/>
          <w:szCs w:val="24"/>
        </w:rPr>
      </w:pPr>
      <w:r w:rsidRPr="00A40ADD">
        <w:rPr>
          <w:rFonts w:ascii="Times New Roman" w:hAnsi="Times New Roman"/>
          <w:sz w:val="24"/>
          <w:szCs w:val="24"/>
        </w:rPr>
        <w:t xml:space="preserve">int/bool → string </w:t>
      </w:r>
    </w:p>
    <w:p w14:paraId="0A50E36C" w14:textId="77777777" w:rsidR="00A40ADD" w:rsidRPr="00A40ADD" w:rsidRDefault="00A40ADD" w:rsidP="00A40ADD">
      <w:pPr>
        <w:numPr>
          <w:ilvl w:val="1"/>
          <w:numId w:val="150"/>
        </w:numPr>
        <w:rPr>
          <w:rFonts w:ascii="Times New Roman" w:hAnsi="Times New Roman"/>
          <w:sz w:val="24"/>
          <w:szCs w:val="24"/>
        </w:rPr>
      </w:pPr>
      <w:r w:rsidRPr="00A40ADD">
        <w:rPr>
          <w:rFonts w:ascii="Times New Roman" w:hAnsi="Times New Roman"/>
          <w:sz w:val="24"/>
          <w:szCs w:val="24"/>
        </w:rPr>
        <w:t xml:space="preserve">string → stream de bytes </w:t>
      </w:r>
    </w:p>
    <w:p w14:paraId="5C316C97" w14:textId="57F97CC0" w:rsidR="00A40ADD" w:rsidRPr="00A40ADD" w:rsidRDefault="00A40ADD" w:rsidP="00A40ADD">
      <w:pPr>
        <w:rPr>
          <w:rFonts w:ascii="Times New Roman" w:hAnsi="Times New Roman"/>
          <w:sz w:val="24"/>
          <w:szCs w:val="24"/>
        </w:rPr>
      </w:pPr>
    </w:p>
    <w:p w14:paraId="6F1FCC32"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4. Conversii în aplicația Android</w:t>
      </w:r>
    </w:p>
    <w:p w14:paraId="31E99738"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4.1 String → date UI</w:t>
      </w:r>
    </w:p>
    <w:p w14:paraId="695B1F53" w14:textId="77777777" w:rsidR="00A40ADD" w:rsidRPr="00A40ADD" w:rsidRDefault="00A40ADD" w:rsidP="00A40ADD">
      <w:pPr>
        <w:numPr>
          <w:ilvl w:val="0"/>
          <w:numId w:val="151"/>
        </w:numPr>
        <w:rPr>
          <w:rFonts w:ascii="Times New Roman" w:hAnsi="Times New Roman"/>
          <w:sz w:val="24"/>
          <w:szCs w:val="24"/>
        </w:rPr>
      </w:pPr>
      <w:r w:rsidRPr="00A40ADD">
        <w:rPr>
          <w:rFonts w:ascii="Times New Roman" w:hAnsi="Times New Roman"/>
          <w:sz w:val="24"/>
          <w:szCs w:val="24"/>
        </w:rPr>
        <w:t xml:space="preserve">Intrare: "FREE:3" </w:t>
      </w:r>
    </w:p>
    <w:p w14:paraId="67CDA724" w14:textId="77777777" w:rsidR="00A40ADD" w:rsidRPr="00A40ADD" w:rsidRDefault="00A40ADD" w:rsidP="00A40ADD">
      <w:pPr>
        <w:numPr>
          <w:ilvl w:val="0"/>
          <w:numId w:val="151"/>
        </w:numPr>
        <w:rPr>
          <w:rFonts w:ascii="Times New Roman" w:hAnsi="Times New Roman"/>
          <w:sz w:val="24"/>
          <w:szCs w:val="24"/>
        </w:rPr>
      </w:pPr>
      <w:r w:rsidRPr="00A40ADD">
        <w:rPr>
          <w:rFonts w:ascii="Times New Roman" w:hAnsi="Times New Roman"/>
          <w:sz w:val="24"/>
          <w:szCs w:val="24"/>
        </w:rPr>
        <w:t xml:space="preserve">Conversie: </w:t>
      </w:r>
    </w:p>
    <w:p w14:paraId="5791F0CF" w14:textId="77777777" w:rsidR="00A40ADD" w:rsidRPr="00A40ADD" w:rsidRDefault="00A40ADD" w:rsidP="00A40ADD">
      <w:pPr>
        <w:numPr>
          <w:ilvl w:val="1"/>
          <w:numId w:val="151"/>
        </w:numPr>
        <w:rPr>
          <w:rFonts w:ascii="Times New Roman" w:hAnsi="Times New Roman"/>
          <w:sz w:val="24"/>
          <w:szCs w:val="24"/>
        </w:rPr>
      </w:pPr>
      <w:r w:rsidRPr="00A40ADD">
        <w:rPr>
          <w:rFonts w:ascii="Times New Roman" w:hAnsi="Times New Roman"/>
          <w:sz w:val="24"/>
          <w:szCs w:val="24"/>
        </w:rPr>
        <w:t xml:space="preserve">parsare string </w:t>
      </w:r>
    </w:p>
    <w:p w14:paraId="14D02226" w14:textId="77777777" w:rsidR="00A40ADD" w:rsidRPr="00A40ADD" w:rsidRDefault="00A40ADD" w:rsidP="00A40ADD">
      <w:pPr>
        <w:numPr>
          <w:ilvl w:val="1"/>
          <w:numId w:val="151"/>
        </w:numPr>
        <w:rPr>
          <w:rFonts w:ascii="Times New Roman" w:hAnsi="Times New Roman"/>
          <w:sz w:val="24"/>
          <w:szCs w:val="24"/>
        </w:rPr>
      </w:pPr>
      <w:r w:rsidRPr="00A40ADD">
        <w:rPr>
          <w:rFonts w:ascii="Times New Roman" w:hAnsi="Times New Roman"/>
          <w:sz w:val="24"/>
          <w:szCs w:val="24"/>
        </w:rPr>
        <w:t xml:space="preserve">extragere valoare numerică </w:t>
      </w:r>
    </w:p>
    <w:p w14:paraId="0FBAC354" w14:textId="77777777" w:rsidR="00A40ADD" w:rsidRPr="00A40ADD" w:rsidRDefault="00A40ADD" w:rsidP="00A40ADD">
      <w:pPr>
        <w:numPr>
          <w:ilvl w:val="0"/>
          <w:numId w:val="151"/>
        </w:numPr>
        <w:rPr>
          <w:rFonts w:ascii="Times New Roman" w:hAnsi="Times New Roman"/>
          <w:sz w:val="24"/>
          <w:szCs w:val="24"/>
        </w:rPr>
      </w:pPr>
      <w:r w:rsidRPr="00A40ADD">
        <w:rPr>
          <w:rFonts w:ascii="Times New Roman" w:hAnsi="Times New Roman"/>
          <w:sz w:val="24"/>
          <w:szCs w:val="24"/>
        </w:rPr>
        <w:t xml:space="preserve">Ieșire: </w:t>
      </w:r>
    </w:p>
    <w:p w14:paraId="0AE437D9" w14:textId="77777777" w:rsidR="00A40ADD" w:rsidRPr="00A40ADD" w:rsidRDefault="00A40ADD" w:rsidP="00A40ADD">
      <w:pPr>
        <w:numPr>
          <w:ilvl w:val="1"/>
          <w:numId w:val="151"/>
        </w:numPr>
        <w:rPr>
          <w:rFonts w:ascii="Times New Roman" w:hAnsi="Times New Roman"/>
          <w:sz w:val="24"/>
          <w:szCs w:val="24"/>
        </w:rPr>
      </w:pPr>
      <w:r w:rsidRPr="00A40ADD">
        <w:rPr>
          <w:rFonts w:ascii="Times New Roman" w:hAnsi="Times New Roman"/>
          <w:sz w:val="24"/>
          <w:szCs w:val="24"/>
        </w:rPr>
        <w:t xml:space="preserve">freeSpaces = 3 </w:t>
      </w:r>
    </w:p>
    <w:p w14:paraId="703F3A80" w14:textId="7A53204B" w:rsidR="00A40ADD" w:rsidRPr="00A40ADD" w:rsidRDefault="00A40ADD" w:rsidP="00A40ADD">
      <w:pPr>
        <w:rPr>
          <w:rFonts w:ascii="Times New Roman" w:hAnsi="Times New Roman"/>
          <w:sz w:val="24"/>
          <w:szCs w:val="24"/>
        </w:rPr>
      </w:pPr>
    </w:p>
    <w:p w14:paraId="44B422F5"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4.2 Date → interfață grafică</w:t>
      </w:r>
    </w:p>
    <w:p w14:paraId="4DADDE8E" w14:textId="77777777" w:rsidR="00A40ADD" w:rsidRPr="00A40ADD" w:rsidRDefault="00A40ADD" w:rsidP="00A40ADD">
      <w:pPr>
        <w:numPr>
          <w:ilvl w:val="0"/>
          <w:numId w:val="152"/>
        </w:numPr>
        <w:rPr>
          <w:rFonts w:ascii="Times New Roman" w:hAnsi="Times New Roman"/>
          <w:sz w:val="24"/>
          <w:szCs w:val="24"/>
        </w:rPr>
      </w:pPr>
      <w:r w:rsidRPr="00A40ADD">
        <w:rPr>
          <w:rFonts w:ascii="Times New Roman" w:hAnsi="Times New Roman"/>
          <w:sz w:val="24"/>
          <w:szCs w:val="24"/>
        </w:rPr>
        <w:t xml:space="preserve">int → TextView (afișare) </w:t>
      </w:r>
    </w:p>
    <w:p w14:paraId="223FC75A" w14:textId="77777777" w:rsidR="00A40ADD" w:rsidRPr="00A40ADD" w:rsidRDefault="00A40ADD" w:rsidP="00A40ADD">
      <w:pPr>
        <w:numPr>
          <w:ilvl w:val="0"/>
          <w:numId w:val="152"/>
        </w:numPr>
        <w:rPr>
          <w:rFonts w:ascii="Times New Roman" w:hAnsi="Times New Roman"/>
          <w:sz w:val="24"/>
          <w:szCs w:val="24"/>
        </w:rPr>
      </w:pPr>
      <w:r w:rsidRPr="00A40ADD">
        <w:rPr>
          <w:rFonts w:ascii="Times New Roman" w:hAnsi="Times New Roman"/>
          <w:sz w:val="24"/>
          <w:szCs w:val="24"/>
        </w:rPr>
        <w:t xml:space="preserve">string status → culori / mesaje UI </w:t>
      </w:r>
    </w:p>
    <w:p w14:paraId="03CF9267" w14:textId="06102E36" w:rsidR="00A40ADD" w:rsidRPr="00A40ADD" w:rsidRDefault="00A40ADD" w:rsidP="00A40ADD">
      <w:pPr>
        <w:rPr>
          <w:rFonts w:ascii="Times New Roman" w:hAnsi="Times New Roman"/>
          <w:sz w:val="24"/>
          <w:szCs w:val="24"/>
        </w:rPr>
      </w:pPr>
    </w:p>
    <w:p w14:paraId="4D303091"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5. Flux general de conversii</w:t>
      </w:r>
    </w:p>
    <w:p w14:paraId="4CC3F887"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Senzori (analog/digital)</w:t>
      </w:r>
      <w:r w:rsidRPr="00A40ADD">
        <w:rPr>
          <w:rFonts w:ascii="Times New Roman" w:hAnsi="Times New Roman"/>
          <w:sz w:val="24"/>
          <w:szCs w:val="24"/>
        </w:rPr>
        <w:br/>
        <w:t xml:space="preserve">        ↓</w:t>
      </w:r>
      <w:r w:rsidRPr="00A40ADD">
        <w:rPr>
          <w:rFonts w:ascii="Times New Roman" w:hAnsi="Times New Roman"/>
          <w:sz w:val="24"/>
          <w:szCs w:val="24"/>
        </w:rPr>
        <w:br/>
        <w:t>Valori brute (ADC / digital)</w:t>
      </w:r>
      <w:r w:rsidRPr="00A40ADD">
        <w:rPr>
          <w:rFonts w:ascii="Times New Roman" w:hAnsi="Times New Roman"/>
          <w:sz w:val="24"/>
          <w:szCs w:val="24"/>
        </w:rPr>
        <w:br/>
        <w:t xml:space="preserve">        ↓</w:t>
      </w:r>
      <w:r w:rsidRPr="00A40ADD">
        <w:rPr>
          <w:rFonts w:ascii="Times New Roman" w:hAnsi="Times New Roman"/>
          <w:sz w:val="24"/>
          <w:szCs w:val="24"/>
        </w:rPr>
        <w:br/>
        <w:t>Arduino (procesare C/C++)</w:t>
      </w:r>
      <w:r w:rsidRPr="00A40ADD">
        <w:rPr>
          <w:rFonts w:ascii="Times New Roman" w:hAnsi="Times New Roman"/>
          <w:sz w:val="24"/>
          <w:szCs w:val="24"/>
        </w:rPr>
        <w:br/>
        <w:t xml:space="preserve">        ↓</w:t>
      </w:r>
      <w:r w:rsidRPr="00A40ADD">
        <w:rPr>
          <w:rFonts w:ascii="Times New Roman" w:hAnsi="Times New Roman"/>
          <w:sz w:val="24"/>
          <w:szCs w:val="24"/>
        </w:rPr>
        <w:br/>
        <w:t>Conversie în string</w:t>
      </w:r>
      <w:r w:rsidRPr="00A40ADD">
        <w:rPr>
          <w:rFonts w:ascii="Times New Roman" w:hAnsi="Times New Roman"/>
          <w:sz w:val="24"/>
          <w:szCs w:val="24"/>
        </w:rPr>
        <w:br/>
        <w:t xml:space="preserve">        ↓</w:t>
      </w:r>
      <w:r w:rsidRPr="00A40ADD">
        <w:rPr>
          <w:rFonts w:ascii="Times New Roman" w:hAnsi="Times New Roman"/>
          <w:sz w:val="24"/>
          <w:szCs w:val="24"/>
        </w:rPr>
        <w:br/>
        <w:t>Bluetooth (UART → bytes)</w:t>
      </w:r>
      <w:r w:rsidRPr="00A40ADD">
        <w:rPr>
          <w:rFonts w:ascii="Times New Roman" w:hAnsi="Times New Roman"/>
          <w:sz w:val="24"/>
          <w:szCs w:val="24"/>
        </w:rPr>
        <w:br/>
        <w:t xml:space="preserve">        ↓</w:t>
      </w:r>
      <w:r w:rsidRPr="00A40ADD">
        <w:rPr>
          <w:rFonts w:ascii="Times New Roman" w:hAnsi="Times New Roman"/>
          <w:sz w:val="24"/>
          <w:szCs w:val="24"/>
        </w:rPr>
        <w:br/>
        <w:t>Android (string parsing)</w:t>
      </w:r>
      <w:r w:rsidRPr="00A40ADD">
        <w:rPr>
          <w:rFonts w:ascii="Times New Roman" w:hAnsi="Times New Roman"/>
          <w:sz w:val="24"/>
          <w:szCs w:val="24"/>
        </w:rPr>
        <w:br/>
        <w:t xml:space="preserve">        ↓</w:t>
      </w:r>
      <w:r w:rsidRPr="00A40ADD">
        <w:rPr>
          <w:rFonts w:ascii="Times New Roman" w:hAnsi="Times New Roman"/>
          <w:sz w:val="24"/>
          <w:szCs w:val="24"/>
        </w:rPr>
        <w:br/>
        <w:t>UI (afișare utilizator)</w:t>
      </w:r>
    </w:p>
    <w:p w14:paraId="15222252" w14:textId="5387F781" w:rsidR="00A40ADD" w:rsidRPr="00A40ADD" w:rsidRDefault="00A40ADD" w:rsidP="00A40ADD">
      <w:pPr>
        <w:rPr>
          <w:rFonts w:ascii="Times New Roman" w:hAnsi="Times New Roman"/>
          <w:sz w:val="24"/>
          <w:szCs w:val="24"/>
        </w:rPr>
      </w:pPr>
    </w:p>
    <w:p w14:paraId="598B5E02"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6. Locația documentației</w:t>
      </w:r>
    </w:p>
    <w:p w14:paraId="52A251BC"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Conversiile de date sunt implementate direct în:</w:t>
      </w:r>
    </w:p>
    <w:p w14:paraId="38267F6D" w14:textId="77777777" w:rsidR="00A40ADD" w:rsidRPr="00A40ADD" w:rsidRDefault="00A40ADD" w:rsidP="00A40ADD">
      <w:pPr>
        <w:numPr>
          <w:ilvl w:val="0"/>
          <w:numId w:val="153"/>
        </w:numPr>
        <w:rPr>
          <w:rFonts w:ascii="Times New Roman" w:hAnsi="Times New Roman"/>
          <w:sz w:val="24"/>
          <w:szCs w:val="24"/>
        </w:rPr>
      </w:pPr>
      <w:r w:rsidRPr="00A40ADD">
        <w:rPr>
          <w:rFonts w:ascii="Times New Roman" w:hAnsi="Times New Roman"/>
          <w:sz w:val="24"/>
          <w:szCs w:val="24"/>
        </w:rPr>
        <w:t xml:space="preserve">main.ino (Arduino Mega) </w:t>
      </w:r>
    </w:p>
    <w:p w14:paraId="37F3422E" w14:textId="77777777" w:rsidR="00A40ADD" w:rsidRPr="00A40ADD" w:rsidRDefault="00A40ADD" w:rsidP="00A40ADD">
      <w:pPr>
        <w:numPr>
          <w:ilvl w:val="0"/>
          <w:numId w:val="153"/>
        </w:numPr>
        <w:rPr>
          <w:rFonts w:ascii="Times New Roman" w:hAnsi="Times New Roman"/>
          <w:sz w:val="24"/>
          <w:szCs w:val="24"/>
        </w:rPr>
      </w:pPr>
      <w:r w:rsidRPr="00A40ADD">
        <w:rPr>
          <w:rFonts w:ascii="Times New Roman" w:hAnsi="Times New Roman"/>
          <w:sz w:val="24"/>
          <w:szCs w:val="24"/>
        </w:rPr>
        <w:t xml:space="preserve">DataParser (Android) </w:t>
      </w:r>
    </w:p>
    <w:p w14:paraId="0A3EA06D" w14:textId="77777777" w:rsidR="00A40ADD" w:rsidRPr="00A40ADD" w:rsidRDefault="00A40ADD" w:rsidP="00A40ADD">
      <w:pPr>
        <w:numPr>
          <w:ilvl w:val="0"/>
          <w:numId w:val="153"/>
        </w:numPr>
        <w:rPr>
          <w:rFonts w:ascii="Times New Roman" w:hAnsi="Times New Roman"/>
          <w:sz w:val="24"/>
          <w:szCs w:val="24"/>
        </w:rPr>
      </w:pPr>
      <w:r w:rsidRPr="00A40ADD">
        <w:rPr>
          <w:rFonts w:ascii="Times New Roman" w:hAnsi="Times New Roman"/>
          <w:sz w:val="24"/>
          <w:szCs w:val="24"/>
        </w:rPr>
        <w:t xml:space="preserve">modulul BluetoothManager </w:t>
      </w:r>
    </w:p>
    <w:p w14:paraId="1F9D348A"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Nu există documente externe sau fișiere separate, deoarece conversiile sunt integrate în codul sursă.</w:t>
      </w:r>
    </w:p>
    <w:p w14:paraId="6CF55BC9" w14:textId="24CF0763" w:rsidR="00A40ADD" w:rsidRPr="00A40ADD" w:rsidRDefault="00A40ADD" w:rsidP="00A40ADD">
      <w:pPr>
        <w:rPr>
          <w:rFonts w:ascii="Times New Roman" w:hAnsi="Times New Roman"/>
          <w:sz w:val="24"/>
          <w:szCs w:val="24"/>
        </w:rPr>
      </w:pPr>
    </w:p>
    <w:p w14:paraId="1BCF1D11"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7. Concluzie</w:t>
      </w:r>
    </w:p>
    <w:p w14:paraId="739AD024"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Conversiile de date în sistemul Smart Parking sunt esențiale pentru transformarea semnalelor hardware în informații utile utilizatorului. Acestea asigură interoperabilitatea între Arduino și aplicația Android printr-un format simplu bazat pe string-uri seriale.</w:t>
      </w:r>
    </w:p>
    <w:p w14:paraId="523AB699" w14:textId="77777777" w:rsidR="00A40ADD" w:rsidRPr="00A40ADD" w:rsidRDefault="00A40ADD" w:rsidP="00A40ADD">
      <w:pPr>
        <w:rPr>
          <w:lang w:val="ro-RO"/>
        </w:rPr>
      </w:pPr>
    </w:p>
    <w:p w14:paraId="33EF4C9B" w14:textId="6C9CB7E8" w:rsidR="00521555" w:rsidRDefault="00A40ADD" w:rsidP="008B3F72">
      <w:pPr>
        <w:pStyle w:val="Heading3"/>
      </w:pPr>
      <w:bookmarkStart w:id="39" w:name="_Toc160527860"/>
      <w:r>
        <w:t>5.3</w:t>
      </w:r>
      <w:r>
        <w:tab/>
      </w:r>
      <w:r w:rsidR="00956AF4">
        <w:t>Interfețe utilizator</w:t>
      </w:r>
      <w:bookmarkEnd w:id="39"/>
    </w:p>
    <w:p w14:paraId="2BD77C2A"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Sistemul Smart Parking este conceput ca o aplicație demonstrativă de tip embedded + mobil, având un număr redus de categorii de utilizatori. Interacțiunea cu sistemul este simplă și se realizează prin aplicația Android, în timp ce partea hardware funcționează automat.</w:t>
      </w:r>
    </w:p>
    <w:p w14:paraId="04C32364" w14:textId="34EC2A54" w:rsidR="00A40ADD" w:rsidRPr="00A40ADD" w:rsidRDefault="00A40ADD" w:rsidP="00A40ADD">
      <w:pPr>
        <w:rPr>
          <w:rFonts w:ascii="Times New Roman" w:hAnsi="Times New Roman"/>
          <w:sz w:val="24"/>
          <w:szCs w:val="24"/>
        </w:rPr>
      </w:pPr>
    </w:p>
    <w:p w14:paraId="4D31556C"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1. Utilizator final (conducător auto)</w:t>
      </w:r>
    </w:p>
    <w:p w14:paraId="78A6DC82"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Descriere</w:t>
      </w:r>
    </w:p>
    <w:p w14:paraId="346663FC"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Această clasă reprezintă principalii utilizatori ai sistemului. Sunt șoferii care utilizează aplicația mobilă pentru a verifica disponibilitatea locurilor de parcare și pentru a vizualiza starea parcării în timp real.</w:t>
      </w:r>
    </w:p>
    <w:p w14:paraId="57167EA8"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Responsabilități</w:t>
      </w:r>
    </w:p>
    <w:p w14:paraId="1505D125" w14:textId="77777777" w:rsidR="00A40ADD" w:rsidRPr="00A40ADD" w:rsidRDefault="00A40ADD" w:rsidP="00A40ADD">
      <w:pPr>
        <w:numPr>
          <w:ilvl w:val="0"/>
          <w:numId w:val="154"/>
        </w:numPr>
        <w:rPr>
          <w:rFonts w:ascii="Times New Roman" w:hAnsi="Times New Roman"/>
          <w:sz w:val="24"/>
          <w:szCs w:val="24"/>
        </w:rPr>
      </w:pPr>
      <w:r w:rsidRPr="00A40ADD">
        <w:rPr>
          <w:rFonts w:ascii="Times New Roman" w:hAnsi="Times New Roman"/>
          <w:sz w:val="24"/>
          <w:szCs w:val="24"/>
        </w:rPr>
        <w:t xml:space="preserve">consultarea locurilor disponibile </w:t>
      </w:r>
    </w:p>
    <w:p w14:paraId="1B353151" w14:textId="77777777" w:rsidR="00A40ADD" w:rsidRPr="00A40ADD" w:rsidRDefault="00A40ADD" w:rsidP="00A40ADD">
      <w:pPr>
        <w:numPr>
          <w:ilvl w:val="0"/>
          <w:numId w:val="154"/>
        </w:numPr>
        <w:rPr>
          <w:rFonts w:ascii="Times New Roman" w:hAnsi="Times New Roman"/>
          <w:sz w:val="24"/>
          <w:szCs w:val="24"/>
        </w:rPr>
      </w:pPr>
      <w:r w:rsidRPr="00A40ADD">
        <w:rPr>
          <w:rFonts w:ascii="Times New Roman" w:hAnsi="Times New Roman"/>
          <w:sz w:val="24"/>
          <w:szCs w:val="24"/>
        </w:rPr>
        <w:t xml:space="preserve">vizualizarea stării parcării (FREE / FULL) </w:t>
      </w:r>
    </w:p>
    <w:p w14:paraId="62B19EBB" w14:textId="77777777" w:rsidR="00A40ADD" w:rsidRPr="00A40ADD" w:rsidRDefault="00A40ADD" w:rsidP="00A40ADD">
      <w:pPr>
        <w:numPr>
          <w:ilvl w:val="0"/>
          <w:numId w:val="154"/>
        </w:numPr>
        <w:rPr>
          <w:rFonts w:ascii="Times New Roman" w:hAnsi="Times New Roman"/>
          <w:sz w:val="24"/>
          <w:szCs w:val="24"/>
        </w:rPr>
      </w:pPr>
      <w:r w:rsidRPr="00A40ADD">
        <w:rPr>
          <w:rFonts w:ascii="Times New Roman" w:hAnsi="Times New Roman"/>
          <w:sz w:val="24"/>
          <w:szCs w:val="24"/>
        </w:rPr>
        <w:t xml:space="preserve">utilizarea informațiilor pentru a decide accesul în parcare </w:t>
      </w:r>
    </w:p>
    <w:p w14:paraId="53234F83"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Nivel de competență</w:t>
      </w:r>
    </w:p>
    <w:p w14:paraId="0CAE3DCB" w14:textId="77777777" w:rsidR="00A40ADD" w:rsidRPr="00A40ADD" w:rsidRDefault="00A40ADD" w:rsidP="00A40ADD">
      <w:pPr>
        <w:numPr>
          <w:ilvl w:val="0"/>
          <w:numId w:val="155"/>
        </w:numPr>
        <w:rPr>
          <w:rFonts w:ascii="Times New Roman" w:hAnsi="Times New Roman"/>
          <w:sz w:val="24"/>
          <w:szCs w:val="24"/>
        </w:rPr>
      </w:pPr>
      <w:r w:rsidRPr="00A40ADD">
        <w:rPr>
          <w:rFonts w:ascii="Times New Roman" w:hAnsi="Times New Roman"/>
          <w:sz w:val="24"/>
          <w:szCs w:val="24"/>
        </w:rPr>
        <w:t xml:space="preserve">scăzut (utilizare aplicație mobilă standard) </w:t>
      </w:r>
    </w:p>
    <w:p w14:paraId="13854920"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Interacțiune cu sistemul</w:t>
      </w:r>
    </w:p>
    <w:p w14:paraId="7B5302D3" w14:textId="77777777" w:rsidR="00A40ADD" w:rsidRPr="00A40ADD" w:rsidRDefault="00A40ADD" w:rsidP="00A40ADD">
      <w:pPr>
        <w:numPr>
          <w:ilvl w:val="0"/>
          <w:numId w:val="156"/>
        </w:numPr>
        <w:rPr>
          <w:rFonts w:ascii="Times New Roman" w:hAnsi="Times New Roman"/>
          <w:sz w:val="24"/>
          <w:szCs w:val="24"/>
        </w:rPr>
      </w:pPr>
      <w:r w:rsidRPr="00A40ADD">
        <w:rPr>
          <w:rFonts w:ascii="Times New Roman" w:hAnsi="Times New Roman"/>
          <w:sz w:val="24"/>
          <w:szCs w:val="24"/>
        </w:rPr>
        <w:t xml:space="preserve">prin aplicația Android </w:t>
      </w:r>
    </w:p>
    <w:p w14:paraId="3AA04D51" w14:textId="77777777" w:rsidR="00A40ADD" w:rsidRPr="00A40ADD" w:rsidRDefault="00A40ADD" w:rsidP="00A40ADD">
      <w:pPr>
        <w:numPr>
          <w:ilvl w:val="0"/>
          <w:numId w:val="156"/>
        </w:numPr>
        <w:rPr>
          <w:rFonts w:ascii="Times New Roman" w:hAnsi="Times New Roman"/>
          <w:sz w:val="24"/>
          <w:szCs w:val="24"/>
        </w:rPr>
      </w:pPr>
      <w:r w:rsidRPr="00A40ADD">
        <w:rPr>
          <w:rFonts w:ascii="Times New Roman" w:hAnsi="Times New Roman"/>
          <w:sz w:val="24"/>
          <w:szCs w:val="24"/>
        </w:rPr>
        <w:t xml:space="preserve">recepție date prin Bluetooth </w:t>
      </w:r>
    </w:p>
    <w:p w14:paraId="32C2EF39"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Estimări</w:t>
      </w:r>
    </w:p>
    <w:p w14:paraId="7B602C87" w14:textId="77777777" w:rsidR="00A40ADD" w:rsidRPr="00A40ADD" w:rsidRDefault="00A40ADD" w:rsidP="00A40ADD">
      <w:pPr>
        <w:numPr>
          <w:ilvl w:val="0"/>
          <w:numId w:val="157"/>
        </w:numPr>
        <w:rPr>
          <w:rFonts w:ascii="Times New Roman" w:hAnsi="Times New Roman"/>
          <w:sz w:val="24"/>
          <w:szCs w:val="24"/>
        </w:rPr>
      </w:pPr>
      <w:r w:rsidRPr="00A40ADD">
        <w:rPr>
          <w:rFonts w:ascii="Times New Roman" w:hAnsi="Times New Roman"/>
          <w:sz w:val="24"/>
          <w:szCs w:val="24"/>
        </w:rPr>
        <w:t xml:space="preserve">utilizatori totali: ~50–200 (în scenariu real extins) </w:t>
      </w:r>
    </w:p>
    <w:p w14:paraId="33993A8B" w14:textId="77777777" w:rsidR="00A40ADD" w:rsidRPr="00A40ADD" w:rsidRDefault="00A40ADD" w:rsidP="00A40ADD">
      <w:pPr>
        <w:numPr>
          <w:ilvl w:val="0"/>
          <w:numId w:val="157"/>
        </w:numPr>
        <w:rPr>
          <w:rFonts w:ascii="Times New Roman" w:hAnsi="Times New Roman"/>
          <w:sz w:val="24"/>
          <w:szCs w:val="24"/>
        </w:rPr>
      </w:pPr>
      <w:r w:rsidRPr="00A40ADD">
        <w:rPr>
          <w:rFonts w:ascii="Times New Roman" w:hAnsi="Times New Roman"/>
          <w:sz w:val="24"/>
          <w:szCs w:val="24"/>
        </w:rPr>
        <w:t xml:space="preserve">utilizatori simultani: 1–5 (limitat de conexiunea Bluetooth) </w:t>
      </w:r>
    </w:p>
    <w:p w14:paraId="1867B7F2" w14:textId="77777777" w:rsidR="00A40ADD" w:rsidRPr="00A40ADD" w:rsidRDefault="00A40ADD" w:rsidP="00A40ADD">
      <w:pPr>
        <w:numPr>
          <w:ilvl w:val="0"/>
          <w:numId w:val="157"/>
        </w:numPr>
        <w:rPr>
          <w:rFonts w:ascii="Times New Roman" w:hAnsi="Times New Roman"/>
          <w:sz w:val="24"/>
          <w:szCs w:val="24"/>
        </w:rPr>
      </w:pPr>
      <w:r w:rsidRPr="00A40ADD">
        <w:rPr>
          <w:rFonts w:ascii="Times New Roman" w:hAnsi="Times New Roman"/>
          <w:sz w:val="24"/>
          <w:szCs w:val="24"/>
        </w:rPr>
        <w:t xml:space="preserve">utilizatori externi: ~100% (nu fac parte din sistemul tehnic) </w:t>
      </w:r>
    </w:p>
    <w:p w14:paraId="5E088366" w14:textId="56F6BA4F" w:rsidR="00A40ADD" w:rsidRPr="00A40ADD" w:rsidRDefault="00A40ADD" w:rsidP="00A40ADD">
      <w:pPr>
        <w:rPr>
          <w:rFonts w:ascii="Times New Roman" w:hAnsi="Times New Roman"/>
          <w:sz w:val="24"/>
          <w:szCs w:val="24"/>
        </w:rPr>
      </w:pPr>
    </w:p>
    <w:p w14:paraId="07A5BAA6"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2. Operator sistem (administrator / dezvoltator)</w:t>
      </w:r>
    </w:p>
    <w:p w14:paraId="7BF61691"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Descriere</w:t>
      </w:r>
    </w:p>
    <w:p w14:paraId="2ACCB595"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Utilizator tehnic responsabil de configurarea, testarea și întreținerea sistemului.</w:t>
      </w:r>
    </w:p>
    <w:p w14:paraId="0A5EE72E"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Responsabilități</w:t>
      </w:r>
    </w:p>
    <w:p w14:paraId="75D77F36" w14:textId="77777777" w:rsidR="00A40ADD" w:rsidRPr="00A40ADD" w:rsidRDefault="00A40ADD" w:rsidP="00A40ADD">
      <w:pPr>
        <w:numPr>
          <w:ilvl w:val="0"/>
          <w:numId w:val="158"/>
        </w:numPr>
        <w:rPr>
          <w:rFonts w:ascii="Times New Roman" w:hAnsi="Times New Roman"/>
          <w:sz w:val="24"/>
          <w:szCs w:val="24"/>
        </w:rPr>
      </w:pPr>
      <w:r w:rsidRPr="00A40ADD">
        <w:rPr>
          <w:rFonts w:ascii="Times New Roman" w:hAnsi="Times New Roman"/>
          <w:sz w:val="24"/>
          <w:szCs w:val="24"/>
        </w:rPr>
        <w:lastRenderedPageBreak/>
        <w:t xml:space="preserve">încărcarea codului pe Arduino Mega </w:t>
      </w:r>
    </w:p>
    <w:p w14:paraId="673840F6" w14:textId="77777777" w:rsidR="00A40ADD" w:rsidRPr="00A40ADD" w:rsidRDefault="00A40ADD" w:rsidP="00A40ADD">
      <w:pPr>
        <w:numPr>
          <w:ilvl w:val="0"/>
          <w:numId w:val="158"/>
        </w:numPr>
        <w:rPr>
          <w:rFonts w:ascii="Times New Roman" w:hAnsi="Times New Roman"/>
          <w:sz w:val="24"/>
          <w:szCs w:val="24"/>
        </w:rPr>
      </w:pPr>
      <w:r w:rsidRPr="00A40ADD">
        <w:rPr>
          <w:rFonts w:ascii="Times New Roman" w:hAnsi="Times New Roman"/>
          <w:sz w:val="24"/>
          <w:szCs w:val="24"/>
        </w:rPr>
        <w:t xml:space="preserve">calibrarea senzorilor </w:t>
      </w:r>
    </w:p>
    <w:p w14:paraId="7421116E" w14:textId="77777777" w:rsidR="00A40ADD" w:rsidRPr="00A40ADD" w:rsidRDefault="00A40ADD" w:rsidP="00A40ADD">
      <w:pPr>
        <w:numPr>
          <w:ilvl w:val="0"/>
          <w:numId w:val="158"/>
        </w:numPr>
        <w:rPr>
          <w:rFonts w:ascii="Times New Roman" w:hAnsi="Times New Roman"/>
          <w:sz w:val="24"/>
          <w:szCs w:val="24"/>
        </w:rPr>
      </w:pPr>
      <w:r w:rsidRPr="00A40ADD">
        <w:rPr>
          <w:rFonts w:ascii="Times New Roman" w:hAnsi="Times New Roman"/>
          <w:sz w:val="24"/>
          <w:szCs w:val="24"/>
        </w:rPr>
        <w:t xml:space="preserve">testarea funcționării sistemului </w:t>
      </w:r>
    </w:p>
    <w:p w14:paraId="33A690AA" w14:textId="77777777" w:rsidR="00A40ADD" w:rsidRPr="00A40ADD" w:rsidRDefault="00A40ADD" w:rsidP="00A40ADD">
      <w:pPr>
        <w:numPr>
          <w:ilvl w:val="0"/>
          <w:numId w:val="158"/>
        </w:numPr>
        <w:rPr>
          <w:rFonts w:ascii="Times New Roman" w:hAnsi="Times New Roman"/>
          <w:sz w:val="24"/>
          <w:szCs w:val="24"/>
        </w:rPr>
      </w:pPr>
      <w:r w:rsidRPr="00A40ADD">
        <w:rPr>
          <w:rFonts w:ascii="Times New Roman" w:hAnsi="Times New Roman"/>
          <w:sz w:val="24"/>
          <w:szCs w:val="24"/>
        </w:rPr>
        <w:t xml:space="preserve">monitorizarea erorilor </w:t>
      </w:r>
    </w:p>
    <w:p w14:paraId="18088C39"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Nivel de competență</w:t>
      </w:r>
    </w:p>
    <w:p w14:paraId="1AF81E9B" w14:textId="77777777" w:rsidR="00A40ADD" w:rsidRPr="00A40ADD" w:rsidRDefault="00A40ADD" w:rsidP="00A40ADD">
      <w:pPr>
        <w:numPr>
          <w:ilvl w:val="0"/>
          <w:numId w:val="159"/>
        </w:numPr>
        <w:rPr>
          <w:rFonts w:ascii="Times New Roman" w:hAnsi="Times New Roman"/>
          <w:sz w:val="24"/>
          <w:szCs w:val="24"/>
        </w:rPr>
      </w:pPr>
      <w:r w:rsidRPr="00A40ADD">
        <w:rPr>
          <w:rFonts w:ascii="Times New Roman" w:hAnsi="Times New Roman"/>
          <w:sz w:val="24"/>
          <w:szCs w:val="24"/>
        </w:rPr>
        <w:t xml:space="preserve">ridicat (cunoștințe de electronică și programare) </w:t>
      </w:r>
    </w:p>
    <w:p w14:paraId="3BBAE71E"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Interacțiune cu sistemul</w:t>
      </w:r>
    </w:p>
    <w:p w14:paraId="0C413654" w14:textId="77777777" w:rsidR="00A40ADD" w:rsidRPr="00A40ADD" w:rsidRDefault="00A40ADD" w:rsidP="00A40ADD">
      <w:pPr>
        <w:numPr>
          <w:ilvl w:val="0"/>
          <w:numId w:val="160"/>
        </w:numPr>
        <w:rPr>
          <w:rFonts w:ascii="Times New Roman" w:hAnsi="Times New Roman"/>
          <w:sz w:val="24"/>
          <w:szCs w:val="24"/>
        </w:rPr>
      </w:pPr>
      <w:r w:rsidRPr="00A40ADD">
        <w:rPr>
          <w:rFonts w:ascii="Times New Roman" w:hAnsi="Times New Roman"/>
          <w:sz w:val="24"/>
          <w:szCs w:val="24"/>
        </w:rPr>
        <w:t xml:space="preserve">Arduino IDE (USB) </w:t>
      </w:r>
    </w:p>
    <w:p w14:paraId="3CCDF27B" w14:textId="77777777" w:rsidR="00A40ADD" w:rsidRPr="00A40ADD" w:rsidRDefault="00A40ADD" w:rsidP="00A40ADD">
      <w:pPr>
        <w:numPr>
          <w:ilvl w:val="0"/>
          <w:numId w:val="160"/>
        </w:numPr>
        <w:rPr>
          <w:rFonts w:ascii="Times New Roman" w:hAnsi="Times New Roman"/>
          <w:sz w:val="24"/>
          <w:szCs w:val="24"/>
        </w:rPr>
      </w:pPr>
      <w:r w:rsidRPr="00A40ADD">
        <w:rPr>
          <w:rFonts w:ascii="Times New Roman" w:hAnsi="Times New Roman"/>
          <w:sz w:val="24"/>
          <w:szCs w:val="24"/>
        </w:rPr>
        <w:t xml:space="preserve">monitor serial </w:t>
      </w:r>
    </w:p>
    <w:p w14:paraId="43DC3AD7" w14:textId="77777777" w:rsidR="00A40ADD" w:rsidRPr="00A40ADD" w:rsidRDefault="00A40ADD" w:rsidP="00A40ADD">
      <w:pPr>
        <w:numPr>
          <w:ilvl w:val="0"/>
          <w:numId w:val="160"/>
        </w:numPr>
        <w:rPr>
          <w:rFonts w:ascii="Times New Roman" w:hAnsi="Times New Roman"/>
          <w:sz w:val="24"/>
          <w:szCs w:val="24"/>
        </w:rPr>
      </w:pPr>
      <w:r w:rsidRPr="00A40ADD">
        <w:rPr>
          <w:rFonts w:ascii="Times New Roman" w:hAnsi="Times New Roman"/>
          <w:sz w:val="24"/>
          <w:szCs w:val="24"/>
        </w:rPr>
        <w:t xml:space="preserve">aplicație Android (testare) </w:t>
      </w:r>
    </w:p>
    <w:p w14:paraId="72CA21FE"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Estimări</w:t>
      </w:r>
    </w:p>
    <w:p w14:paraId="4F870FF3" w14:textId="77777777" w:rsidR="00A40ADD" w:rsidRPr="00A40ADD" w:rsidRDefault="00A40ADD" w:rsidP="00A40ADD">
      <w:pPr>
        <w:numPr>
          <w:ilvl w:val="0"/>
          <w:numId w:val="161"/>
        </w:numPr>
        <w:rPr>
          <w:rFonts w:ascii="Times New Roman" w:hAnsi="Times New Roman"/>
          <w:sz w:val="24"/>
          <w:szCs w:val="24"/>
        </w:rPr>
      </w:pPr>
      <w:r w:rsidRPr="00A40ADD">
        <w:rPr>
          <w:rFonts w:ascii="Times New Roman" w:hAnsi="Times New Roman"/>
          <w:sz w:val="24"/>
          <w:szCs w:val="24"/>
        </w:rPr>
        <w:t xml:space="preserve">utilizatori totali: 1–3 </w:t>
      </w:r>
    </w:p>
    <w:p w14:paraId="0B7BAEBA" w14:textId="77777777" w:rsidR="00A40ADD" w:rsidRPr="00A40ADD" w:rsidRDefault="00A40ADD" w:rsidP="00A40ADD">
      <w:pPr>
        <w:numPr>
          <w:ilvl w:val="0"/>
          <w:numId w:val="161"/>
        </w:numPr>
        <w:rPr>
          <w:rFonts w:ascii="Times New Roman" w:hAnsi="Times New Roman"/>
          <w:sz w:val="24"/>
          <w:szCs w:val="24"/>
        </w:rPr>
      </w:pPr>
      <w:r w:rsidRPr="00A40ADD">
        <w:rPr>
          <w:rFonts w:ascii="Times New Roman" w:hAnsi="Times New Roman"/>
          <w:sz w:val="24"/>
          <w:szCs w:val="24"/>
        </w:rPr>
        <w:t xml:space="preserve">utilizatori simultani: 1 </w:t>
      </w:r>
    </w:p>
    <w:p w14:paraId="22EADA0F" w14:textId="77777777" w:rsidR="00A40ADD" w:rsidRPr="00A40ADD" w:rsidRDefault="00A40ADD" w:rsidP="00A40ADD">
      <w:pPr>
        <w:numPr>
          <w:ilvl w:val="0"/>
          <w:numId w:val="161"/>
        </w:numPr>
        <w:rPr>
          <w:rFonts w:ascii="Times New Roman" w:hAnsi="Times New Roman"/>
          <w:sz w:val="24"/>
          <w:szCs w:val="24"/>
        </w:rPr>
      </w:pPr>
      <w:r w:rsidRPr="00A40ADD">
        <w:rPr>
          <w:rFonts w:ascii="Times New Roman" w:hAnsi="Times New Roman"/>
          <w:sz w:val="24"/>
          <w:szCs w:val="24"/>
        </w:rPr>
        <w:t xml:space="preserve">utilizatori externi: 0% (face parte din echipa sistemului) </w:t>
      </w:r>
    </w:p>
    <w:p w14:paraId="26BC25AD" w14:textId="7C0CD795" w:rsidR="00A40ADD" w:rsidRPr="00A40ADD" w:rsidRDefault="00A40ADD" w:rsidP="00A40ADD">
      <w:pPr>
        <w:rPr>
          <w:rFonts w:ascii="Times New Roman" w:hAnsi="Times New Roman"/>
          <w:sz w:val="24"/>
          <w:szCs w:val="24"/>
        </w:rPr>
      </w:pPr>
    </w:p>
    <w:p w14:paraId="1AFE287B"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3. Personal de întreținere (opțional)</w:t>
      </w:r>
    </w:p>
    <w:p w14:paraId="2363A6DD"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Descriere</w:t>
      </w:r>
    </w:p>
    <w:p w14:paraId="41053E42"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Persoane responsabile cu mentenanța fizică a sistemului (machetă, senzori, barieră).</w:t>
      </w:r>
    </w:p>
    <w:p w14:paraId="013238E1"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Responsabilități</w:t>
      </w:r>
    </w:p>
    <w:p w14:paraId="7EBCCD7A" w14:textId="77777777" w:rsidR="00A40ADD" w:rsidRPr="00A40ADD" w:rsidRDefault="00A40ADD" w:rsidP="00A40ADD">
      <w:pPr>
        <w:numPr>
          <w:ilvl w:val="0"/>
          <w:numId w:val="162"/>
        </w:numPr>
        <w:rPr>
          <w:rFonts w:ascii="Times New Roman" w:hAnsi="Times New Roman"/>
          <w:sz w:val="24"/>
          <w:szCs w:val="24"/>
        </w:rPr>
      </w:pPr>
      <w:r w:rsidRPr="00A40ADD">
        <w:rPr>
          <w:rFonts w:ascii="Times New Roman" w:hAnsi="Times New Roman"/>
          <w:sz w:val="24"/>
          <w:szCs w:val="24"/>
        </w:rPr>
        <w:t xml:space="preserve">verificarea componentelor hardware </w:t>
      </w:r>
    </w:p>
    <w:p w14:paraId="2C23B4F0" w14:textId="77777777" w:rsidR="00A40ADD" w:rsidRPr="00A40ADD" w:rsidRDefault="00A40ADD" w:rsidP="00A40ADD">
      <w:pPr>
        <w:numPr>
          <w:ilvl w:val="0"/>
          <w:numId w:val="162"/>
        </w:numPr>
        <w:rPr>
          <w:rFonts w:ascii="Times New Roman" w:hAnsi="Times New Roman"/>
          <w:sz w:val="24"/>
          <w:szCs w:val="24"/>
        </w:rPr>
      </w:pPr>
      <w:r w:rsidRPr="00A40ADD">
        <w:rPr>
          <w:rFonts w:ascii="Times New Roman" w:hAnsi="Times New Roman"/>
          <w:sz w:val="24"/>
          <w:szCs w:val="24"/>
        </w:rPr>
        <w:t xml:space="preserve">înlocuirea senzorilor defectați </w:t>
      </w:r>
    </w:p>
    <w:p w14:paraId="70E124B1" w14:textId="77777777" w:rsidR="00A40ADD" w:rsidRPr="00A40ADD" w:rsidRDefault="00A40ADD" w:rsidP="00A40ADD">
      <w:pPr>
        <w:numPr>
          <w:ilvl w:val="0"/>
          <w:numId w:val="162"/>
        </w:numPr>
        <w:rPr>
          <w:rFonts w:ascii="Times New Roman" w:hAnsi="Times New Roman"/>
          <w:sz w:val="24"/>
          <w:szCs w:val="24"/>
        </w:rPr>
      </w:pPr>
      <w:r w:rsidRPr="00A40ADD">
        <w:rPr>
          <w:rFonts w:ascii="Times New Roman" w:hAnsi="Times New Roman"/>
          <w:sz w:val="24"/>
          <w:szCs w:val="24"/>
        </w:rPr>
        <w:t xml:space="preserve">întreținerea mecanică a barierei </w:t>
      </w:r>
    </w:p>
    <w:p w14:paraId="08497B69"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Nivel de competență</w:t>
      </w:r>
    </w:p>
    <w:p w14:paraId="06102E36" w14:textId="77777777" w:rsidR="00A40ADD" w:rsidRPr="00A40ADD" w:rsidRDefault="00A40ADD" w:rsidP="00A40ADD">
      <w:pPr>
        <w:numPr>
          <w:ilvl w:val="0"/>
          <w:numId w:val="163"/>
        </w:numPr>
        <w:rPr>
          <w:rFonts w:ascii="Times New Roman" w:hAnsi="Times New Roman"/>
          <w:sz w:val="24"/>
          <w:szCs w:val="24"/>
        </w:rPr>
      </w:pPr>
      <w:r w:rsidRPr="00A40ADD">
        <w:rPr>
          <w:rFonts w:ascii="Times New Roman" w:hAnsi="Times New Roman"/>
          <w:sz w:val="24"/>
          <w:szCs w:val="24"/>
        </w:rPr>
        <w:t xml:space="preserve">mediu (cunoștințe tehnice de bază) </w:t>
      </w:r>
    </w:p>
    <w:p w14:paraId="35C97089"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Interacțiune cu sistemul</w:t>
      </w:r>
    </w:p>
    <w:p w14:paraId="0BEF03FA" w14:textId="77777777" w:rsidR="00A40ADD" w:rsidRPr="00A40ADD" w:rsidRDefault="00A40ADD" w:rsidP="00A40ADD">
      <w:pPr>
        <w:numPr>
          <w:ilvl w:val="0"/>
          <w:numId w:val="164"/>
        </w:numPr>
        <w:rPr>
          <w:rFonts w:ascii="Times New Roman" w:hAnsi="Times New Roman"/>
          <w:sz w:val="24"/>
          <w:szCs w:val="24"/>
        </w:rPr>
      </w:pPr>
      <w:r w:rsidRPr="00A40ADD">
        <w:rPr>
          <w:rFonts w:ascii="Times New Roman" w:hAnsi="Times New Roman"/>
          <w:sz w:val="24"/>
          <w:szCs w:val="24"/>
        </w:rPr>
        <w:t xml:space="preserve">direct asupra hardware-ului </w:t>
      </w:r>
    </w:p>
    <w:p w14:paraId="6B7836E1"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Estimări</w:t>
      </w:r>
    </w:p>
    <w:p w14:paraId="7DDE4441" w14:textId="77777777" w:rsidR="00A40ADD" w:rsidRPr="00A40ADD" w:rsidRDefault="00A40ADD" w:rsidP="00A40ADD">
      <w:pPr>
        <w:numPr>
          <w:ilvl w:val="0"/>
          <w:numId w:val="165"/>
        </w:numPr>
        <w:rPr>
          <w:rFonts w:ascii="Times New Roman" w:hAnsi="Times New Roman"/>
          <w:sz w:val="24"/>
          <w:szCs w:val="24"/>
        </w:rPr>
      </w:pPr>
      <w:r w:rsidRPr="00A40ADD">
        <w:rPr>
          <w:rFonts w:ascii="Times New Roman" w:hAnsi="Times New Roman"/>
          <w:sz w:val="24"/>
          <w:szCs w:val="24"/>
        </w:rPr>
        <w:t xml:space="preserve">utilizatori totali: 1–2 </w:t>
      </w:r>
    </w:p>
    <w:p w14:paraId="52ED6ED1" w14:textId="77777777" w:rsidR="00A40ADD" w:rsidRPr="00A40ADD" w:rsidRDefault="00A40ADD" w:rsidP="00A40ADD">
      <w:pPr>
        <w:numPr>
          <w:ilvl w:val="0"/>
          <w:numId w:val="165"/>
        </w:numPr>
        <w:rPr>
          <w:rFonts w:ascii="Times New Roman" w:hAnsi="Times New Roman"/>
          <w:sz w:val="24"/>
          <w:szCs w:val="24"/>
        </w:rPr>
      </w:pPr>
      <w:r w:rsidRPr="00A40ADD">
        <w:rPr>
          <w:rFonts w:ascii="Times New Roman" w:hAnsi="Times New Roman"/>
          <w:sz w:val="24"/>
          <w:szCs w:val="24"/>
        </w:rPr>
        <w:t xml:space="preserve">utilizatori simultani: 1 </w:t>
      </w:r>
    </w:p>
    <w:p w14:paraId="79C135D8" w14:textId="77777777" w:rsidR="00A40ADD" w:rsidRPr="00A40ADD" w:rsidRDefault="00A40ADD" w:rsidP="00A40ADD">
      <w:pPr>
        <w:numPr>
          <w:ilvl w:val="0"/>
          <w:numId w:val="165"/>
        </w:numPr>
        <w:rPr>
          <w:rFonts w:ascii="Times New Roman" w:hAnsi="Times New Roman"/>
          <w:sz w:val="24"/>
          <w:szCs w:val="24"/>
        </w:rPr>
      </w:pPr>
      <w:r w:rsidRPr="00A40ADD">
        <w:rPr>
          <w:rFonts w:ascii="Times New Roman" w:hAnsi="Times New Roman"/>
          <w:sz w:val="24"/>
          <w:szCs w:val="24"/>
        </w:rPr>
        <w:t xml:space="preserve">utilizatori externi: 0–100% (în funcție de organizare) </w:t>
      </w:r>
    </w:p>
    <w:p w14:paraId="043B8B38" w14:textId="31463113" w:rsidR="00A40ADD" w:rsidRPr="00A40ADD" w:rsidRDefault="00A40ADD" w:rsidP="00A40ADD">
      <w:pPr>
        <w:rPr>
          <w:rFonts w:ascii="Times New Roman" w:hAnsi="Times New Roman"/>
          <w:sz w:val="24"/>
          <w:szCs w:val="24"/>
        </w:rPr>
      </w:pPr>
    </w:p>
    <w:p w14:paraId="7B589E9C"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4. Formator / evaluator (academic)</w:t>
      </w:r>
    </w:p>
    <w:p w14:paraId="11C9BA84"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Descriere</w:t>
      </w:r>
    </w:p>
    <w:p w14:paraId="0305068A"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lastRenderedPageBreak/>
        <w:t>Persoană care analizează și evaluează funcționalitatea sistemului în cadrul lucrării de licență.</w:t>
      </w:r>
    </w:p>
    <w:p w14:paraId="72D89287"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Responsabilități</w:t>
      </w:r>
    </w:p>
    <w:p w14:paraId="797A404D" w14:textId="77777777" w:rsidR="00A40ADD" w:rsidRPr="00A40ADD" w:rsidRDefault="00A40ADD" w:rsidP="00A40ADD">
      <w:pPr>
        <w:numPr>
          <w:ilvl w:val="0"/>
          <w:numId w:val="166"/>
        </w:numPr>
        <w:rPr>
          <w:rFonts w:ascii="Times New Roman" w:hAnsi="Times New Roman"/>
          <w:sz w:val="24"/>
          <w:szCs w:val="24"/>
        </w:rPr>
      </w:pPr>
      <w:r w:rsidRPr="00A40ADD">
        <w:rPr>
          <w:rFonts w:ascii="Times New Roman" w:hAnsi="Times New Roman"/>
          <w:sz w:val="24"/>
          <w:szCs w:val="24"/>
        </w:rPr>
        <w:t xml:space="preserve">evaluarea funcționării sistemului </w:t>
      </w:r>
    </w:p>
    <w:p w14:paraId="6201B318" w14:textId="77777777" w:rsidR="00A40ADD" w:rsidRPr="00A40ADD" w:rsidRDefault="00A40ADD" w:rsidP="00A40ADD">
      <w:pPr>
        <w:numPr>
          <w:ilvl w:val="0"/>
          <w:numId w:val="166"/>
        </w:numPr>
        <w:rPr>
          <w:rFonts w:ascii="Times New Roman" w:hAnsi="Times New Roman"/>
          <w:sz w:val="24"/>
          <w:szCs w:val="24"/>
        </w:rPr>
      </w:pPr>
      <w:r w:rsidRPr="00A40ADD">
        <w:rPr>
          <w:rFonts w:ascii="Times New Roman" w:hAnsi="Times New Roman"/>
          <w:sz w:val="24"/>
          <w:szCs w:val="24"/>
        </w:rPr>
        <w:t xml:space="preserve">verificarea implementării tehnice </w:t>
      </w:r>
    </w:p>
    <w:p w14:paraId="764099EC" w14:textId="77777777" w:rsidR="00A40ADD" w:rsidRPr="00A40ADD" w:rsidRDefault="00A40ADD" w:rsidP="00A40ADD">
      <w:pPr>
        <w:numPr>
          <w:ilvl w:val="0"/>
          <w:numId w:val="166"/>
        </w:numPr>
        <w:rPr>
          <w:rFonts w:ascii="Times New Roman" w:hAnsi="Times New Roman"/>
          <w:sz w:val="24"/>
          <w:szCs w:val="24"/>
        </w:rPr>
      </w:pPr>
      <w:r w:rsidRPr="00A40ADD">
        <w:rPr>
          <w:rFonts w:ascii="Times New Roman" w:hAnsi="Times New Roman"/>
          <w:sz w:val="24"/>
          <w:szCs w:val="24"/>
        </w:rPr>
        <w:t xml:space="preserve">analiza documentației </w:t>
      </w:r>
    </w:p>
    <w:p w14:paraId="275DFCC1"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Nivel de competență</w:t>
      </w:r>
    </w:p>
    <w:p w14:paraId="5BB64211" w14:textId="77777777" w:rsidR="00A40ADD" w:rsidRPr="00A40ADD" w:rsidRDefault="00A40ADD" w:rsidP="00A40ADD">
      <w:pPr>
        <w:numPr>
          <w:ilvl w:val="0"/>
          <w:numId w:val="167"/>
        </w:numPr>
        <w:rPr>
          <w:rFonts w:ascii="Times New Roman" w:hAnsi="Times New Roman"/>
          <w:sz w:val="24"/>
          <w:szCs w:val="24"/>
        </w:rPr>
      </w:pPr>
      <w:r w:rsidRPr="00A40ADD">
        <w:rPr>
          <w:rFonts w:ascii="Times New Roman" w:hAnsi="Times New Roman"/>
          <w:sz w:val="24"/>
          <w:szCs w:val="24"/>
        </w:rPr>
        <w:t xml:space="preserve">ridicat (academic) </w:t>
      </w:r>
    </w:p>
    <w:p w14:paraId="7A116ABA"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Interacțiune cu sistemul</w:t>
      </w:r>
    </w:p>
    <w:p w14:paraId="093858A3" w14:textId="77777777" w:rsidR="00A40ADD" w:rsidRPr="00A40ADD" w:rsidRDefault="00A40ADD" w:rsidP="00A40ADD">
      <w:pPr>
        <w:numPr>
          <w:ilvl w:val="0"/>
          <w:numId w:val="168"/>
        </w:numPr>
        <w:rPr>
          <w:rFonts w:ascii="Times New Roman" w:hAnsi="Times New Roman"/>
          <w:sz w:val="24"/>
          <w:szCs w:val="24"/>
        </w:rPr>
      </w:pPr>
      <w:r w:rsidRPr="00A40ADD">
        <w:rPr>
          <w:rFonts w:ascii="Times New Roman" w:hAnsi="Times New Roman"/>
          <w:sz w:val="24"/>
          <w:szCs w:val="24"/>
        </w:rPr>
        <w:t xml:space="preserve">observare directă </w:t>
      </w:r>
    </w:p>
    <w:p w14:paraId="51AD0A74" w14:textId="77777777" w:rsidR="00A40ADD" w:rsidRPr="00A40ADD" w:rsidRDefault="00A40ADD" w:rsidP="00A40ADD">
      <w:pPr>
        <w:numPr>
          <w:ilvl w:val="0"/>
          <w:numId w:val="168"/>
        </w:numPr>
        <w:rPr>
          <w:rFonts w:ascii="Times New Roman" w:hAnsi="Times New Roman"/>
          <w:sz w:val="24"/>
          <w:szCs w:val="24"/>
        </w:rPr>
      </w:pPr>
      <w:r w:rsidRPr="00A40ADD">
        <w:rPr>
          <w:rFonts w:ascii="Times New Roman" w:hAnsi="Times New Roman"/>
          <w:sz w:val="24"/>
          <w:szCs w:val="24"/>
        </w:rPr>
        <w:t xml:space="preserve">utilizare aplicație demo </w:t>
      </w:r>
    </w:p>
    <w:p w14:paraId="7676E88B"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Estimări</w:t>
      </w:r>
    </w:p>
    <w:p w14:paraId="4AC4059F" w14:textId="77777777" w:rsidR="00A40ADD" w:rsidRPr="00A40ADD" w:rsidRDefault="00A40ADD" w:rsidP="00A40ADD">
      <w:pPr>
        <w:numPr>
          <w:ilvl w:val="0"/>
          <w:numId w:val="169"/>
        </w:numPr>
        <w:rPr>
          <w:rFonts w:ascii="Times New Roman" w:hAnsi="Times New Roman"/>
          <w:sz w:val="24"/>
          <w:szCs w:val="24"/>
        </w:rPr>
      </w:pPr>
      <w:r w:rsidRPr="00A40ADD">
        <w:rPr>
          <w:rFonts w:ascii="Times New Roman" w:hAnsi="Times New Roman"/>
          <w:sz w:val="24"/>
          <w:szCs w:val="24"/>
        </w:rPr>
        <w:t xml:space="preserve">utilizatori totali: 1–2 </w:t>
      </w:r>
    </w:p>
    <w:p w14:paraId="5D18789B" w14:textId="77777777" w:rsidR="00A40ADD" w:rsidRPr="00A40ADD" w:rsidRDefault="00A40ADD" w:rsidP="00A40ADD">
      <w:pPr>
        <w:numPr>
          <w:ilvl w:val="0"/>
          <w:numId w:val="169"/>
        </w:numPr>
        <w:rPr>
          <w:rFonts w:ascii="Times New Roman" w:hAnsi="Times New Roman"/>
          <w:sz w:val="24"/>
          <w:szCs w:val="24"/>
        </w:rPr>
      </w:pPr>
      <w:r w:rsidRPr="00A40ADD">
        <w:rPr>
          <w:rFonts w:ascii="Times New Roman" w:hAnsi="Times New Roman"/>
          <w:sz w:val="24"/>
          <w:szCs w:val="24"/>
        </w:rPr>
        <w:t xml:space="preserve">utilizatori simultani: 1 </w:t>
      </w:r>
    </w:p>
    <w:p w14:paraId="0ED7B5F7" w14:textId="77777777" w:rsidR="00A40ADD" w:rsidRPr="00A40ADD" w:rsidRDefault="00A40ADD" w:rsidP="00A40ADD">
      <w:pPr>
        <w:numPr>
          <w:ilvl w:val="0"/>
          <w:numId w:val="169"/>
        </w:numPr>
        <w:rPr>
          <w:rFonts w:ascii="Times New Roman" w:hAnsi="Times New Roman"/>
          <w:sz w:val="24"/>
          <w:szCs w:val="24"/>
        </w:rPr>
      </w:pPr>
      <w:r w:rsidRPr="00A40ADD">
        <w:rPr>
          <w:rFonts w:ascii="Times New Roman" w:hAnsi="Times New Roman"/>
          <w:sz w:val="24"/>
          <w:szCs w:val="24"/>
        </w:rPr>
        <w:t xml:space="preserve">utilizatori externi: 100% </w:t>
      </w:r>
    </w:p>
    <w:p w14:paraId="046C8E8A" w14:textId="0B4E5B69" w:rsidR="00A40ADD" w:rsidRPr="00A40ADD" w:rsidRDefault="00A40ADD" w:rsidP="00A40ADD">
      <w:pPr>
        <w:rPr>
          <w:rFonts w:ascii="Times New Roman" w:hAnsi="Times New Roman"/>
          <w:sz w:val="24"/>
          <w:szCs w:val="24"/>
        </w:rPr>
      </w:pPr>
    </w:p>
    <w:p w14:paraId="53A4F463" w14:textId="77777777" w:rsidR="00A40ADD" w:rsidRPr="00A40ADD" w:rsidRDefault="00A40ADD" w:rsidP="00A40ADD">
      <w:pPr>
        <w:numPr>
          <w:ilvl w:val="0"/>
          <w:numId w:val="19"/>
        </w:numPr>
        <w:tabs>
          <w:tab w:val="num" w:pos="360"/>
        </w:tabs>
        <w:rPr>
          <w:rFonts w:ascii="Times New Roman" w:hAnsi="Times New Roman"/>
          <w:b/>
          <w:bCs/>
          <w:sz w:val="24"/>
          <w:szCs w:val="24"/>
        </w:rPr>
      </w:pPr>
      <w:r w:rsidRPr="00A40ADD">
        <w:rPr>
          <w:rFonts w:ascii="Times New Roman" w:hAnsi="Times New Roman"/>
          <w:b/>
          <w:bCs/>
          <w:sz w:val="24"/>
          <w:szCs w:val="24"/>
        </w:rPr>
        <w:t>5. Rezumat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1707"/>
        <w:gridCol w:w="994"/>
        <w:gridCol w:w="995"/>
      </w:tblGrid>
      <w:tr w:rsidR="00A40ADD" w:rsidRPr="00A40ADD" w14:paraId="0E53573C" w14:textId="77777777">
        <w:trPr>
          <w:tblHeader/>
          <w:tblCellSpacing w:w="15" w:type="dxa"/>
        </w:trPr>
        <w:tc>
          <w:tcPr>
            <w:tcW w:w="0" w:type="auto"/>
            <w:vAlign w:val="center"/>
            <w:hideMark/>
          </w:tcPr>
          <w:p w14:paraId="7A4052E7" w14:textId="77777777" w:rsidR="00A40ADD" w:rsidRPr="00A40ADD" w:rsidRDefault="00A40ADD" w:rsidP="00A40ADD">
            <w:pPr>
              <w:rPr>
                <w:rFonts w:ascii="Times New Roman" w:hAnsi="Times New Roman"/>
                <w:b/>
                <w:bCs/>
                <w:sz w:val="24"/>
                <w:szCs w:val="24"/>
              </w:rPr>
            </w:pPr>
            <w:r w:rsidRPr="00A40ADD">
              <w:rPr>
                <w:rFonts w:ascii="Times New Roman" w:hAnsi="Times New Roman"/>
                <w:b/>
                <w:bCs/>
                <w:sz w:val="24"/>
                <w:szCs w:val="24"/>
              </w:rPr>
              <w:t>Clasă utilizator</w:t>
            </w:r>
          </w:p>
        </w:tc>
        <w:tc>
          <w:tcPr>
            <w:tcW w:w="0" w:type="auto"/>
            <w:vAlign w:val="center"/>
            <w:hideMark/>
          </w:tcPr>
          <w:p w14:paraId="10B95910" w14:textId="77777777" w:rsidR="00A40ADD" w:rsidRPr="00A40ADD" w:rsidRDefault="00A40ADD" w:rsidP="00A40ADD">
            <w:pPr>
              <w:rPr>
                <w:rFonts w:ascii="Times New Roman" w:hAnsi="Times New Roman"/>
                <w:b/>
                <w:bCs/>
                <w:sz w:val="24"/>
                <w:szCs w:val="24"/>
              </w:rPr>
            </w:pPr>
            <w:r w:rsidRPr="00A40ADD">
              <w:rPr>
                <w:rFonts w:ascii="Times New Roman" w:hAnsi="Times New Roman"/>
                <w:b/>
                <w:bCs/>
                <w:sz w:val="24"/>
                <w:szCs w:val="24"/>
              </w:rPr>
              <w:t>Utilizatori totali</w:t>
            </w:r>
          </w:p>
        </w:tc>
        <w:tc>
          <w:tcPr>
            <w:tcW w:w="0" w:type="auto"/>
            <w:vAlign w:val="center"/>
            <w:hideMark/>
          </w:tcPr>
          <w:p w14:paraId="319A7914" w14:textId="77777777" w:rsidR="00A40ADD" w:rsidRPr="00A40ADD" w:rsidRDefault="00A40ADD" w:rsidP="00A40ADD">
            <w:pPr>
              <w:rPr>
                <w:rFonts w:ascii="Times New Roman" w:hAnsi="Times New Roman"/>
                <w:b/>
                <w:bCs/>
                <w:sz w:val="24"/>
                <w:szCs w:val="24"/>
              </w:rPr>
            </w:pPr>
            <w:r w:rsidRPr="00A40ADD">
              <w:rPr>
                <w:rFonts w:ascii="Times New Roman" w:hAnsi="Times New Roman"/>
                <w:b/>
                <w:bCs/>
                <w:sz w:val="24"/>
                <w:szCs w:val="24"/>
              </w:rPr>
              <w:t>Simultan</w:t>
            </w:r>
          </w:p>
        </w:tc>
        <w:tc>
          <w:tcPr>
            <w:tcW w:w="0" w:type="auto"/>
            <w:vAlign w:val="center"/>
            <w:hideMark/>
          </w:tcPr>
          <w:p w14:paraId="0E23CBEF" w14:textId="77777777" w:rsidR="00A40ADD" w:rsidRPr="00A40ADD" w:rsidRDefault="00A40ADD" w:rsidP="00A40ADD">
            <w:pPr>
              <w:rPr>
                <w:rFonts w:ascii="Times New Roman" w:hAnsi="Times New Roman"/>
                <w:b/>
                <w:bCs/>
                <w:sz w:val="24"/>
                <w:szCs w:val="24"/>
              </w:rPr>
            </w:pPr>
            <w:r w:rsidRPr="00A40ADD">
              <w:rPr>
                <w:rFonts w:ascii="Times New Roman" w:hAnsi="Times New Roman"/>
                <w:b/>
                <w:bCs/>
                <w:sz w:val="24"/>
                <w:szCs w:val="24"/>
              </w:rPr>
              <w:t>Externi</w:t>
            </w:r>
          </w:p>
        </w:tc>
      </w:tr>
      <w:tr w:rsidR="00A40ADD" w:rsidRPr="00A40ADD" w14:paraId="4B755467" w14:textId="77777777">
        <w:trPr>
          <w:tblCellSpacing w:w="15" w:type="dxa"/>
        </w:trPr>
        <w:tc>
          <w:tcPr>
            <w:tcW w:w="0" w:type="auto"/>
            <w:vAlign w:val="center"/>
            <w:hideMark/>
          </w:tcPr>
          <w:p w14:paraId="2E46503F"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Șoferi (utilizatori finali)</w:t>
            </w:r>
          </w:p>
        </w:tc>
        <w:tc>
          <w:tcPr>
            <w:tcW w:w="0" w:type="auto"/>
            <w:vAlign w:val="center"/>
            <w:hideMark/>
          </w:tcPr>
          <w:p w14:paraId="5A81443F"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50–200</w:t>
            </w:r>
          </w:p>
        </w:tc>
        <w:tc>
          <w:tcPr>
            <w:tcW w:w="0" w:type="auto"/>
            <w:vAlign w:val="center"/>
            <w:hideMark/>
          </w:tcPr>
          <w:p w14:paraId="2C240A0B"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1–5</w:t>
            </w:r>
          </w:p>
        </w:tc>
        <w:tc>
          <w:tcPr>
            <w:tcW w:w="0" w:type="auto"/>
            <w:vAlign w:val="center"/>
            <w:hideMark/>
          </w:tcPr>
          <w:p w14:paraId="7DA203B6"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~100%</w:t>
            </w:r>
          </w:p>
        </w:tc>
      </w:tr>
      <w:tr w:rsidR="00A40ADD" w:rsidRPr="00A40ADD" w14:paraId="5E4B4BD5" w14:textId="77777777">
        <w:trPr>
          <w:tblCellSpacing w:w="15" w:type="dxa"/>
        </w:trPr>
        <w:tc>
          <w:tcPr>
            <w:tcW w:w="0" w:type="auto"/>
            <w:vAlign w:val="center"/>
            <w:hideMark/>
          </w:tcPr>
          <w:p w14:paraId="6F33D3D9"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Operator sistem</w:t>
            </w:r>
          </w:p>
        </w:tc>
        <w:tc>
          <w:tcPr>
            <w:tcW w:w="0" w:type="auto"/>
            <w:vAlign w:val="center"/>
            <w:hideMark/>
          </w:tcPr>
          <w:p w14:paraId="32532345"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1–3</w:t>
            </w:r>
          </w:p>
        </w:tc>
        <w:tc>
          <w:tcPr>
            <w:tcW w:w="0" w:type="auto"/>
            <w:vAlign w:val="center"/>
            <w:hideMark/>
          </w:tcPr>
          <w:p w14:paraId="3A7CD639"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1</w:t>
            </w:r>
          </w:p>
        </w:tc>
        <w:tc>
          <w:tcPr>
            <w:tcW w:w="0" w:type="auto"/>
            <w:vAlign w:val="center"/>
            <w:hideMark/>
          </w:tcPr>
          <w:p w14:paraId="62331F79"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0%</w:t>
            </w:r>
          </w:p>
        </w:tc>
      </w:tr>
      <w:tr w:rsidR="00A40ADD" w:rsidRPr="00A40ADD" w14:paraId="1B4C6196" w14:textId="77777777">
        <w:trPr>
          <w:tblCellSpacing w:w="15" w:type="dxa"/>
        </w:trPr>
        <w:tc>
          <w:tcPr>
            <w:tcW w:w="0" w:type="auto"/>
            <w:vAlign w:val="center"/>
            <w:hideMark/>
          </w:tcPr>
          <w:p w14:paraId="09A91348"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Întreținere</w:t>
            </w:r>
          </w:p>
        </w:tc>
        <w:tc>
          <w:tcPr>
            <w:tcW w:w="0" w:type="auto"/>
            <w:vAlign w:val="center"/>
            <w:hideMark/>
          </w:tcPr>
          <w:p w14:paraId="36557006"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1–2</w:t>
            </w:r>
          </w:p>
        </w:tc>
        <w:tc>
          <w:tcPr>
            <w:tcW w:w="0" w:type="auto"/>
            <w:vAlign w:val="center"/>
            <w:hideMark/>
          </w:tcPr>
          <w:p w14:paraId="06B758DF"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1</w:t>
            </w:r>
          </w:p>
        </w:tc>
        <w:tc>
          <w:tcPr>
            <w:tcW w:w="0" w:type="auto"/>
            <w:vAlign w:val="center"/>
            <w:hideMark/>
          </w:tcPr>
          <w:p w14:paraId="42D90973"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50–100%</w:t>
            </w:r>
          </w:p>
        </w:tc>
      </w:tr>
      <w:tr w:rsidR="00A40ADD" w:rsidRPr="00A40ADD" w14:paraId="38222F94" w14:textId="77777777">
        <w:trPr>
          <w:tblCellSpacing w:w="15" w:type="dxa"/>
        </w:trPr>
        <w:tc>
          <w:tcPr>
            <w:tcW w:w="0" w:type="auto"/>
            <w:vAlign w:val="center"/>
            <w:hideMark/>
          </w:tcPr>
          <w:p w14:paraId="5C48850B"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Formator/evaluator</w:t>
            </w:r>
          </w:p>
        </w:tc>
        <w:tc>
          <w:tcPr>
            <w:tcW w:w="0" w:type="auto"/>
            <w:vAlign w:val="center"/>
            <w:hideMark/>
          </w:tcPr>
          <w:p w14:paraId="6524D0C2"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1–2</w:t>
            </w:r>
          </w:p>
        </w:tc>
        <w:tc>
          <w:tcPr>
            <w:tcW w:w="0" w:type="auto"/>
            <w:vAlign w:val="center"/>
            <w:hideMark/>
          </w:tcPr>
          <w:p w14:paraId="5069938B"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1</w:t>
            </w:r>
          </w:p>
        </w:tc>
        <w:tc>
          <w:tcPr>
            <w:tcW w:w="0" w:type="auto"/>
            <w:vAlign w:val="center"/>
            <w:hideMark/>
          </w:tcPr>
          <w:p w14:paraId="7D4E1901" w14:textId="77777777" w:rsidR="00A40ADD" w:rsidRPr="00A40ADD" w:rsidRDefault="00A40ADD" w:rsidP="00A40ADD">
            <w:pPr>
              <w:rPr>
                <w:rFonts w:ascii="Times New Roman" w:hAnsi="Times New Roman"/>
                <w:sz w:val="24"/>
                <w:szCs w:val="24"/>
              </w:rPr>
            </w:pPr>
            <w:r w:rsidRPr="00A40ADD">
              <w:rPr>
                <w:rFonts w:ascii="Times New Roman" w:hAnsi="Times New Roman"/>
                <w:sz w:val="24"/>
                <w:szCs w:val="24"/>
              </w:rPr>
              <w:t>100%</w:t>
            </w:r>
          </w:p>
        </w:tc>
      </w:tr>
    </w:tbl>
    <w:p w14:paraId="1288101E" w14:textId="26B9228B" w:rsidR="00A40ADD" w:rsidRPr="00A40ADD" w:rsidRDefault="00A40ADD" w:rsidP="00A40ADD"/>
    <w:p w14:paraId="0FABCF66" w14:textId="77777777" w:rsidR="00A40ADD" w:rsidRDefault="00A40ADD" w:rsidP="00A40ADD">
      <w:pPr>
        <w:rPr>
          <w:lang w:val="ro-RO"/>
        </w:rPr>
      </w:pPr>
    </w:p>
    <w:p w14:paraId="3B6173FC" w14:textId="77777777" w:rsidR="00A40ADD" w:rsidRDefault="00A40ADD" w:rsidP="00A40ADD">
      <w:pPr>
        <w:rPr>
          <w:lang w:val="ro-RO"/>
        </w:rPr>
      </w:pPr>
    </w:p>
    <w:p w14:paraId="14633FDA" w14:textId="77777777" w:rsidR="00A40ADD" w:rsidRDefault="00A40ADD" w:rsidP="00A40ADD">
      <w:pPr>
        <w:rPr>
          <w:lang w:val="ro-RO"/>
        </w:rPr>
      </w:pPr>
    </w:p>
    <w:p w14:paraId="168B6CDB" w14:textId="77777777" w:rsidR="00A40ADD" w:rsidRDefault="00A40ADD" w:rsidP="00A40ADD">
      <w:pPr>
        <w:rPr>
          <w:lang w:val="ro-RO"/>
        </w:rPr>
      </w:pPr>
    </w:p>
    <w:p w14:paraId="104A5EC6" w14:textId="77777777" w:rsidR="00A40ADD" w:rsidRDefault="00A40ADD" w:rsidP="00A40ADD">
      <w:pPr>
        <w:rPr>
          <w:lang w:val="ro-RO"/>
        </w:rPr>
      </w:pPr>
    </w:p>
    <w:p w14:paraId="62937C3E" w14:textId="77777777" w:rsidR="008B3F72" w:rsidRDefault="008B3F72" w:rsidP="00A40ADD">
      <w:pPr>
        <w:rPr>
          <w:lang w:val="ro-RO"/>
        </w:rPr>
      </w:pPr>
    </w:p>
    <w:p w14:paraId="2E8FFC95" w14:textId="77777777" w:rsidR="00A40ADD" w:rsidRPr="00A40ADD" w:rsidRDefault="00A40ADD" w:rsidP="00A40ADD">
      <w:pPr>
        <w:rPr>
          <w:lang w:val="ro-RO"/>
        </w:rPr>
      </w:pPr>
    </w:p>
    <w:p w14:paraId="33EF4C9D" w14:textId="4CA729D1" w:rsidR="00892260" w:rsidRDefault="00892260" w:rsidP="00A40ADD">
      <w:pPr>
        <w:pStyle w:val="Heading4"/>
      </w:pPr>
      <w:bookmarkStart w:id="40" w:name="_Toc403385959"/>
      <w:bookmarkStart w:id="41" w:name="_Toc160527861"/>
      <w:r w:rsidRPr="00A114E1">
        <w:lastRenderedPageBreak/>
        <w:t>In</w:t>
      </w:r>
      <w:bookmarkEnd w:id="40"/>
      <w:r w:rsidR="00956AF4">
        <w:t>trări</w:t>
      </w:r>
      <w:bookmarkEnd w:id="41"/>
    </w:p>
    <w:p w14:paraId="361061F9" w14:textId="77777777" w:rsidR="008B3F72" w:rsidRPr="008B3F72" w:rsidRDefault="008B3F72" w:rsidP="008B3F72">
      <w:pPr>
        <w:numPr>
          <w:ilvl w:val="0"/>
          <w:numId w:val="19"/>
        </w:numPr>
        <w:tabs>
          <w:tab w:val="num" w:pos="360"/>
        </w:tabs>
        <w:rPr>
          <w:b/>
          <w:bCs/>
        </w:rPr>
      </w:pPr>
      <w:r w:rsidRPr="008B3F72">
        <w:rPr>
          <w:b/>
          <w:bCs/>
        </w:rPr>
        <w:t>1. Mijloace automate de intrare (hardware)</w:t>
      </w:r>
    </w:p>
    <w:p w14:paraId="2D8B65F3" w14:textId="77777777" w:rsidR="008B3F72" w:rsidRPr="008B3F72" w:rsidRDefault="008B3F72" w:rsidP="008B3F72">
      <w:pPr>
        <w:numPr>
          <w:ilvl w:val="0"/>
          <w:numId w:val="19"/>
        </w:numPr>
        <w:tabs>
          <w:tab w:val="num" w:pos="360"/>
        </w:tabs>
        <w:rPr>
          <w:b/>
          <w:bCs/>
        </w:rPr>
      </w:pPr>
      <w:r w:rsidRPr="008B3F72">
        <w:rPr>
          <w:b/>
          <w:bCs/>
        </w:rPr>
        <w:t>1.1 Senzori de parcare (IR / ultrasonic)</w:t>
      </w:r>
    </w:p>
    <w:p w14:paraId="57D2E29C" w14:textId="77777777" w:rsidR="008B3F72" w:rsidRPr="008B3F72" w:rsidRDefault="008B3F72" w:rsidP="008B3F72">
      <w:pPr>
        <w:numPr>
          <w:ilvl w:val="0"/>
          <w:numId w:val="170"/>
        </w:numPr>
      </w:pPr>
      <w:r w:rsidRPr="008B3F72">
        <w:t xml:space="preserve">Tip intrare: semnal digital </w:t>
      </w:r>
    </w:p>
    <w:p w14:paraId="504C5183" w14:textId="77777777" w:rsidR="008B3F72" w:rsidRPr="008B3F72" w:rsidRDefault="008B3F72" w:rsidP="008B3F72">
      <w:pPr>
        <w:numPr>
          <w:ilvl w:val="0"/>
          <w:numId w:val="170"/>
        </w:numPr>
      </w:pPr>
      <w:r w:rsidRPr="008B3F72">
        <w:t xml:space="preserve">Rol: detectarea vehiculelor la intrare și în locurile de parcare </w:t>
      </w:r>
    </w:p>
    <w:p w14:paraId="1ADFFC70" w14:textId="77777777" w:rsidR="008B3F72" w:rsidRPr="008B3F72" w:rsidRDefault="008B3F72" w:rsidP="008B3F72">
      <w:pPr>
        <w:numPr>
          <w:ilvl w:val="0"/>
          <w:numId w:val="170"/>
        </w:numPr>
      </w:pPr>
      <w:r w:rsidRPr="008B3F72">
        <w:t xml:space="preserve">Flux de date: senzor → Arduino Mega → logică parcare </w:t>
      </w:r>
    </w:p>
    <w:p w14:paraId="1DE4131B" w14:textId="77777777" w:rsidR="008B3F72" w:rsidRPr="008B3F72" w:rsidRDefault="008B3F72" w:rsidP="008B3F72">
      <w:pPr>
        <w:numPr>
          <w:ilvl w:val="0"/>
          <w:numId w:val="19"/>
        </w:numPr>
        <w:tabs>
          <w:tab w:val="num" w:pos="360"/>
        </w:tabs>
        <w:rPr>
          <w:b/>
          <w:bCs/>
        </w:rPr>
      </w:pPr>
      <w:r w:rsidRPr="008B3F72">
        <w:rPr>
          <w:b/>
          <w:bCs/>
        </w:rPr>
        <w:t>1.2 Senzor de gaz (MQ-2)</w:t>
      </w:r>
    </w:p>
    <w:p w14:paraId="51BDB20C" w14:textId="77777777" w:rsidR="008B3F72" w:rsidRPr="008B3F72" w:rsidRDefault="008B3F72" w:rsidP="008B3F72">
      <w:pPr>
        <w:numPr>
          <w:ilvl w:val="0"/>
          <w:numId w:val="171"/>
        </w:numPr>
      </w:pPr>
      <w:r w:rsidRPr="008B3F72">
        <w:t xml:space="preserve">Tip intrare: semnal analogic (ADC) </w:t>
      </w:r>
    </w:p>
    <w:p w14:paraId="75645BE2" w14:textId="77777777" w:rsidR="008B3F72" w:rsidRPr="008B3F72" w:rsidRDefault="008B3F72" w:rsidP="008B3F72">
      <w:pPr>
        <w:numPr>
          <w:ilvl w:val="0"/>
          <w:numId w:val="171"/>
        </w:numPr>
      </w:pPr>
      <w:r w:rsidRPr="008B3F72">
        <w:t xml:space="preserve">Rol: detectarea situațiilor de risc </w:t>
      </w:r>
    </w:p>
    <w:p w14:paraId="2625F207" w14:textId="77777777" w:rsidR="008B3F72" w:rsidRPr="008B3F72" w:rsidRDefault="008B3F72" w:rsidP="008B3F72">
      <w:pPr>
        <w:numPr>
          <w:ilvl w:val="0"/>
          <w:numId w:val="171"/>
        </w:numPr>
      </w:pPr>
      <w:r w:rsidRPr="008B3F72">
        <w:t xml:space="preserve">Conversie: valoare analogică → stare logică (0/1) </w:t>
      </w:r>
    </w:p>
    <w:p w14:paraId="18C2B303" w14:textId="5B86BA52" w:rsidR="008B3F72" w:rsidRPr="008B3F72" w:rsidRDefault="008B3F72" w:rsidP="008B3F72"/>
    <w:p w14:paraId="005A43F9" w14:textId="77777777" w:rsidR="008B3F72" w:rsidRPr="008B3F72" w:rsidRDefault="008B3F72" w:rsidP="008B3F72">
      <w:pPr>
        <w:numPr>
          <w:ilvl w:val="0"/>
          <w:numId w:val="19"/>
        </w:numPr>
        <w:tabs>
          <w:tab w:val="num" w:pos="360"/>
        </w:tabs>
        <w:rPr>
          <w:b/>
          <w:bCs/>
        </w:rPr>
      </w:pPr>
      <w:r w:rsidRPr="008B3F72">
        <w:rPr>
          <w:b/>
          <w:bCs/>
        </w:rPr>
        <w:t>2. Mijloace manuale de intrare (utilizator)</w:t>
      </w:r>
    </w:p>
    <w:p w14:paraId="21EE5EAE" w14:textId="77777777" w:rsidR="008B3F72" w:rsidRPr="008B3F72" w:rsidRDefault="008B3F72" w:rsidP="008B3F72">
      <w:pPr>
        <w:numPr>
          <w:ilvl w:val="0"/>
          <w:numId w:val="19"/>
        </w:numPr>
        <w:tabs>
          <w:tab w:val="num" w:pos="360"/>
        </w:tabs>
        <w:rPr>
          <w:b/>
          <w:bCs/>
        </w:rPr>
      </w:pPr>
      <w:r w:rsidRPr="008B3F72">
        <w:rPr>
          <w:b/>
          <w:bCs/>
        </w:rPr>
        <w:t>2.1 Interfață aplicație Android (GUI)</w:t>
      </w:r>
    </w:p>
    <w:p w14:paraId="50B30E08" w14:textId="77777777" w:rsidR="008B3F72" w:rsidRPr="008B3F72" w:rsidRDefault="008B3F72" w:rsidP="008B3F72">
      <w:r w:rsidRPr="008B3F72">
        <w:t>Aplicația mobilă reprezintă principalul mijloc de interacțiune al utilizatorului.</w:t>
      </w:r>
    </w:p>
    <w:p w14:paraId="002E2273" w14:textId="77777777" w:rsidR="008B3F72" w:rsidRPr="008B3F72" w:rsidRDefault="008B3F72" w:rsidP="008B3F72">
      <w:pPr>
        <w:numPr>
          <w:ilvl w:val="0"/>
          <w:numId w:val="19"/>
        </w:numPr>
        <w:tabs>
          <w:tab w:val="num" w:pos="360"/>
        </w:tabs>
        <w:rPr>
          <w:b/>
          <w:bCs/>
        </w:rPr>
      </w:pPr>
      <w:r w:rsidRPr="008B3F72">
        <w:rPr>
          <w:b/>
          <w:bCs/>
        </w:rPr>
        <w:t>Ecran principal (Main Screen)</w:t>
      </w:r>
    </w:p>
    <w:p w14:paraId="04EC4B94" w14:textId="77777777" w:rsidR="008B3F72" w:rsidRPr="008B3F72" w:rsidRDefault="008B3F72" w:rsidP="008B3F72">
      <w:r w:rsidRPr="008B3F72">
        <w:t>Elemente:</w:t>
      </w:r>
    </w:p>
    <w:p w14:paraId="781C3046" w14:textId="77777777" w:rsidR="008B3F72" w:rsidRPr="008B3F72" w:rsidRDefault="008B3F72" w:rsidP="008B3F72">
      <w:pPr>
        <w:numPr>
          <w:ilvl w:val="0"/>
          <w:numId w:val="172"/>
        </w:numPr>
      </w:pPr>
      <w:r w:rsidRPr="008B3F72">
        <w:t xml:space="preserve">Status parcare (FREE / FULL) </w:t>
      </w:r>
    </w:p>
    <w:p w14:paraId="6C74EEE4" w14:textId="77777777" w:rsidR="008B3F72" w:rsidRPr="008B3F72" w:rsidRDefault="008B3F72" w:rsidP="008B3F72">
      <w:pPr>
        <w:numPr>
          <w:ilvl w:val="0"/>
          <w:numId w:val="172"/>
        </w:numPr>
      </w:pPr>
      <w:r w:rsidRPr="008B3F72">
        <w:t xml:space="preserve">Număr locuri disponibile </w:t>
      </w:r>
    </w:p>
    <w:p w14:paraId="5CFD8575" w14:textId="77777777" w:rsidR="008B3F72" w:rsidRPr="008B3F72" w:rsidRDefault="008B3F72" w:rsidP="008B3F72">
      <w:pPr>
        <w:numPr>
          <w:ilvl w:val="0"/>
          <w:numId w:val="172"/>
        </w:numPr>
      </w:pPr>
      <w:r w:rsidRPr="008B3F72">
        <w:t xml:space="preserve">Indicator stare conexiune Bluetooth </w:t>
      </w:r>
    </w:p>
    <w:p w14:paraId="04F5B140" w14:textId="77777777" w:rsidR="008B3F72" w:rsidRPr="008B3F72" w:rsidRDefault="008B3F72" w:rsidP="008B3F72">
      <w:pPr>
        <w:numPr>
          <w:ilvl w:val="0"/>
          <w:numId w:val="19"/>
        </w:numPr>
        <w:tabs>
          <w:tab w:val="num" w:pos="360"/>
        </w:tabs>
        <w:rPr>
          <w:b/>
          <w:bCs/>
        </w:rPr>
      </w:pPr>
      <w:r w:rsidRPr="008B3F72">
        <w:rPr>
          <w:b/>
          <w:bCs/>
        </w:rPr>
        <w:t>Ecran conexiune Bluetooth</w:t>
      </w:r>
    </w:p>
    <w:p w14:paraId="609D8C43" w14:textId="77777777" w:rsidR="008B3F72" w:rsidRPr="008B3F72" w:rsidRDefault="008B3F72" w:rsidP="008B3F72">
      <w:r w:rsidRPr="008B3F72">
        <w:t>Elemente:</w:t>
      </w:r>
    </w:p>
    <w:p w14:paraId="171AC008" w14:textId="77777777" w:rsidR="008B3F72" w:rsidRPr="008B3F72" w:rsidRDefault="008B3F72" w:rsidP="008B3F72">
      <w:pPr>
        <w:numPr>
          <w:ilvl w:val="0"/>
          <w:numId w:val="173"/>
        </w:numPr>
      </w:pPr>
      <w:r w:rsidRPr="008B3F72">
        <w:t xml:space="preserve">listă dispozitive HC-05 </w:t>
      </w:r>
    </w:p>
    <w:p w14:paraId="7845B6A3" w14:textId="77777777" w:rsidR="008B3F72" w:rsidRPr="008B3F72" w:rsidRDefault="008B3F72" w:rsidP="008B3F72">
      <w:pPr>
        <w:numPr>
          <w:ilvl w:val="0"/>
          <w:numId w:val="173"/>
        </w:numPr>
      </w:pPr>
      <w:r w:rsidRPr="008B3F72">
        <w:t xml:space="preserve">buton „Connect” </w:t>
      </w:r>
    </w:p>
    <w:p w14:paraId="257C9336" w14:textId="77777777" w:rsidR="008B3F72" w:rsidRPr="008B3F72" w:rsidRDefault="008B3F72" w:rsidP="008B3F72">
      <w:pPr>
        <w:numPr>
          <w:ilvl w:val="0"/>
          <w:numId w:val="173"/>
        </w:numPr>
      </w:pPr>
      <w:r w:rsidRPr="008B3F72">
        <w:t xml:space="preserve">status conectare </w:t>
      </w:r>
    </w:p>
    <w:p w14:paraId="37284C2B" w14:textId="26B942B6" w:rsidR="008B3F72" w:rsidRPr="008B3F72" w:rsidRDefault="008B3F72" w:rsidP="008B3F72"/>
    <w:p w14:paraId="1FFEE763" w14:textId="77777777" w:rsidR="008B3F72" w:rsidRPr="008B3F72" w:rsidRDefault="008B3F72" w:rsidP="008B3F72">
      <w:pPr>
        <w:numPr>
          <w:ilvl w:val="0"/>
          <w:numId w:val="19"/>
        </w:numPr>
        <w:tabs>
          <w:tab w:val="num" w:pos="360"/>
        </w:tabs>
        <w:rPr>
          <w:b/>
          <w:bCs/>
        </w:rPr>
      </w:pPr>
      <w:r w:rsidRPr="008B3F72">
        <w:rPr>
          <w:b/>
          <w:bCs/>
        </w:rPr>
        <w:t>3. Mapare către fluxuri de 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855"/>
        <w:gridCol w:w="3487"/>
      </w:tblGrid>
      <w:tr w:rsidR="008B3F72" w:rsidRPr="008B3F72" w14:paraId="01AEE8AB" w14:textId="77777777">
        <w:trPr>
          <w:tblHeader/>
          <w:tblCellSpacing w:w="15" w:type="dxa"/>
        </w:trPr>
        <w:tc>
          <w:tcPr>
            <w:tcW w:w="0" w:type="auto"/>
            <w:vAlign w:val="center"/>
            <w:hideMark/>
          </w:tcPr>
          <w:p w14:paraId="10FF8BAC" w14:textId="77777777" w:rsidR="008B3F72" w:rsidRPr="008B3F72" w:rsidRDefault="008B3F72" w:rsidP="008B3F72">
            <w:pPr>
              <w:rPr>
                <w:b/>
                <w:bCs/>
              </w:rPr>
            </w:pPr>
            <w:r w:rsidRPr="008B3F72">
              <w:rPr>
                <w:b/>
                <w:bCs/>
              </w:rPr>
              <w:t>Intrare</w:t>
            </w:r>
          </w:p>
        </w:tc>
        <w:tc>
          <w:tcPr>
            <w:tcW w:w="0" w:type="auto"/>
            <w:vAlign w:val="center"/>
            <w:hideMark/>
          </w:tcPr>
          <w:p w14:paraId="369DFCA2" w14:textId="77777777" w:rsidR="008B3F72" w:rsidRPr="008B3F72" w:rsidRDefault="008B3F72" w:rsidP="008B3F72">
            <w:pPr>
              <w:rPr>
                <w:b/>
                <w:bCs/>
              </w:rPr>
            </w:pPr>
            <w:r w:rsidRPr="008B3F72">
              <w:rPr>
                <w:b/>
                <w:bCs/>
              </w:rPr>
              <w:t>Tip</w:t>
            </w:r>
          </w:p>
        </w:tc>
        <w:tc>
          <w:tcPr>
            <w:tcW w:w="0" w:type="auto"/>
            <w:vAlign w:val="center"/>
            <w:hideMark/>
          </w:tcPr>
          <w:p w14:paraId="65F1A0B3" w14:textId="77777777" w:rsidR="008B3F72" w:rsidRPr="008B3F72" w:rsidRDefault="008B3F72" w:rsidP="008B3F72">
            <w:pPr>
              <w:rPr>
                <w:b/>
                <w:bCs/>
              </w:rPr>
            </w:pPr>
            <w:r w:rsidRPr="008B3F72">
              <w:rPr>
                <w:b/>
                <w:bCs/>
              </w:rPr>
              <w:t>Flux de date</w:t>
            </w:r>
          </w:p>
        </w:tc>
      </w:tr>
      <w:tr w:rsidR="008B3F72" w:rsidRPr="008B3F72" w14:paraId="4DC17822" w14:textId="77777777">
        <w:trPr>
          <w:tblCellSpacing w:w="15" w:type="dxa"/>
        </w:trPr>
        <w:tc>
          <w:tcPr>
            <w:tcW w:w="0" w:type="auto"/>
            <w:vAlign w:val="center"/>
            <w:hideMark/>
          </w:tcPr>
          <w:p w14:paraId="2E20A258" w14:textId="77777777" w:rsidR="008B3F72" w:rsidRPr="008B3F72" w:rsidRDefault="008B3F72" w:rsidP="008B3F72">
            <w:r w:rsidRPr="008B3F72">
              <w:t>Senzor IR</w:t>
            </w:r>
          </w:p>
        </w:tc>
        <w:tc>
          <w:tcPr>
            <w:tcW w:w="0" w:type="auto"/>
            <w:vAlign w:val="center"/>
            <w:hideMark/>
          </w:tcPr>
          <w:p w14:paraId="3500C29E" w14:textId="77777777" w:rsidR="008B3F72" w:rsidRPr="008B3F72" w:rsidRDefault="008B3F72" w:rsidP="008B3F72">
            <w:r w:rsidRPr="008B3F72">
              <w:t>automat</w:t>
            </w:r>
          </w:p>
        </w:tc>
        <w:tc>
          <w:tcPr>
            <w:tcW w:w="0" w:type="auto"/>
            <w:vAlign w:val="center"/>
            <w:hideMark/>
          </w:tcPr>
          <w:p w14:paraId="7936FE2A" w14:textId="77777777" w:rsidR="008B3F72" w:rsidRPr="008B3F72" w:rsidRDefault="008B3F72" w:rsidP="008B3F72">
            <w:r w:rsidRPr="008B3F72">
              <w:t>Detectare vehicul → Arduino</w:t>
            </w:r>
          </w:p>
        </w:tc>
      </w:tr>
      <w:tr w:rsidR="008B3F72" w:rsidRPr="008B3F72" w14:paraId="39927F84" w14:textId="77777777">
        <w:trPr>
          <w:tblCellSpacing w:w="15" w:type="dxa"/>
        </w:trPr>
        <w:tc>
          <w:tcPr>
            <w:tcW w:w="0" w:type="auto"/>
            <w:vAlign w:val="center"/>
            <w:hideMark/>
          </w:tcPr>
          <w:p w14:paraId="122A9954" w14:textId="77777777" w:rsidR="008B3F72" w:rsidRPr="008B3F72" w:rsidRDefault="008B3F72" w:rsidP="008B3F72">
            <w:r w:rsidRPr="008B3F72">
              <w:t>Senzor gaz</w:t>
            </w:r>
          </w:p>
        </w:tc>
        <w:tc>
          <w:tcPr>
            <w:tcW w:w="0" w:type="auto"/>
            <w:vAlign w:val="center"/>
            <w:hideMark/>
          </w:tcPr>
          <w:p w14:paraId="0748F15A" w14:textId="77777777" w:rsidR="008B3F72" w:rsidRPr="008B3F72" w:rsidRDefault="008B3F72" w:rsidP="008B3F72">
            <w:r w:rsidRPr="008B3F72">
              <w:t>automat</w:t>
            </w:r>
          </w:p>
        </w:tc>
        <w:tc>
          <w:tcPr>
            <w:tcW w:w="0" w:type="auto"/>
            <w:vAlign w:val="center"/>
            <w:hideMark/>
          </w:tcPr>
          <w:p w14:paraId="145FC843" w14:textId="77777777" w:rsidR="008B3F72" w:rsidRPr="008B3F72" w:rsidRDefault="008B3F72" w:rsidP="008B3F72">
            <w:r w:rsidRPr="008B3F72">
              <w:t>Alertă → Arduino → buzzer + app</w:t>
            </w:r>
          </w:p>
        </w:tc>
      </w:tr>
      <w:tr w:rsidR="008B3F72" w:rsidRPr="008B3F72" w14:paraId="23F114F8" w14:textId="77777777">
        <w:trPr>
          <w:tblCellSpacing w:w="15" w:type="dxa"/>
        </w:trPr>
        <w:tc>
          <w:tcPr>
            <w:tcW w:w="0" w:type="auto"/>
            <w:vAlign w:val="center"/>
            <w:hideMark/>
          </w:tcPr>
          <w:p w14:paraId="4432C83D" w14:textId="77777777" w:rsidR="008B3F72" w:rsidRPr="008B3F72" w:rsidRDefault="008B3F72" w:rsidP="008B3F72">
            <w:r w:rsidRPr="008B3F72">
              <w:t>Buton Connect</w:t>
            </w:r>
          </w:p>
        </w:tc>
        <w:tc>
          <w:tcPr>
            <w:tcW w:w="0" w:type="auto"/>
            <w:vAlign w:val="center"/>
            <w:hideMark/>
          </w:tcPr>
          <w:p w14:paraId="6B38AB77" w14:textId="77777777" w:rsidR="008B3F72" w:rsidRPr="008B3F72" w:rsidRDefault="008B3F72" w:rsidP="008B3F72">
            <w:r w:rsidRPr="008B3F72">
              <w:t>manual</w:t>
            </w:r>
          </w:p>
        </w:tc>
        <w:tc>
          <w:tcPr>
            <w:tcW w:w="0" w:type="auto"/>
            <w:vAlign w:val="center"/>
            <w:hideMark/>
          </w:tcPr>
          <w:p w14:paraId="7816F63A" w14:textId="77777777" w:rsidR="008B3F72" w:rsidRPr="008B3F72" w:rsidRDefault="008B3F72" w:rsidP="008B3F72">
            <w:r w:rsidRPr="008B3F72">
              <w:t>Android → HC-05</w:t>
            </w:r>
          </w:p>
        </w:tc>
      </w:tr>
      <w:tr w:rsidR="008B3F72" w:rsidRPr="008B3F72" w14:paraId="0C18F0D6" w14:textId="77777777">
        <w:trPr>
          <w:tblCellSpacing w:w="15" w:type="dxa"/>
        </w:trPr>
        <w:tc>
          <w:tcPr>
            <w:tcW w:w="0" w:type="auto"/>
            <w:vAlign w:val="center"/>
            <w:hideMark/>
          </w:tcPr>
          <w:p w14:paraId="72BE3858" w14:textId="77777777" w:rsidR="008B3F72" w:rsidRPr="008B3F72" w:rsidRDefault="008B3F72" w:rsidP="008B3F72">
            <w:r w:rsidRPr="008B3F72">
              <w:t>Date parcare</w:t>
            </w:r>
          </w:p>
        </w:tc>
        <w:tc>
          <w:tcPr>
            <w:tcW w:w="0" w:type="auto"/>
            <w:vAlign w:val="center"/>
            <w:hideMark/>
          </w:tcPr>
          <w:p w14:paraId="06848866" w14:textId="77777777" w:rsidR="008B3F72" w:rsidRPr="008B3F72" w:rsidRDefault="008B3F72" w:rsidP="008B3F72">
            <w:r w:rsidRPr="008B3F72">
              <w:t>automat</w:t>
            </w:r>
          </w:p>
        </w:tc>
        <w:tc>
          <w:tcPr>
            <w:tcW w:w="0" w:type="auto"/>
            <w:vAlign w:val="center"/>
            <w:hideMark/>
          </w:tcPr>
          <w:p w14:paraId="2571716C" w14:textId="77777777" w:rsidR="008B3F72" w:rsidRPr="008B3F72" w:rsidRDefault="008B3F72" w:rsidP="008B3F72">
            <w:r w:rsidRPr="008B3F72">
              <w:t>Arduino → Bluetooth → Android UI</w:t>
            </w:r>
          </w:p>
        </w:tc>
      </w:tr>
    </w:tbl>
    <w:p w14:paraId="33DC08DA" w14:textId="77777777" w:rsidR="008B3F72" w:rsidRPr="008B3F72" w:rsidRDefault="008B3F72" w:rsidP="008B3F72">
      <w:r w:rsidRPr="008B3F72">
        <w:pict w14:anchorId="063EE9BA">
          <v:rect id="_x0000_i3161" style="width:0;height:1.5pt" o:hralign="center" o:hrstd="t" o:hr="t" fillcolor="#a0a0a0" stroked="f"/>
        </w:pict>
      </w:r>
    </w:p>
    <w:p w14:paraId="1B4C5523" w14:textId="77777777" w:rsidR="008B3F72" w:rsidRPr="008B3F72" w:rsidRDefault="008B3F72" w:rsidP="008B3F72">
      <w:pPr>
        <w:numPr>
          <w:ilvl w:val="0"/>
          <w:numId w:val="19"/>
        </w:numPr>
        <w:tabs>
          <w:tab w:val="num" w:pos="360"/>
        </w:tabs>
        <w:rPr>
          <w:b/>
          <w:bCs/>
        </w:rPr>
      </w:pPr>
      <w:r w:rsidRPr="008B3F72">
        <w:rPr>
          <w:b/>
          <w:bCs/>
        </w:rPr>
        <w:lastRenderedPageBreak/>
        <w:t>4. Elementele de date și validare</w:t>
      </w:r>
    </w:p>
    <w:p w14:paraId="5A6ACD32" w14:textId="77777777" w:rsidR="008B3F72" w:rsidRPr="008B3F72" w:rsidRDefault="008B3F72" w:rsidP="008B3F72">
      <w:pPr>
        <w:numPr>
          <w:ilvl w:val="0"/>
          <w:numId w:val="19"/>
        </w:numPr>
        <w:tabs>
          <w:tab w:val="num" w:pos="360"/>
        </w:tabs>
        <w:rPr>
          <w:b/>
          <w:bCs/>
        </w:rPr>
      </w:pPr>
      <w:r w:rsidRPr="008B3F72">
        <w:rPr>
          <w:b/>
          <w:bCs/>
        </w:rPr>
        <w:t>4.1 free_spaces</w:t>
      </w:r>
    </w:p>
    <w:p w14:paraId="4E4EDAD1" w14:textId="77777777" w:rsidR="008B3F72" w:rsidRPr="008B3F72" w:rsidRDefault="008B3F72" w:rsidP="008B3F72">
      <w:pPr>
        <w:numPr>
          <w:ilvl w:val="0"/>
          <w:numId w:val="174"/>
        </w:numPr>
      </w:pPr>
      <w:r w:rsidRPr="008B3F72">
        <w:t xml:space="preserve">Tip: integer </w:t>
      </w:r>
    </w:p>
    <w:p w14:paraId="422D7418" w14:textId="77777777" w:rsidR="008B3F72" w:rsidRPr="008B3F72" w:rsidRDefault="008B3F72" w:rsidP="008B3F72">
      <w:pPr>
        <w:numPr>
          <w:ilvl w:val="0"/>
          <w:numId w:val="174"/>
        </w:numPr>
      </w:pPr>
      <w:r w:rsidRPr="008B3F72">
        <w:t xml:space="preserve">Interval: 0 – total_spaces </w:t>
      </w:r>
    </w:p>
    <w:p w14:paraId="64CB9355" w14:textId="77777777" w:rsidR="008B3F72" w:rsidRPr="008B3F72" w:rsidRDefault="008B3F72" w:rsidP="008B3F72">
      <w:pPr>
        <w:numPr>
          <w:ilvl w:val="0"/>
          <w:numId w:val="174"/>
        </w:numPr>
      </w:pPr>
      <w:r w:rsidRPr="008B3F72">
        <w:t xml:space="preserve">Obligatoriu: da </w:t>
      </w:r>
    </w:p>
    <w:p w14:paraId="70E0232E" w14:textId="77777777" w:rsidR="008B3F72" w:rsidRPr="008B3F72" w:rsidRDefault="008B3F72" w:rsidP="008B3F72">
      <w:pPr>
        <w:numPr>
          <w:ilvl w:val="0"/>
          <w:numId w:val="174"/>
        </w:numPr>
      </w:pPr>
      <w:r w:rsidRPr="008B3F72">
        <w:t xml:space="preserve">Validare: numeric, ≥ 0 </w:t>
      </w:r>
    </w:p>
    <w:p w14:paraId="61B28CDA" w14:textId="77777777" w:rsidR="008B3F72" w:rsidRPr="008B3F72" w:rsidRDefault="008B3F72" w:rsidP="008B3F72">
      <w:pPr>
        <w:numPr>
          <w:ilvl w:val="0"/>
          <w:numId w:val="19"/>
        </w:numPr>
        <w:tabs>
          <w:tab w:val="num" w:pos="360"/>
        </w:tabs>
        <w:rPr>
          <w:b/>
          <w:bCs/>
        </w:rPr>
      </w:pPr>
      <w:r w:rsidRPr="008B3F72">
        <w:rPr>
          <w:b/>
          <w:bCs/>
        </w:rPr>
        <w:t>4.2 parking_status</w:t>
      </w:r>
    </w:p>
    <w:p w14:paraId="19D26BD4" w14:textId="77777777" w:rsidR="008B3F72" w:rsidRPr="008B3F72" w:rsidRDefault="008B3F72" w:rsidP="008B3F72">
      <w:pPr>
        <w:numPr>
          <w:ilvl w:val="0"/>
          <w:numId w:val="175"/>
        </w:numPr>
      </w:pPr>
      <w:r w:rsidRPr="008B3F72">
        <w:t xml:space="preserve">Tip: string </w:t>
      </w:r>
    </w:p>
    <w:p w14:paraId="387F5552" w14:textId="77777777" w:rsidR="008B3F72" w:rsidRPr="008B3F72" w:rsidRDefault="008B3F72" w:rsidP="008B3F72">
      <w:pPr>
        <w:numPr>
          <w:ilvl w:val="0"/>
          <w:numId w:val="175"/>
        </w:numPr>
      </w:pPr>
      <w:r w:rsidRPr="008B3F72">
        <w:t xml:space="preserve">Valori permise: FREE, FULL </w:t>
      </w:r>
    </w:p>
    <w:p w14:paraId="07F8F233" w14:textId="77777777" w:rsidR="008B3F72" w:rsidRPr="008B3F72" w:rsidRDefault="008B3F72" w:rsidP="008B3F72">
      <w:pPr>
        <w:numPr>
          <w:ilvl w:val="0"/>
          <w:numId w:val="175"/>
        </w:numPr>
      </w:pPr>
      <w:r w:rsidRPr="008B3F72">
        <w:t xml:space="preserve">Obligatoriu: da </w:t>
      </w:r>
    </w:p>
    <w:p w14:paraId="747045F9" w14:textId="77777777" w:rsidR="008B3F72" w:rsidRPr="008B3F72" w:rsidRDefault="008B3F72" w:rsidP="008B3F72">
      <w:pPr>
        <w:numPr>
          <w:ilvl w:val="0"/>
          <w:numId w:val="19"/>
        </w:numPr>
        <w:tabs>
          <w:tab w:val="num" w:pos="360"/>
        </w:tabs>
        <w:rPr>
          <w:b/>
          <w:bCs/>
        </w:rPr>
      </w:pPr>
      <w:r w:rsidRPr="008B3F72">
        <w:rPr>
          <w:b/>
          <w:bCs/>
        </w:rPr>
        <w:t>4.3 gas_alert</w:t>
      </w:r>
    </w:p>
    <w:p w14:paraId="12394B2F" w14:textId="77777777" w:rsidR="008B3F72" w:rsidRPr="008B3F72" w:rsidRDefault="008B3F72" w:rsidP="008B3F72">
      <w:pPr>
        <w:numPr>
          <w:ilvl w:val="0"/>
          <w:numId w:val="176"/>
        </w:numPr>
      </w:pPr>
      <w:r w:rsidRPr="008B3F72">
        <w:t xml:space="preserve">Tip: boolean </w:t>
      </w:r>
    </w:p>
    <w:p w14:paraId="3B0608F1" w14:textId="77777777" w:rsidR="008B3F72" w:rsidRPr="008B3F72" w:rsidRDefault="008B3F72" w:rsidP="008B3F72">
      <w:pPr>
        <w:numPr>
          <w:ilvl w:val="0"/>
          <w:numId w:val="176"/>
        </w:numPr>
      </w:pPr>
      <w:r w:rsidRPr="008B3F72">
        <w:t xml:space="preserve">Valori: 0 / 1 </w:t>
      </w:r>
    </w:p>
    <w:p w14:paraId="7191C83C" w14:textId="77777777" w:rsidR="008B3F72" w:rsidRPr="008B3F72" w:rsidRDefault="008B3F72" w:rsidP="008B3F72">
      <w:pPr>
        <w:numPr>
          <w:ilvl w:val="0"/>
          <w:numId w:val="176"/>
        </w:numPr>
      </w:pPr>
      <w:r w:rsidRPr="008B3F72">
        <w:t xml:space="preserve">Obligatoriu: da </w:t>
      </w:r>
    </w:p>
    <w:p w14:paraId="00BB98F7" w14:textId="77777777" w:rsidR="008B3F72" w:rsidRPr="008B3F72" w:rsidRDefault="008B3F72" w:rsidP="008B3F72">
      <w:pPr>
        <w:numPr>
          <w:ilvl w:val="0"/>
          <w:numId w:val="19"/>
        </w:numPr>
        <w:tabs>
          <w:tab w:val="num" w:pos="360"/>
        </w:tabs>
        <w:rPr>
          <w:b/>
          <w:bCs/>
        </w:rPr>
      </w:pPr>
      <w:r w:rsidRPr="008B3F72">
        <w:rPr>
          <w:b/>
          <w:bCs/>
        </w:rPr>
        <w:t>4.4 bluetooth_device</w:t>
      </w:r>
    </w:p>
    <w:p w14:paraId="37E7F640" w14:textId="77777777" w:rsidR="008B3F72" w:rsidRPr="008B3F72" w:rsidRDefault="008B3F72" w:rsidP="008B3F72">
      <w:pPr>
        <w:numPr>
          <w:ilvl w:val="0"/>
          <w:numId w:val="177"/>
        </w:numPr>
      </w:pPr>
      <w:r w:rsidRPr="008B3F72">
        <w:t xml:space="preserve">Tip: string </w:t>
      </w:r>
    </w:p>
    <w:p w14:paraId="58DEC9C5" w14:textId="77777777" w:rsidR="008B3F72" w:rsidRPr="008B3F72" w:rsidRDefault="008B3F72" w:rsidP="008B3F72">
      <w:pPr>
        <w:numPr>
          <w:ilvl w:val="0"/>
          <w:numId w:val="177"/>
        </w:numPr>
      </w:pPr>
      <w:r w:rsidRPr="008B3F72">
        <w:t xml:space="preserve">Lungime: 5–20 caractere </w:t>
      </w:r>
    </w:p>
    <w:p w14:paraId="75EF6BAC" w14:textId="77777777" w:rsidR="008B3F72" w:rsidRPr="008B3F72" w:rsidRDefault="008B3F72" w:rsidP="008B3F72">
      <w:pPr>
        <w:numPr>
          <w:ilvl w:val="0"/>
          <w:numId w:val="177"/>
        </w:numPr>
      </w:pPr>
      <w:r w:rsidRPr="008B3F72">
        <w:t xml:space="preserve">Obligatoriu: da </w:t>
      </w:r>
    </w:p>
    <w:p w14:paraId="7D028EE8" w14:textId="4540FBF1" w:rsidR="008B3F72" w:rsidRPr="008B3F72" w:rsidRDefault="008B3F72" w:rsidP="008B3F72"/>
    <w:p w14:paraId="663149FF" w14:textId="77777777" w:rsidR="008B3F72" w:rsidRPr="008B3F72" w:rsidRDefault="008B3F72" w:rsidP="008B3F72">
      <w:pPr>
        <w:numPr>
          <w:ilvl w:val="0"/>
          <w:numId w:val="19"/>
        </w:numPr>
        <w:tabs>
          <w:tab w:val="num" w:pos="360"/>
        </w:tabs>
        <w:rPr>
          <w:b/>
          <w:bCs/>
        </w:rPr>
      </w:pPr>
      <w:r w:rsidRPr="008B3F72">
        <w:rPr>
          <w:b/>
          <w:bCs/>
        </w:rPr>
        <w:t>5. Controale de validare a datelor</w:t>
      </w:r>
    </w:p>
    <w:p w14:paraId="0BF0B540" w14:textId="77777777" w:rsidR="008B3F72" w:rsidRPr="008B3F72" w:rsidRDefault="008B3F72" w:rsidP="008B3F72">
      <w:pPr>
        <w:numPr>
          <w:ilvl w:val="0"/>
          <w:numId w:val="178"/>
        </w:numPr>
      </w:pPr>
      <w:r w:rsidRPr="008B3F72">
        <w:t xml:space="preserve">verificare interval numeric pentru free_spaces </w:t>
      </w:r>
    </w:p>
    <w:p w14:paraId="2C660429" w14:textId="77777777" w:rsidR="008B3F72" w:rsidRPr="008B3F72" w:rsidRDefault="008B3F72" w:rsidP="008B3F72">
      <w:pPr>
        <w:numPr>
          <w:ilvl w:val="0"/>
          <w:numId w:val="178"/>
        </w:numPr>
      </w:pPr>
      <w:r w:rsidRPr="008B3F72">
        <w:t xml:space="preserve">validare format mesaje Bluetooth (KEY:VALUE) </w:t>
      </w:r>
    </w:p>
    <w:p w14:paraId="60BA5D4D" w14:textId="77777777" w:rsidR="008B3F72" w:rsidRPr="008B3F72" w:rsidRDefault="008B3F72" w:rsidP="008B3F72">
      <w:pPr>
        <w:numPr>
          <w:ilvl w:val="0"/>
          <w:numId w:val="178"/>
        </w:numPr>
      </w:pPr>
      <w:r w:rsidRPr="008B3F72">
        <w:t xml:space="preserve">verificare conexiune Bluetooth activă înainte de recepție </w:t>
      </w:r>
    </w:p>
    <w:p w14:paraId="689A4CF4" w14:textId="77777777" w:rsidR="008B3F72" w:rsidRPr="008B3F72" w:rsidRDefault="008B3F72" w:rsidP="008B3F72">
      <w:pPr>
        <w:numPr>
          <w:ilvl w:val="0"/>
          <w:numId w:val="178"/>
        </w:numPr>
      </w:pPr>
      <w:r w:rsidRPr="008B3F72">
        <w:t xml:space="preserve">ignorarea valorilor invalide sau incomplete </w:t>
      </w:r>
    </w:p>
    <w:p w14:paraId="028721C2" w14:textId="77777777" w:rsidR="008B3F72" w:rsidRPr="008B3F72" w:rsidRDefault="008B3F72" w:rsidP="008B3F72">
      <w:pPr>
        <w:numPr>
          <w:ilvl w:val="0"/>
          <w:numId w:val="178"/>
        </w:numPr>
      </w:pPr>
      <w:r w:rsidRPr="008B3F72">
        <w:t xml:space="preserve">debounce software pentru senzori (evitarea citirilor false) </w:t>
      </w:r>
    </w:p>
    <w:p w14:paraId="1526BF49" w14:textId="3126C78F" w:rsidR="008B3F72" w:rsidRPr="008B3F72" w:rsidRDefault="008B3F72" w:rsidP="008B3F72"/>
    <w:p w14:paraId="0A8502A8" w14:textId="77777777" w:rsidR="008B3F72" w:rsidRPr="008B3F72" w:rsidRDefault="008B3F72" w:rsidP="008B3F72">
      <w:pPr>
        <w:numPr>
          <w:ilvl w:val="0"/>
          <w:numId w:val="19"/>
        </w:numPr>
        <w:tabs>
          <w:tab w:val="num" w:pos="360"/>
        </w:tabs>
        <w:rPr>
          <w:b/>
          <w:bCs/>
        </w:rPr>
      </w:pPr>
      <w:r w:rsidRPr="008B3F72">
        <w:rPr>
          <w:b/>
          <w:bCs/>
        </w:rPr>
        <w:t>6. Mesaje de sistem</w:t>
      </w:r>
    </w:p>
    <w:p w14:paraId="2BC394D0" w14:textId="77777777" w:rsidR="008B3F72" w:rsidRPr="008B3F72" w:rsidRDefault="008B3F72" w:rsidP="008B3F72">
      <w:pPr>
        <w:numPr>
          <w:ilvl w:val="0"/>
          <w:numId w:val="19"/>
        </w:numPr>
        <w:tabs>
          <w:tab w:val="num" w:pos="360"/>
        </w:tabs>
        <w:rPr>
          <w:b/>
          <w:bCs/>
        </w:rPr>
      </w:pPr>
      <w:r w:rsidRPr="008B3F72">
        <w:rPr>
          <w:b/>
          <w:bCs/>
        </w:rPr>
        <w:t>Mesaje informative:</w:t>
      </w:r>
    </w:p>
    <w:p w14:paraId="0930C8BB" w14:textId="77777777" w:rsidR="008B3F72" w:rsidRPr="008B3F72" w:rsidRDefault="008B3F72" w:rsidP="008B3F72">
      <w:pPr>
        <w:numPr>
          <w:ilvl w:val="0"/>
          <w:numId w:val="179"/>
        </w:numPr>
      </w:pPr>
      <w:r w:rsidRPr="008B3F72">
        <w:t xml:space="preserve">„Connecting to HC-05…” </w:t>
      </w:r>
    </w:p>
    <w:p w14:paraId="2F916741" w14:textId="77777777" w:rsidR="008B3F72" w:rsidRPr="008B3F72" w:rsidRDefault="008B3F72" w:rsidP="008B3F72">
      <w:pPr>
        <w:numPr>
          <w:ilvl w:val="0"/>
          <w:numId w:val="179"/>
        </w:numPr>
      </w:pPr>
      <w:r w:rsidRPr="008B3F72">
        <w:t xml:space="preserve">„Connected successfully” </w:t>
      </w:r>
    </w:p>
    <w:p w14:paraId="783300BA" w14:textId="77777777" w:rsidR="008B3F72" w:rsidRPr="008B3F72" w:rsidRDefault="008B3F72" w:rsidP="008B3F72">
      <w:pPr>
        <w:numPr>
          <w:ilvl w:val="0"/>
          <w:numId w:val="179"/>
        </w:numPr>
      </w:pPr>
      <w:r w:rsidRPr="008B3F72">
        <w:t xml:space="preserve">„Parking FULL” </w:t>
      </w:r>
    </w:p>
    <w:p w14:paraId="57AFD0C9" w14:textId="77777777" w:rsidR="008B3F72" w:rsidRPr="008B3F72" w:rsidRDefault="008B3F72" w:rsidP="008B3F72">
      <w:pPr>
        <w:numPr>
          <w:ilvl w:val="0"/>
          <w:numId w:val="179"/>
        </w:numPr>
      </w:pPr>
      <w:r w:rsidRPr="008B3F72">
        <w:t xml:space="preserve">„Gas alert detected!” </w:t>
      </w:r>
    </w:p>
    <w:p w14:paraId="0EE99A8C" w14:textId="77777777" w:rsidR="008B3F72" w:rsidRPr="008B3F72" w:rsidRDefault="008B3F72" w:rsidP="008B3F72">
      <w:pPr>
        <w:numPr>
          <w:ilvl w:val="0"/>
          <w:numId w:val="19"/>
        </w:numPr>
        <w:tabs>
          <w:tab w:val="num" w:pos="360"/>
        </w:tabs>
        <w:rPr>
          <w:b/>
          <w:bCs/>
        </w:rPr>
      </w:pPr>
      <w:r w:rsidRPr="008B3F72">
        <w:rPr>
          <w:b/>
          <w:bCs/>
        </w:rPr>
        <w:t>Mesaje de eroare:</w:t>
      </w:r>
    </w:p>
    <w:p w14:paraId="32DA9313" w14:textId="77777777" w:rsidR="008B3F72" w:rsidRPr="008B3F72" w:rsidRDefault="008B3F72" w:rsidP="008B3F72">
      <w:pPr>
        <w:numPr>
          <w:ilvl w:val="0"/>
          <w:numId w:val="180"/>
        </w:numPr>
      </w:pPr>
      <w:r w:rsidRPr="008B3F72">
        <w:t xml:space="preserve">„Connection failed” </w:t>
      </w:r>
    </w:p>
    <w:p w14:paraId="200607AD" w14:textId="2FAB389A" w:rsidR="008B3F72" w:rsidRPr="008B3F72" w:rsidRDefault="008B3F72" w:rsidP="008B3F72">
      <w:pPr>
        <w:numPr>
          <w:ilvl w:val="0"/>
          <w:numId w:val="180"/>
        </w:numPr>
      </w:pPr>
      <w:r w:rsidRPr="008B3F72">
        <w:t xml:space="preserve">„Invalid data received” </w:t>
      </w:r>
    </w:p>
    <w:p w14:paraId="33EF4CA4" w14:textId="3C0C3F14" w:rsidR="00892260" w:rsidRDefault="00CB525B" w:rsidP="00A40ADD">
      <w:pPr>
        <w:pStyle w:val="Heading4"/>
      </w:pPr>
      <w:bookmarkStart w:id="42" w:name="_Toc160527862"/>
      <w:r>
        <w:lastRenderedPageBreak/>
        <w:t>Ieșiri</w:t>
      </w:r>
      <w:bookmarkEnd w:id="42"/>
    </w:p>
    <w:p w14:paraId="3747D3C3" w14:textId="77777777" w:rsidR="008B3F72" w:rsidRPr="008B3F72" w:rsidRDefault="008B3F72" w:rsidP="008B3F72">
      <w:pPr>
        <w:jc w:val="both"/>
        <w:rPr>
          <w:b/>
          <w:bCs/>
        </w:rPr>
      </w:pPr>
      <w:r w:rsidRPr="008B3F72">
        <w:rPr>
          <w:b/>
          <w:bCs/>
        </w:rPr>
        <w:t>1. Identificarea ieșirilor (coduri și denumiri)</w:t>
      </w:r>
    </w:p>
    <w:p w14:paraId="5993A7D8" w14:textId="77777777" w:rsidR="008B3F72" w:rsidRPr="008B3F72" w:rsidRDefault="008B3F72" w:rsidP="008B3F72">
      <w:pPr>
        <w:numPr>
          <w:ilvl w:val="0"/>
          <w:numId w:val="181"/>
        </w:numPr>
      </w:pPr>
      <w:r w:rsidRPr="008B3F72">
        <w:rPr>
          <w:b/>
          <w:bCs/>
        </w:rPr>
        <w:t>OUT_01 – Parking Status Display (LCD 16x2)</w:t>
      </w:r>
      <w:r w:rsidRPr="008B3F72">
        <w:t xml:space="preserve"> </w:t>
      </w:r>
    </w:p>
    <w:p w14:paraId="109AF8AA" w14:textId="77777777" w:rsidR="008B3F72" w:rsidRPr="008B3F72" w:rsidRDefault="008B3F72" w:rsidP="008B3F72">
      <w:pPr>
        <w:numPr>
          <w:ilvl w:val="0"/>
          <w:numId w:val="181"/>
        </w:numPr>
      </w:pPr>
      <w:r w:rsidRPr="008B3F72">
        <w:rPr>
          <w:b/>
          <w:bCs/>
        </w:rPr>
        <w:t>OUT_02 – Mobile App Dashboard (Android UI)</w:t>
      </w:r>
      <w:r w:rsidRPr="008B3F72">
        <w:t xml:space="preserve"> </w:t>
      </w:r>
    </w:p>
    <w:p w14:paraId="24425A84" w14:textId="77777777" w:rsidR="008B3F72" w:rsidRPr="008B3F72" w:rsidRDefault="008B3F72" w:rsidP="008B3F72">
      <w:pPr>
        <w:numPr>
          <w:ilvl w:val="0"/>
          <w:numId w:val="181"/>
        </w:numPr>
      </w:pPr>
      <w:r w:rsidRPr="008B3F72">
        <w:rPr>
          <w:b/>
          <w:bCs/>
        </w:rPr>
        <w:t>OUT_03 – Audio Alert System (Buzzer)</w:t>
      </w:r>
      <w:r w:rsidRPr="008B3F72">
        <w:t xml:space="preserve"> </w:t>
      </w:r>
    </w:p>
    <w:p w14:paraId="20973BBE" w14:textId="77777777" w:rsidR="008B3F72" w:rsidRPr="008B3F72" w:rsidRDefault="008B3F72" w:rsidP="008B3F72">
      <w:pPr>
        <w:numPr>
          <w:ilvl w:val="0"/>
          <w:numId w:val="181"/>
        </w:numPr>
      </w:pPr>
      <w:r w:rsidRPr="008B3F72">
        <w:rPr>
          <w:b/>
          <w:bCs/>
        </w:rPr>
        <w:t>OUT_04 – Barrier Control Output (Servo Motor)</w:t>
      </w:r>
      <w:r w:rsidRPr="008B3F72">
        <w:t xml:space="preserve"> </w:t>
      </w:r>
    </w:p>
    <w:p w14:paraId="64DBADEE" w14:textId="77777777" w:rsidR="008B3F72" w:rsidRPr="008B3F72" w:rsidRDefault="008B3F72" w:rsidP="008B3F72">
      <w:pPr>
        <w:numPr>
          <w:ilvl w:val="0"/>
          <w:numId w:val="181"/>
        </w:numPr>
      </w:pPr>
      <w:r w:rsidRPr="008B3F72">
        <w:rPr>
          <w:b/>
          <w:bCs/>
        </w:rPr>
        <w:t>OUT_05 – Bluetooth Status Messages (HC-05)</w:t>
      </w:r>
      <w:r w:rsidRPr="008B3F72">
        <w:t xml:space="preserve"> </w:t>
      </w:r>
    </w:p>
    <w:p w14:paraId="5AAC6F5B" w14:textId="6EFC58C1" w:rsidR="008B3F72" w:rsidRPr="008B3F72" w:rsidRDefault="008B3F72" w:rsidP="008B3F72"/>
    <w:p w14:paraId="2438E57B" w14:textId="77777777" w:rsidR="008B3F72" w:rsidRPr="008B3F72" w:rsidRDefault="008B3F72" w:rsidP="008B3F72">
      <w:pPr>
        <w:rPr>
          <w:b/>
          <w:bCs/>
        </w:rPr>
      </w:pPr>
      <w:r w:rsidRPr="008B3F72">
        <w:rPr>
          <w:b/>
          <w:bCs/>
        </w:rPr>
        <w:t>2. Descrierea ieșirilor</w:t>
      </w:r>
    </w:p>
    <w:p w14:paraId="35C856FB" w14:textId="77777777" w:rsidR="008B3F72" w:rsidRPr="008B3F72" w:rsidRDefault="008B3F72" w:rsidP="008B3F72">
      <w:pPr>
        <w:numPr>
          <w:ilvl w:val="0"/>
          <w:numId w:val="199"/>
        </w:numPr>
        <w:rPr>
          <w:b/>
          <w:bCs/>
        </w:rPr>
      </w:pPr>
      <w:r w:rsidRPr="008B3F72">
        <w:rPr>
          <w:b/>
          <w:bCs/>
        </w:rPr>
        <w:t>2.1 OUT_01 – LCD Display (16x2)</w:t>
      </w:r>
    </w:p>
    <w:p w14:paraId="61BDB6F8" w14:textId="77777777" w:rsidR="008B3F72" w:rsidRPr="008B3F72" w:rsidRDefault="008B3F72" w:rsidP="008B3F72">
      <w:r w:rsidRPr="008B3F72">
        <w:rPr>
          <w:b/>
          <w:bCs/>
        </w:rPr>
        <w:t>Conținut:</w:t>
      </w:r>
    </w:p>
    <w:p w14:paraId="4621357D" w14:textId="77777777" w:rsidR="008B3F72" w:rsidRPr="008B3F72" w:rsidRDefault="008B3F72" w:rsidP="008B3F72">
      <w:pPr>
        <w:numPr>
          <w:ilvl w:val="0"/>
          <w:numId w:val="182"/>
        </w:numPr>
      </w:pPr>
      <w:r w:rsidRPr="008B3F72">
        <w:t xml:space="preserve">număr locuri disponibile (free_spaces) </w:t>
      </w:r>
    </w:p>
    <w:p w14:paraId="030DDDBF" w14:textId="77777777" w:rsidR="008B3F72" w:rsidRPr="008B3F72" w:rsidRDefault="008B3F72" w:rsidP="008B3F72">
      <w:pPr>
        <w:numPr>
          <w:ilvl w:val="0"/>
          <w:numId w:val="182"/>
        </w:numPr>
      </w:pPr>
      <w:r w:rsidRPr="008B3F72">
        <w:t xml:space="preserve">mesaje de stare: </w:t>
      </w:r>
    </w:p>
    <w:p w14:paraId="460099FD" w14:textId="77777777" w:rsidR="008B3F72" w:rsidRPr="008B3F72" w:rsidRDefault="008B3F72" w:rsidP="008B3F72">
      <w:pPr>
        <w:numPr>
          <w:ilvl w:val="1"/>
          <w:numId w:val="182"/>
        </w:numPr>
      </w:pPr>
      <w:r w:rsidRPr="008B3F72">
        <w:t xml:space="preserve">„FREE” </w:t>
      </w:r>
    </w:p>
    <w:p w14:paraId="20206232" w14:textId="77777777" w:rsidR="008B3F72" w:rsidRPr="008B3F72" w:rsidRDefault="008B3F72" w:rsidP="008B3F72">
      <w:pPr>
        <w:numPr>
          <w:ilvl w:val="1"/>
          <w:numId w:val="182"/>
        </w:numPr>
      </w:pPr>
      <w:r w:rsidRPr="008B3F72">
        <w:t xml:space="preserve">„FULL” </w:t>
      </w:r>
    </w:p>
    <w:p w14:paraId="1563D622" w14:textId="77777777" w:rsidR="008B3F72" w:rsidRPr="008B3F72" w:rsidRDefault="008B3F72" w:rsidP="008B3F72">
      <w:pPr>
        <w:numPr>
          <w:ilvl w:val="1"/>
          <w:numId w:val="182"/>
        </w:numPr>
      </w:pPr>
      <w:r w:rsidRPr="008B3F72">
        <w:t xml:space="preserve">„GAS ALERT” </w:t>
      </w:r>
    </w:p>
    <w:p w14:paraId="321A9225" w14:textId="77777777" w:rsidR="008B3F72" w:rsidRPr="008B3F72" w:rsidRDefault="008B3F72" w:rsidP="008B3F72">
      <w:r w:rsidRPr="008B3F72">
        <w:rPr>
          <w:b/>
          <w:bCs/>
        </w:rPr>
        <w:t>Structură afișare:</w:t>
      </w:r>
    </w:p>
    <w:p w14:paraId="40656D55" w14:textId="77777777" w:rsidR="008B3F72" w:rsidRPr="008B3F72" w:rsidRDefault="008B3F72" w:rsidP="008B3F72">
      <w:r w:rsidRPr="008B3F72">
        <w:t>Line 1: Parking Status</w:t>
      </w:r>
      <w:r w:rsidRPr="008B3F72">
        <w:br/>
        <w:t>Line 2: Free Spaces: X</w:t>
      </w:r>
    </w:p>
    <w:p w14:paraId="0E203232" w14:textId="77777777" w:rsidR="008B3F72" w:rsidRPr="008B3F72" w:rsidRDefault="008B3F72" w:rsidP="008B3F72">
      <w:r w:rsidRPr="008B3F72">
        <w:rPr>
          <w:b/>
          <w:bCs/>
        </w:rPr>
        <w:t>Scop:</w:t>
      </w:r>
    </w:p>
    <w:p w14:paraId="04325340" w14:textId="77777777" w:rsidR="008B3F72" w:rsidRPr="008B3F72" w:rsidRDefault="008B3F72" w:rsidP="008B3F72">
      <w:pPr>
        <w:numPr>
          <w:ilvl w:val="0"/>
          <w:numId w:val="183"/>
        </w:numPr>
      </w:pPr>
      <w:r w:rsidRPr="008B3F72">
        <w:t xml:space="preserve">informare locală în timp real </w:t>
      </w:r>
    </w:p>
    <w:p w14:paraId="19B082BD" w14:textId="77777777" w:rsidR="008B3F72" w:rsidRPr="008B3F72" w:rsidRDefault="008B3F72" w:rsidP="008B3F72">
      <w:r w:rsidRPr="008B3F72">
        <w:rPr>
          <w:b/>
          <w:bCs/>
        </w:rPr>
        <w:t>Utilizatori:</w:t>
      </w:r>
    </w:p>
    <w:p w14:paraId="239440E3" w14:textId="77777777" w:rsidR="008B3F72" w:rsidRPr="008B3F72" w:rsidRDefault="008B3F72" w:rsidP="008B3F72">
      <w:pPr>
        <w:numPr>
          <w:ilvl w:val="0"/>
          <w:numId w:val="184"/>
        </w:numPr>
      </w:pPr>
      <w:r w:rsidRPr="008B3F72">
        <w:t xml:space="preserve">operator sistem </w:t>
      </w:r>
    </w:p>
    <w:p w14:paraId="098A0F19" w14:textId="77777777" w:rsidR="008B3F72" w:rsidRPr="008B3F72" w:rsidRDefault="008B3F72" w:rsidP="008B3F72">
      <w:pPr>
        <w:numPr>
          <w:ilvl w:val="0"/>
          <w:numId w:val="184"/>
        </w:numPr>
      </w:pPr>
      <w:r w:rsidRPr="008B3F72">
        <w:t xml:space="preserve">utilizatori aflați la parcare </w:t>
      </w:r>
    </w:p>
    <w:p w14:paraId="1071E244" w14:textId="26B942B6" w:rsidR="008B3F72" w:rsidRPr="008B3F72" w:rsidRDefault="008B3F72" w:rsidP="008B3F72"/>
    <w:p w14:paraId="7C01F64F" w14:textId="77777777" w:rsidR="008B3F72" w:rsidRPr="008B3F72" w:rsidRDefault="008B3F72" w:rsidP="008B3F72">
      <w:pPr>
        <w:rPr>
          <w:b/>
          <w:bCs/>
        </w:rPr>
      </w:pPr>
      <w:r w:rsidRPr="008B3F72">
        <w:rPr>
          <w:b/>
          <w:bCs/>
        </w:rPr>
        <w:t>2.2 OUT_02 – Aplicație mobilă Android</w:t>
      </w:r>
    </w:p>
    <w:p w14:paraId="725329F6" w14:textId="77777777" w:rsidR="008B3F72" w:rsidRPr="008B3F72" w:rsidRDefault="008B3F72" w:rsidP="008B3F72">
      <w:r w:rsidRPr="008B3F72">
        <w:rPr>
          <w:b/>
          <w:bCs/>
        </w:rPr>
        <w:t>Conținut:</w:t>
      </w:r>
    </w:p>
    <w:p w14:paraId="7B7DA68B" w14:textId="77777777" w:rsidR="008B3F72" w:rsidRPr="008B3F72" w:rsidRDefault="008B3F72" w:rsidP="008B3F72">
      <w:pPr>
        <w:numPr>
          <w:ilvl w:val="0"/>
          <w:numId w:val="185"/>
        </w:numPr>
      </w:pPr>
      <w:r w:rsidRPr="008B3F72">
        <w:t xml:space="preserve">status parcare (FREE / FULL) </w:t>
      </w:r>
    </w:p>
    <w:p w14:paraId="1E6B1D28" w14:textId="77777777" w:rsidR="008B3F72" w:rsidRPr="008B3F72" w:rsidRDefault="008B3F72" w:rsidP="008B3F72">
      <w:pPr>
        <w:numPr>
          <w:ilvl w:val="0"/>
          <w:numId w:val="185"/>
        </w:numPr>
      </w:pPr>
      <w:r w:rsidRPr="008B3F72">
        <w:t xml:space="preserve">număr locuri disponibile </w:t>
      </w:r>
    </w:p>
    <w:p w14:paraId="0E4A4859" w14:textId="77777777" w:rsidR="008B3F72" w:rsidRPr="008B3F72" w:rsidRDefault="008B3F72" w:rsidP="008B3F72">
      <w:pPr>
        <w:numPr>
          <w:ilvl w:val="0"/>
          <w:numId w:val="185"/>
        </w:numPr>
      </w:pPr>
      <w:r w:rsidRPr="008B3F72">
        <w:t xml:space="preserve">stare conexiune Bluetooth </w:t>
      </w:r>
    </w:p>
    <w:p w14:paraId="52C63661" w14:textId="77777777" w:rsidR="008B3F72" w:rsidRPr="008B3F72" w:rsidRDefault="008B3F72" w:rsidP="008B3F72">
      <w:pPr>
        <w:numPr>
          <w:ilvl w:val="0"/>
          <w:numId w:val="185"/>
        </w:numPr>
      </w:pPr>
      <w:r w:rsidRPr="008B3F72">
        <w:t xml:space="preserve">alerte gaz </w:t>
      </w:r>
    </w:p>
    <w:p w14:paraId="1920FBFC" w14:textId="77777777" w:rsidR="008B3F72" w:rsidRPr="008B3F72" w:rsidRDefault="008B3F72" w:rsidP="008B3F72">
      <w:r w:rsidRPr="008B3F72">
        <w:rPr>
          <w:b/>
          <w:bCs/>
        </w:rPr>
        <w:t>Elemente UI:</w:t>
      </w:r>
    </w:p>
    <w:p w14:paraId="216FB6BC" w14:textId="77777777" w:rsidR="008B3F72" w:rsidRPr="008B3F72" w:rsidRDefault="008B3F72" w:rsidP="008B3F72">
      <w:pPr>
        <w:numPr>
          <w:ilvl w:val="0"/>
          <w:numId w:val="186"/>
        </w:numPr>
      </w:pPr>
      <w:r w:rsidRPr="008B3F72">
        <w:t xml:space="preserve">TextView (status) </w:t>
      </w:r>
    </w:p>
    <w:p w14:paraId="55C20903" w14:textId="77777777" w:rsidR="008B3F72" w:rsidRPr="008B3F72" w:rsidRDefault="008B3F72" w:rsidP="008B3F72">
      <w:pPr>
        <w:numPr>
          <w:ilvl w:val="0"/>
          <w:numId w:val="186"/>
        </w:numPr>
      </w:pPr>
      <w:r w:rsidRPr="008B3F72">
        <w:t xml:space="preserve">Indicator conexiune </w:t>
      </w:r>
    </w:p>
    <w:p w14:paraId="0FE09335" w14:textId="77777777" w:rsidR="008B3F72" w:rsidRPr="008B3F72" w:rsidRDefault="008B3F72" w:rsidP="008B3F72">
      <w:pPr>
        <w:numPr>
          <w:ilvl w:val="0"/>
          <w:numId w:val="186"/>
        </w:numPr>
      </w:pPr>
      <w:r w:rsidRPr="008B3F72">
        <w:t xml:space="preserve">buton refresh/reconnect </w:t>
      </w:r>
    </w:p>
    <w:p w14:paraId="357C06EF" w14:textId="77777777" w:rsidR="008B3F72" w:rsidRPr="008B3F72" w:rsidRDefault="008B3F72" w:rsidP="008B3F72">
      <w:r w:rsidRPr="008B3F72">
        <w:rPr>
          <w:b/>
          <w:bCs/>
        </w:rPr>
        <w:lastRenderedPageBreak/>
        <w:t>Scop:</w:t>
      </w:r>
    </w:p>
    <w:p w14:paraId="7222DEE1" w14:textId="77777777" w:rsidR="008B3F72" w:rsidRPr="008B3F72" w:rsidRDefault="008B3F72" w:rsidP="008B3F72">
      <w:pPr>
        <w:numPr>
          <w:ilvl w:val="0"/>
          <w:numId w:val="187"/>
        </w:numPr>
      </w:pPr>
      <w:r w:rsidRPr="008B3F72">
        <w:t xml:space="preserve">monitorizare de la distanță </w:t>
      </w:r>
    </w:p>
    <w:p w14:paraId="3ECD58B2" w14:textId="77777777" w:rsidR="008B3F72" w:rsidRPr="008B3F72" w:rsidRDefault="008B3F72" w:rsidP="008B3F72">
      <w:r w:rsidRPr="008B3F72">
        <w:rPr>
          <w:b/>
          <w:bCs/>
        </w:rPr>
        <w:t>Utilizatori:</w:t>
      </w:r>
    </w:p>
    <w:p w14:paraId="66D08159" w14:textId="77777777" w:rsidR="008B3F72" w:rsidRPr="008B3F72" w:rsidRDefault="008B3F72" w:rsidP="008B3F72">
      <w:pPr>
        <w:numPr>
          <w:ilvl w:val="0"/>
          <w:numId w:val="188"/>
        </w:numPr>
      </w:pPr>
      <w:r w:rsidRPr="008B3F72">
        <w:t xml:space="preserve">șoferi (utilizatori finali) </w:t>
      </w:r>
    </w:p>
    <w:p w14:paraId="67FF279E" w14:textId="18F2F954" w:rsidR="008B3F72" w:rsidRPr="008B3F72" w:rsidRDefault="008B3F72" w:rsidP="008B3F72"/>
    <w:p w14:paraId="429FD501" w14:textId="77777777" w:rsidR="008B3F72" w:rsidRPr="008B3F72" w:rsidRDefault="008B3F72" w:rsidP="008B3F72">
      <w:pPr>
        <w:rPr>
          <w:b/>
          <w:bCs/>
        </w:rPr>
      </w:pPr>
      <w:r w:rsidRPr="008B3F72">
        <w:rPr>
          <w:b/>
          <w:bCs/>
        </w:rPr>
        <w:t>2.3 OUT_03 – Sistem de alertă (Buzzer)</w:t>
      </w:r>
    </w:p>
    <w:p w14:paraId="08BB63D4" w14:textId="77777777" w:rsidR="008B3F72" w:rsidRPr="008B3F72" w:rsidRDefault="008B3F72" w:rsidP="008B3F72">
      <w:r w:rsidRPr="008B3F72">
        <w:rPr>
          <w:b/>
          <w:bCs/>
        </w:rPr>
        <w:t>Conținut:</w:t>
      </w:r>
    </w:p>
    <w:p w14:paraId="17F1750A" w14:textId="77777777" w:rsidR="008B3F72" w:rsidRPr="008B3F72" w:rsidRDefault="008B3F72" w:rsidP="008B3F72">
      <w:pPr>
        <w:numPr>
          <w:ilvl w:val="0"/>
          <w:numId w:val="189"/>
        </w:numPr>
      </w:pPr>
      <w:r w:rsidRPr="008B3F72">
        <w:t xml:space="preserve">semnal sonor </w:t>
      </w:r>
    </w:p>
    <w:p w14:paraId="2523BCE1" w14:textId="77777777" w:rsidR="008B3F72" w:rsidRPr="008B3F72" w:rsidRDefault="008B3F72" w:rsidP="008B3F72">
      <w:r w:rsidRPr="008B3F72">
        <w:rPr>
          <w:b/>
          <w:bCs/>
        </w:rPr>
        <w:t>Scenarii:</w:t>
      </w:r>
    </w:p>
    <w:p w14:paraId="6711B8B6" w14:textId="77777777" w:rsidR="008B3F72" w:rsidRPr="008B3F72" w:rsidRDefault="008B3F72" w:rsidP="008B3F72">
      <w:pPr>
        <w:numPr>
          <w:ilvl w:val="0"/>
          <w:numId w:val="190"/>
        </w:numPr>
      </w:pPr>
      <w:r w:rsidRPr="008B3F72">
        <w:t xml:space="preserve">parcare plină </w:t>
      </w:r>
    </w:p>
    <w:p w14:paraId="2DE80811" w14:textId="77777777" w:rsidR="008B3F72" w:rsidRPr="008B3F72" w:rsidRDefault="008B3F72" w:rsidP="008B3F72">
      <w:pPr>
        <w:numPr>
          <w:ilvl w:val="0"/>
          <w:numId w:val="190"/>
        </w:numPr>
      </w:pPr>
      <w:r w:rsidRPr="008B3F72">
        <w:t xml:space="preserve">detecție gaz </w:t>
      </w:r>
    </w:p>
    <w:p w14:paraId="398A47DF" w14:textId="77777777" w:rsidR="008B3F72" w:rsidRPr="008B3F72" w:rsidRDefault="008B3F72" w:rsidP="008B3F72">
      <w:r w:rsidRPr="008B3F72">
        <w:rPr>
          <w:b/>
          <w:bCs/>
        </w:rPr>
        <w:t>Scop:</w:t>
      </w:r>
    </w:p>
    <w:p w14:paraId="08F40BBC" w14:textId="77777777" w:rsidR="008B3F72" w:rsidRPr="008B3F72" w:rsidRDefault="008B3F72" w:rsidP="008B3F72">
      <w:pPr>
        <w:numPr>
          <w:ilvl w:val="0"/>
          <w:numId w:val="191"/>
        </w:numPr>
      </w:pPr>
      <w:r w:rsidRPr="008B3F72">
        <w:t xml:space="preserve">avertizare imediată locală </w:t>
      </w:r>
    </w:p>
    <w:p w14:paraId="1572D6FC" w14:textId="77777777" w:rsidR="008B3F72" w:rsidRPr="008B3F72" w:rsidRDefault="008B3F72" w:rsidP="008B3F72">
      <w:r w:rsidRPr="008B3F72">
        <w:rPr>
          <w:b/>
          <w:bCs/>
        </w:rPr>
        <w:t>Utilizatori:</w:t>
      </w:r>
    </w:p>
    <w:p w14:paraId="71AE310C" w14:textId="77777777" w:rsidR="008B3F72" w:rsidRPr="008B3F72" w:rsidRDefault="008B3F72" w:rsidP="008B3F72">
      <w:pPr>
        <w:numPr>
          <w:ilvl w:val="0"/>
          <w:numId w:val="192"/>
        </w:numPr>
      </w:pPr>
      <w:r w:rsidRPr="008B3F72">
        <w:t xml:space="preserve">operator / persoane din proximitate </w:t>
      </w:r>
    </w:p>
    <w:p w14:paraId="429C9FB5" w14:textId="6EACB26F" w:rsidR="008B3F72" w:rsidRPr="008B3F72" w:rsidRDefault="008B3F72" w:rsidP="008B3F72"/>
    <w:p w14:paraId="0DA7B075" w14:textId="77777777" w:rsidR="008B3F72" w:rsidRPr="008B3F72" w:rsidRDefault="008B3F72" w:rsidP="008B3F72">
      <w:pPr>
        <w:rPr>
          <w:b/>
          <w:bCs/>
        </w:rPr>
      </w:pPr>
      <w:r w:rsidRPr="008B3F72">
        <w:rPr>
          <w:b/>
          <w:bCs/>
        </w:rPr>
        <w:t>2.4 OUT_04 – Control barieră (Servo motor)</w:t>
      </w:r>
    </w:p>
    <w:p w14:paraId="752939D7" w14:textId="77777777" w:rsidR="008B3F72" w:rsidRPr="008B3F72" w:rsidRDefault="008B3F72" w:rsidP="008B3F72">
      <w:r w:rsidRPr="008B3F72">
        <w:rPr>
          <w:b/>
          <w:bCs/>
        </w:rPr>
        <w:t>Conținut:</w:t>
      </w:r>
    </w:p>
    <w:p w14:paraId="499CD5EE" w14:textId="77777777" w:rsidR="008B3F72" w:rsidRPr="008B3F72" w:rsidRDefault="008B3F72" w:rsidP="008B3F72">
      <w:pPr>
        <w:numPr>
          <w:ilvl w:val="0"/>
          <w:numId w:val="193"/>
        </w:numPr>
      </w:pPr>
      <w:r w:rsidRPr="008B3F72">
        <w:t xml:space="preserve">deschidere / închidere barieră </w:t>
      </w:r>
    </w:p>
    <w:p w14:paraId="20C7E9CC" w14:textId="77777777" w:rsidR="008B3F72" w:rsidRPr="008B3F72" w:rsidRDefault="008B3F72" w:rsidP="008B3F72">
      <w:r w:rsidRPr="008B3F72">
        <w:rPr>
          <w:b/>
          <w:bCs/>
        </w:rPr>
        <w:t>Scenarii:</w:t>
      </w:r>
    </w:p>
    <w:p w14:paraId="306104E3" w14:textId="77777777" w:rsidR="008B3F72" w:rsidRPr="008B3F72" w:rsidRDefault="008B3F72" w:rsidP="008B3F72">
      <w:pPr>
        <w:numPr>
          <w:ilvl w:val="0"/>
          <w:numId w:val="194"/>
        </w:numPr>
      </w:pPr>
      <w:r w:rsidRPr="008B3F72">
        <w:t xml:space="preserve">acces permis → barieră deschisă </w:t>
      </w:r>
    </w:p>
    <w:p w14:paraId="150540C6" w14:textId="77777777" w:rsidR="008B3F72" w:rsidRPr="008B3F72" w:rsidRDefault="008B3F72" w:rsidP="008B3F72">
      <w:pPr>
        <w:numPr>
          <w:ilvl w:val="0"/>
          <w:numId w:val="194"/>
        </w:numPr>
      </w:pPr>
      <w:r w:rsidRPr="008B3F72">
        <w:t xml:space="preserve">parcare plină → barieră închisă </w:t>
      </w:r>
    </w:p>
    <w:p w14:paraId="0592AA46" w14:textId="77777777" w:rsidR="008B3F72" w:rsidRPr="008B3F72" w:rsidRDefault="008B3F72" w:rsidP="008B3F72">
      <w:r w:rsidRPr="008B3F72">
        <w:rPr>
          <w:b/>
          <w:bCs/>
        </w:rPr>
        <w:t>Scop:</w:t>
      </w:r>
    </w:p>
    <w:p w14:paraId="669AF7B3" w14:textId="77777777" w:rsidR="008B3F72" w:rsidRPr="008B3F72" w:rsidRDefault="008B3F72" w:rsidP="008B3F72">
      <w:pPr>
        <w:numPr>
          <w:ilvl w:val="0"/>
          <w:numId w:val="195"/>
        </w:numPr>
      </w:pPr>
      <w:r w:rsidRPr="008B3F72">
        <w:t xml:space="preserve">control acces fizic </w:t>
      </w:r>
    </w:p>
    <w:p w14:paraId="621D77AD" w14:textId="44B8F20E" w:rsidR="008B3F72" w:rsidRPr="008B3F72" w:rsidRDefault="008B3F72" w:rsidP="008B3F72"/>
    <w:p w14:paraId="1F850609" w14:textId="77777777" w:rsidR="008B3F72" w:rsidRPr="008B3F72" w:rsidRDefault="008B3F72" w:rsidP="008B3F72">
      <w:pPr>
        <w:rPr>
          <w:b/>
          <w:bCs/>
        </w:rPr>
      </w:pPr>
      <w:r w:rsidRPr="008B3F72">
        <w:rPr>
          <w:b/>
          <w:bCs/>
        </w:rPr>
        <w:t>2.5 OUT_05 – Mesaje Bluetooth</w:t>
      </w:r>
    </w:p>
    <w:p w14:paraId="4D45471C" w14:textId="77777777" w:rsidR="008B3F72" w:rsidRPr="008B3F72" w:rsidRDefault="008B3F72" w:rsidP="008B3F72">
      <w:r w:rsidRPr="008B3F72">
        <w:rPr>
          <w:b/>
          <w:bCs/>
        </w:rPr>
        <w:t>Conținut:</w:t>
      </w:r>
    </w:p>
    <w:p w14:paraId="75C5CDB8" w14:textId="77777777" w:rsidR="008B3F72" w:rsidRPr="008B3F72" w:rsidRDefault="008B3F72" w:rsidP="008B3F72">
      <w:pPr>
        <w:numPr>
          <w:ilvl w:val="0"/>
          <w:numId w:val="196"/>
        </w:numPr>
      </w:pPr>
      <w:r w:rsidRPr="008B3F72">
        <w:t xml:space="preserve">"FREE:3" </w:t>
      </w:r>
    </w:p>
    <w:p w14:paraId="4071EFCC" w14:textId="77777777" w:rsidR="008B3F72" w:rsidRPr="008B3F72" w:rsidRDefault="008B3F72" w:rsidP="008B3F72">
      <w:pPr>
        <w:numPr>
          <w:ilvl w:val="0"/>
          <w:numId w:val="196"/>
        </w:numPr>
      </w:pPr>
      <w:r w:rsidRPr="008B3F72">
        <w:t xml:space="preserve">"FULL" </w:t>
      </w:r>
    </w:p>
    <w:p w14:paraId="6E094AEF" w14:textId="77777777" w:rsidR="008B3F72" w:rsidRPr="008B3F72" w:rsidRDefault="008B3F72" w:rsidP="008B3F72">
      <w:pPr>
        <w:numPr>
          <w:ilvl w:val="0"/>
          <w:numId w:val="196"/>
        </w:numPr>
      </w:pPr>
      <w:r w:rsidRPr="008B3F72">
        <w:t xml:space="preserve">"GAS_ALERT:1" </w:t>
      </w:r>
    </w:p>
    <w:p w14:paraId="758CAD41" w14:textId="77777777" w:rsidR="008B3F72" w:rsidRPr="008B3F72" w:rsidRDefault="008B3F72" w:rsidP="008B3F72">
      <w:r w:rsidRPr="008B3F72">
        <w:rPr>
          <w:b/>
          <w:bCs/>
        </w:rPr>
        <w:t>Scop:</w:t>
      </w:r>
    </w:p>
    <w:p w14:paraId="30DF8F53" w14:textId="77777777" w:rsidR="008B3F72" w:rsidRPr="008B3F72" w:rsidRDefault="008B3F72" w:rsidP="008B3F72">
      <w:pPr>
        <w:numPr>
          <w:ilvl w:val="0"/>
          <w:numId w:val="197"/>
        </w:numPr>
      </w:pPr>
      <w:r w:rsidRPr="008B3F72">
        <w:t xml:space="preserve">transmiterea stării sistemului către aplicația mobilă </w:t>
      </w:r>
    </w:p>
    <w:p w14:paraId="0B8A2E9C" w14:textId="77777777" w:rsidR="008B3F72" w:rsidRPr="008B3F72" w:rsidRDefault="008B3F72" w:rsidP="008B3F72">
      <w:r w:rsidRPr="008B3F72">
        <w:rPr>
          <w:b/>
          <w:bCs/>
        </w:rPr>
        <w:t>Utilizatori:</w:t>
      </w:r>
    </w:p>
    <w:p w14:paraId="4F2AC6C6" w14:textId="77777777" w:rsidR="008B3F72" w:rsidRPr="008B3F72" w:rsidRDefault="008B3F72" w:rsidP="008B3F72">
      <w:pPr>
        <w:numPr>
          <w:ilvl w:val="0"/>
          <w:numId w:val="198"/>
        </w:numPr>
      </w:pPr>
      <w:r w:rsidRPr="008B3F72">
        <w:t xml:space="preserve">aplicația Android (automat) </w:t>
      </w:r>
    </w:p>
    <w:p w14:paraId="37188B4C" w14:textId="40A8601C" w:rsidR="008B3F72" w:rsidRPr="008B3F72" w:rsidRDefault="008B3F72" w:rsidP="008B3F72"/>
    <w:p w14:paraId="43A4B5A1" w14:textId="77777777" w:rsidR="008B3F72" w:rsidRPr="008B3F72" w:rsidRDefault="008B3F72" w:rsidP="008B3F72">
      <w:pPr>
        <w:rPr>
          <w:b/>
          <w:bCs/>
        </w:rPr>
      </w:pPr>
      <w:r w:rsidRPr="008B3F72">
        <w:rPr>
          <w:b/>
          <w:bCs/>
        </w:rPr>
        <w:lastRenderedPageBreak/>
        <w:t>3. Reprezentare generală a ieșirilor</w:t>
      </w:r>
    </w:p>
    <w:p w14:paraId="20D8C538" w14:textId="77777777" w:rsidR="008B3F72" w:rsidRPr="008B3F72" w:rsidRDefault="008B3F72" w:rsidP="008B3F72">
      <w:r w:rsidRPr="008B3F72">
        <w:t xml:space="preserve">        ┌────────────────────────┐</w:t>
      </w:r>
      <w:r w:rsidRPr="008B3F72">
        <w:br/>
        <w:t xml:space="preserve">        │   Arduino Mega         │</w:t>
      </w:r>
      <w:r w:rsidRPr="008B3F72">
        <w:br/>
        <w:t xml:space="preserve">        └─────────┬──────────────┘</w:t>
      </w:r>
      <w:r w:rsidRPr="008B3F72">
        <w:br/>
        <w:t xml:space="preserve">                  │</w:t>
      </w:r>
      <w:r w:rsidRPr="008B3F72">
        <w:br/>
        <w:t xml:space="preserve">   ┌──────────────┼──────────────┐</w:t>
      </w:r>
      <w:r w:rsidRPr="008B3F72">
        <w:br/>
        <w:t xml:space="preserve">   ▼              ▼              ▼</w:t>
      </w:r>
      <w:r w:rsidRPr="008B3F72">
        <w:br/>
        <w:t xml:space="preserve"> LCD 16x2     Buzzer       Servo Motor</w:t>
      </w:r>
      <w:r w:rsidRPr="008B3F72">
        <w:br/>
        <w:t xml:space="preserve">   │              │              │</w:t>
      </w:r>
      <w:r w:rsidRPr="008B3F72">
        <w:br/>
        <w:t xml:space="preserve">   └──────┬───────┴───────┬──────┘</w:t>
      </w:r>
      <w:r w:rsidRPr="008B3F72">
        <w:br/>
        <w:t xml:space="preserve">          ▼</w:t>
      </w:r>
      <w:r w:rsidRPr="008B3F72">
        <w:br/>
        <w:t xml:space="preserve">   HC-05 Bluetooth</w:t>
      </w:r>
      <w:r w:rsidRPr="008B3F72">
        <w:br/>
        <w:t xml:space="preserve">          ▼</w:t>
      </w:r>
      <w:r w:rsidRPr="008B3F72">
        <w:br/>
        <w:t xml:space="preserve">   Android Application UI</w:t>
      </w:r>
    </w:p>
    <w:p w14:paraId="3712C61E" w14:textId="1B630DD4" w:rsidR="008B3F72" w:rsidRPr="008B3F72" w:rsidRDefault="008B3F72" w:rsidP="008B3F72"/>
    <w:p w14:paraId="66473F64" w14:textId="77777777" w:rsidR="008B3F72" w:rsidRPr="008B3F72" w:rsidRDefault="008B3F72" w:rsidP="008B3F72">
      <w:pPr>
        <w:rPr>
          <w:b/>
          <w:bCs/>
        </w:rPr>
      </w:pPr>
      <w:r w:rsidRPr="008B3F72">
        <w:rPr>
          <w:b/>
          <w:bCs/>
        </w:rPr>
        <w:t>4. Scopul ieșirilor și utilizatori principali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335"/>
        <w:gridCol w:w="2448"/>
      </w:tblGrid>
      <w:tr w:rsidR="008B3F72" w:rsidRPr="008B3F72" w14:paraId="3288A7D7" w14:textId="77777777">
        <w:trPr>
          <w:tblHeader/>
          <w:tblCellSpacing w:w="15" w:type="dxa"/>
        </w:trPr>
        <w:tc>
          <w:tcPr>
            <w:tcW w:w="0" w:type="auto"/>
            <w:vAlign w:val="center"/>
            <w:hideMark/>
          </w:tcPr>
          <w:p w14:paraId="5657DF01" w14:textId="77777777" w:rsidR="008B3F72" w:rsidRPr="008B3F72" w:rsidRDefault="008B3F72" w:rsidP="008B3F72">
            <w:pPr>
              <w:rPr>
                <w:b/>
                <w:bCs/>
              </w:rPr>
            </w:pPr>
            <w:r w:rsidRPr="008B3F72">
              <w:rPr>
                <w:b/>
                <w:bCs/>
              </w:rPr>
              <w:t>Ieșire</w:t>
            </w:r>
          </w:p>
        </w:tc>
        <w:tc>
          <w:tcPr>
            <w:tcW w:w="0" w:type="auto"/>
            <w:vAlign w:val="center"/>
            <w:hideMark/>
          </w:tcPr>
          <w:p w14:paraId="041316FD" w14:textId="77777777" w:rsidR="008B3F72" w:rsidRPr="008B3F72" w:rsidRDefault="008B3F72" w:rsidP="008B3F72">
            <w:pPr>
              <w:rPr>
                <w:b/>
                <w:bCs/>
              </w:rPr>
            </w:pPr>
            <w:r w:rsidRPr="008B3F72">
              <w:rPr>
                <w:b/>
                <w:bCs/>
              </w:rPr>
              <w:t>Scop</w:t>
            </w:r>
          </w:p>
        </w:tc>
        <w:tc>
          <w:tcPr>
            <w:tcW w:w="0" w:type="auto"/>
            <w:vAlign w:val="center"/>
            <w:hideMark/>
          </w:tcPr>
          <w:p w14:paraId="6B65916B" w14:textId="77777777" w:rsidR="008B3F72" w:rsidRPr="008B3F72" w:rsidRDefault="008B3F72" w:rsidP="008B3F72">
            <w:pPr>
              <w:rPr>
                <w:b/>
                <w:bCs/>
              </w:rPr>
            </w:pPr>
            <w:r w:rsidRPr="008B3F72">
              <w:rPr>
                <w:b/>
                <w:bCs/>
              </w:rPr>
              <w:t>Utilizatori</w:t>
            </w:r>
          </w:p>
        </w:tc>
      </w:tr>
      <w:tr w:rsidR="008B3F72" w:rsidRPr="008B3F72" w14:paraId="0EFF114E" w14:textId="77777777">
        <w:trPr>
          <w:tblCellSpacing w:w="15" w:type="dxa"/>
        </w:trPr>
        <w:tc>
          <w:tcPr>
            <w:tcW w:w="0" w:type="auto"/>
            <w:vAlign w:val="center"/>
            <w:hideMark/>
          </w:tcPr>
          <w:p w14:paraId="3F9BA139" w14:textId="77777777" w:rsidR="008B3F72" w:rsidRPr="008B3F72" w:rsidRDefault="008B3F72" w:rsidP="008B3F72">
            <w:r w:rsidRPr="008B3F72">
              <w:t>LCD</w:t>
            </w:r>
          </w:p>
        </w:tc>
        <w:tc>
          <w:tcPr>
            <w:tcW w:w="0" w:type="auto"/>
            <w:vAlign w:val="center"/>
            <w:hideMark/>
          </w:tcPr>
          <w:p w14:paraId="5084D170" w14:textId="77777777" w:rsidR="008B3F72" w:rsidRPr="008B3F72" w:rsidRDefault="008B3F72" w:rsidP="008B3F72">
            <w:r w:rsidRPr="008B3F72">
              <w:t>afișare locală</w:t>
            </w:r>
          </w:p>
        </w:tc>
        <w:tc>
          <w:tcPr>
            <w:tcW w:w="0" w:type="auto"/>
            <w:vAlign w:val="center"/>
            <w:hideMark/>
          </w:tcPr>
          <w:p w14:paraId="12638557" w14:textId="77777777" w:rsidR="008B3F72" w:rsidRPr="008B3F72" w:rsidRDefault="008B3F72" w:rsidP="008B3F72">
            <w:r w:rsidRPr="008B3F72">
              <w:t>operator, utilizatori locali</w:t>
            </w:r>
          </w:p>
        </w:tc>
      </w:tr>
      <w:tr w:rsidR="008B3F72" w:rsidRPr="008B3F72" w14:paraId="5F5D6DB5" w14:textId="77777777">
        <w:trPr>
          <w:tblCellSpacing w:w="15" w:type="dxa"/>
        </w:trPr>
        <w:tc>
          <w:tcPr>
            <w:tcW w:w="0" w:type="auto"/>
            <w:vAlign w:val="center"/>
            <w:hideMark/>
          </w:tcPr>
          <w:p w14:paraId="6A47A7BD" w14:textId="77777777" w:rsidR="008B3F72" w:rsidRPr="008B3F72" w:rsidRDefault="008B3F72" w:rsidP="008B3F72">
            <w:r w:rsidRPr="008B3F72">
              <w:t>Android UI</w:t>
            </w:r>
          </w:p>
        </w:tc>
        <w:tc>
          <w:tcPr>
            <w:tcW w:w="0" w:type="auto"/>
            <w:vAlign w:val="center"/>
            <w:hideMark/>
          </w:tcPr>
          <w:p w14:paraId="59FAE5A9" w14:textId="77777777" w:rsidR="008B3F72" w:rsidRPr="008B3F72" w:rsidRDefault="008B3F72" w:rsidP="008B3F72">
            <w:r w:rsidRPr="008B3F72">
              <w:t>monitorizare la distanță</w:t>
            </w:r>
          </w:p>
        </w:tc>
        <w:tc>
          <w:tcPr>
            <w:tcW w:w="0" w:type="auto"/>
            <w:vAlign w:val="center"/>
            <w:hideMark/>
          </w:tcPr>
          <w:p w14:paraId="094962BC" w14:textId="77777777" w:rsidR="008B3F72" w:rsidRPr="008B3F72" w:rsidRDefault="008B3F72" w:rsidP="008B3F72">
            <w:r w:rsidRPr="008B3F72">
              <w:t>șoferi</w:t>
            </w:r>
          </w:p>
        </w:tc>
      </w:tr>
      <w:tr w:rsidR="008B3F72" w:rsidRPr="008B3F72" w14:paraId="183BF0F1" w14:textId="77777777">
        <w:trPr>
          <w:tblCellSpacing w:w="15" w:type="dxa"/>
        </w:trPr>
        <w:tc>
          <w:tcPr>
            <w:tcW w:w="0" w:type="auto"/>
            <w:vAlign w:val="center"/>
            <w:hideMark/>
          </w:tcPr>
          <w:p w14:paraId="1E46A76D" w14:textId="77777777" w:rsidR="008B3F72" w:rsidRPr="008B3F72" w:rsidRDefault="008B3F72" w:rsidP="008B3F72">
            <w:r w:rsidRPr="008B3F72">
              <w:t>Buzzer</w:t>
            </w:r>
          </w:p>
        </w:tc>
        <w:tc>
          <w:tcPr>
            <w:tcW w:w="0" w:type="auto"/>
            <w:vAlign w:val="center"/>
            <w:hideMark/>
          </w:tcPr>
          <w:p w14:paraId="1791BEF1" w14:textId="77777777" w:rsidR="008B3F72" w:rsidRPr="008B3F72" w:rsidRDefault="008B3F72" w:rsidP="008B3F72">
            <w:r w:rsidRPr="008B3F72">
              <w:t>alertare audio</w:t>
            </w:r>
          </w:p>
        </w:tc>
        <w:tc>
          <w:tcPr>
            <w:tcW w:w="0" w:type="auto"/>
            <w:vAlign w:val="center"/>
            <w:hideMark/>
          </w:tcPr>
          <w:p w14:paraId="4D56DBD2" w14:textId="77777777" w:rsidR="008B3F72" w:rsidRPr="008B3F72" w:rsidRDefault="008B3F72" w:rsidP="008B3F72">
            <w:r w:rsidRPr="008B3F72">
              <w:t>operator</w:t>
            </w:r>
          </w:p>
        </w:tc>
      </w:tr>
      <w:tr w:rsidR="008B3F72" w:rsidRPr="008B3F72" w14:paraId="43FCE47F" w14:textId="77777777">
        <w:trPr>
          <w:tblCellSpacing w:w="15" w:type="dxa"/>
        </w:trPr>
        <w:tc>
          <w:tcPr>
            <w:tcW w:w="0" w:type="auto"/>
            <w:vAlign w:val="center"/>
            <w:hideMark/>
          </w:tcPr>
          <w:p w14:paraId="4E97055F" w14:textId="77777777" w:rsidR="008B3F72" w:rsidRPr="008B3F72" w:rsidRDefault="008B3F72" w:rsidP="008B3F72">
            <w:r w:rsidRPr="008B3F72">
              <w:t>Servo barieră</w:t>
            </w:r>
          </w:p>
        </w:tc>
        <w:tc>
          <w:tcPr>
            <w:tcW w:w="0" w:type="auto"/>
            <w:vAlign w:val="center"/>
            <w:hideMark/>
          </w:tcPr>
          <w:p w14:paraId="12B5F3B8" w14:textId="77777777" w:rsidR="008B3F72" w:rsidRPr="008B3F72" w:rsidRDefault="008B3F72" w:rsidP="008B3F72">
            <w:r w:rsidRPr="008B3F72">
              <w:t>control acces</w:t>
            </w:r>
          </w:p>
        </w:tc>
        <w:tc>
          <w:tcPr>
            <w:tcW w:w="0" w:type="auto"/>
            <w:vAlign w:val="center"/>
            <w:hideMark/>
          </w:tcPr>
          <w:p w14:paraId="69538407" w14:textId="77777777" w:rsidR="008B3F72" w:rsidRPr="008B3F72" w:rsidRDefault="008B3F72" w:rsidP="008B3F72">
            <w:r w:rsidRPr="008B3F72">
              <w:t>sistem automat</w:t>
            </w:r>
          </w:p>
        </w:tc>
      </w:tr>
      <w:tr w:rsidR="008B3F72" w:rsidRPr="008B3F72" w14:paraId="09B19986" w14:textId="77777777">
        <w:trPr>
          <w:tblCellSpacing w:w="15" w:type="dxa"/>
        </w:trPr>
        <w:tc>
          <w:tcPr>
            <w:tcW w:w="0" w:type="auto"/>
            <w:vAlign w:val="center"/>
            <w:hideMark/>
          </w:tcPr>
          <w:p w14:paraId="57D6C1D0" w14:textId="77777777" w:rsidR="008B3F72" w:rsidRPr="008B3F72" w:rsidRDefault="008B3F72" w:rsidP="008B3F72">
            <w:r w:rsidRPr="008B3F72">
              <w:t>Bluetooth</w:t>
            </w:r>
          </w:p>
        </w:tc>
        <w:tc>
          <w:tcPr>
            <w:tcW w:w="0" w:type="auto"/>
            <w:vAlign w:val="center"/>
            <w:hideMark/>
          </w:tcPr>
          <w:p w14:paraId="64D6350F" w14:textId="77777777" w:rsidR="008B3F72" w:rsidRPr="008B3F72" w:rsidRDefault="008B3F72" w:rsidP="008B3F72">
            <w:r w:rsidRPr="008B3F72">
              <w:t>transmitere date</w:t>
            </w:r>
          </w:p>
        </w:tc>
        <w:tc>
          <w:tcPr>
            <w:tcW w:w="0" w:type="auto"/>
            <w:vAlign w:val="center"/>
            <w:hideMark/>
          </w:tcPr>
          <w:p w14:paraId="08BE5AE4" w14:textId="77777777" w:rsidR="008B3F72" w:rsidRPr="008B3F72" w:rsidRDefault="008B3F72" w:rsidP="008B3F72">
            <w:r w:rsidRPr="008B3F72">
              <w:t>aplicație mobilă</w:t>
            </w:r>
          </w:p>
        </w:tc>
      </w:tr>
    </w:tbl>
    <w:p w14:paraId="7D5B6219" w14:textId="106D588B" w:rsidR="008B3F72" w:rsidRPr="008B3F72" w:rsidRDefault="008B3F72" w:rsidP="008B3F72"/>
    <w:p w14:paraId="35CF50AB" w14:textId="77777777" w:rsidR="008B3F72" w:rsidRPr="008B3F72" w:rsidRDefault="008B3F72" w:rsidP="008B3F72">
      <w:pPr>
        <w:rPr>
          <w:b/>
          <w:bCs/>
        </w:rPr>
      </w:pPr>
      <w:r w:rsidRPr="008B3F72">
        <w:rPr>
          <w:b/>
          <w:bCs/>
        </w:rPr>
        <w:t>5. Restricții și securitate</w:t>
      </w:r>
    </w:p>
    <w:p w14:paraId="6D568610" w14:textId="77777777" w:rsidR="008B3F72" w:rsidRPr="008B3F72" w:rsidRDefault="008B3F72" w:rsidP="008B3F72">
      <w:pPr>
        <w:numPr>
          <w:ilvl w:val="0"/>
          <w:numId w:val="199"/>
        </w:numPr>
      </w:pPr>
      <w:r w:rsidRPr="008B3F72">
        <w:t xml:space="preserve">accesul la aplicația Android este limitat la dispozitivele împerecheate (Bluetooth pairing) </w:t>
      </w:r>
    </w:p>
    <w:p w14:paraId="2B61FAC4" w14:textId="77777777" w:rsidR="008B3F72" w:rsidRPr="008B3F72" w:rsidRDefault="008B3F72" w:rsidP="008B3F72">
      <w:pPr>
        <w:numPr>
          <w:ilvl w:val="0"/>
          <w:numId w:val="199"/>
        </w:numPr>
      </w:pPr>
      <w:r w:rsidRPr="008B3F72">
        <w:t xml:space="preserve">nu există acces public extern (fără internet) </w:t>
      </w:r>
    </w:p>
    <w:p w14:paraId="68DDFADB" w14:textId="77777777" w:rsidR="008B3F72" w:rsidRPr="008B3F72" w:rsidRDefault="008B3F72" w:rsidP="008B3F72">
      <w:pPr>
        <w:numPr>
          <w:ilvl w:val="0"/>
          <w:numId w:val="199"/>
        </w:numPr>
      </w:pPr>
      <w:r w:rsidRPr="008B3F72">
        <w:t xml:space="preserve">mesajele Bluetooth sunt simple text, fără date personale </w:t>
      </w:r>
    </w:p>
    <w:p w14:paraId="26ED929B" w14:textId="77777777" w:rsidR="008B3F72" w:rsidRPr="008B3F72" w:rsidRDefault="008B3F72" w:rsidP="008B3F72">
      <w:pPr>
        <w:numPr>
          <w:ilvl w:val="0"/>
          <w:numId w:val="199"/>
        </w:numPr>
      </w:pPr>
      <w:r w:rsidRPr="008B3F72">
        <w:t>sistemul este izolat fizic (embedded), reducând riscurile de securitate</w:t>
      </w:r>
    </w:p>
    <w:p w14:paraId="5D907F9E" w14:textId="77777777" w:rsidR="008B3F72" w:rsidRDefault="008B3F72" w:rsidP="008B3F72">
      <w:pPr>
        <w:rPr>
          <w:lang w:val="ro-RO"/>
        </w:rPr>
      </w:pPr>
    </w:p>
    <w:p w14:paraId="6BA3FC3D" w14:textId="77777777" w:rsidR="008B3F72" w:rsidRDefault="008B3F72" w:rsidP="008B3F72">
      <w:pPr>
        <w:rPr>
          <w:lang w:val="ro-RO"/>
        </w:rPr>
      </w:pPr>
    </w:p>
    <w:p w14:paraId="246CB261" w14:textId="77777777" w:rsidR="008B3F72" w:rsidRDefault="008B3F72" w:rsidP="008B3F72">
      <w:pPr>
        <w:rPr>
          <w:lang w:val="ro-RO"/>
        </w:rPr>
      </w:pPr>
    </w:p>
    <w:p w14:paraId="0827AB26" w14:textId="77777777" w:rsidR="008B3F72" w:rsidRDefault="008B3F72" w:rsidP="008B3F72">
      <w:pPr>
        <w:rPr>
          <w:lang w:val="ro-RO"/>
        </w:rPr>
      </w:pPr>
    </w:p>
    <w:p w14:paraId="333A48D6" w14:textId="77777777" w:rsidR="008B3F72" w:rsidRDefault="008B3F72" w:rsidP="008B3F72">
      <w:pPr>
        <w:rPr>
          <w:lang w:val="ro-RO"/>
        </w:rPr>
      </w:pPr>
    </w:p>
    <w:p w14:paraId="79469786" w14:textId="77777777" w:rsidR="008B3F72" w:rsidRDefault="008B3F72" w:rsidP="008B3F72">
      <w:pPr>
        <w:rPr>
          <w:lang w:val="ro-RO"/>
        </w:rPr>
      </w:pPr>
    </w:p>
    <w:p w14:paraId="7BAEE68E" w14:textId="77777777" w:rsidR="008B3F72" w:rsidRPr="008B3F72" w:rsidRDefault="008B3F72" w:rsidP="008B3F72">
      <w:pPr>
        <w:rPr>
          <w:lang w:val="ro-RO"/>
        </w:rPr>
      </w:pPr>
    </w:p>
    <w:p w14:paraId="33EF4CAB" w14:textId="69113BD9" w:rsidR="00521555" w:rsidRDefault="008B3F72" w:rsidP="008B3F72">
      <w:pPr>
        <w:pStyle w:val="Heading3"/>
      </w:pPr>
      <w:bookmarkStart w:id="43" w:name="_Toc160527863"/>
      <w:r w:rsidRPr="008B3F72">
        <w:lastRenderedPageBreak/>
        <w:t xml:space="preserve">5.4       </w:t>
      </w:r>
      <w:r w:rsidR="00956AF4" w:rsidRPr="008B3F72">
        <w:t>Proiectarea interfețelor cu utilizatorul</w:t>
      </w:r>
      <w:bookmarkEnd w:id="43"/>
    </w:p>
    <w:p w14:paraId="7F2F0EE3" w14:textId="77777777" w:rsidR="008B3F72" w:rsidRPr="008B3F72" w:rsidRDefault="008B3F72" w:rsidP="008B3F72">
      <w:pPr>
        <w:rPr>
          <w:rFonts w:ascii="Times New Roman" w:hAnsi="Times New Roman"/>
          <w:sz w:val="24"/>
          <w:szCs w:val="24"/>
          <w:lang w:val="ro-RO"/>
        </w:rPr>
      </w:pPr>
    </w:p>
    <w:p w14:paraId="3BE1DBCF"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1. Interfața Arduino – Senzori și actuatori</w:t>
      </w:r>
    </w:p>
    <w:p w14:paraId="62BA7B00"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Descriere</w:t>
      </w:r>
    </w:p>
    <w:p w14:paraId="270D90EF" w14:textId="77777777" w:rsidR="008B3F72" w:rsidRPr="008B3F72" w:rsidRDefault="008B3F72" w:rsidP="008B3F72">
      <w:pPr>
        <w:rPr>
          <w:rFonts w:ascii="Times New Roman" w:hAnsi="Times New Roman"/>
          <w:sz w:val="24"/>
          <w:szCs w:val="24"/>
        </w:rPr>
      </w:pPr>
      <w:r w:rsidRPr="008B3F72">
        <w:rPr>
          <w:rFonts w:ascii="Times New Roman" w:hAnsi="Times New Roman"/>
          <w:sz w:val="24"/>
          <w:szCs w:val="24"/>
        </w:rPr>
        <w:t>Interfața dintre Arduino Mega și componentele hardware permite citirea datelor de la senzori și controlul elementelor de ieșire.</w:t>
      </w:r>
    </w:p>
    <w:p w14:paraId="4E7DE3CF"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Tipuri de conexiuni:</w:t>
      </w:r>
    </w:p>
    <w:p w14:paraId="4E9964E0" w14:textId="77777777" w:rsidR="008B3F72" w:rsidRPr="008B3F72" w:rsidRDefault="008B3F72" w:rsidP="008B3F72">
      <w:pPr>
        <w:numPr>
          <w:ilvl w:val="0"/>
          <w:numId w:val="200"/>
        </w:numPr>
        <w:rPr>
          <w:rFonts w:ascii="Times New Roman" w:hAnsi="Times New Roman"/>
          <w:sz w:val="24"/>
          <w:szCs w:val="24"/>
        </w:rPr>
      </w:pPr>
      <w:r w:rsidRPr="008B3F72">
        <w:rPr>
          <w:rFonts w:ascii="Times New Roman" w:hAnsi="Times New Roman"/>
          <w:sz w:val="24"/>
          <w:szCs w:val="24"/>
        </w:rPr>
        <w:t xml:space="preserve">intrări digitale/analogice (senzori IR, senzor gaz) </w:t>
      </w:r>
    </w:p>
    <w:p w14:paraId="6DBFB5B2" w14:textId="77777777" w:rsidR="008B3F72" w:rsidRPr="008B3F72" w:rsidRDefault="008B3F72" w:rsidP="008B3F72">
      <w:pPr>
        <w:numPr>
          <w:ilvl w:val="0"/>
          <w:numId w:val="200"/>
        </w:numPr>
        <w:rPr>
          <w:rFonts w:ascii="Times New Roman" w:hAnsi="Times New Roman"/>
          <w:sz w:val="24"/>
          <w:szCs w:val="24"/>
        </w:rPr>
      </w:pPr>
      <w:r w:rsidRPr="008B3F72">
        <w:rPr>
          <w:rFonts w:ascii="Times New Roman" w:hAnsi="Times New Roman"/>
          <w:sz w:val="24"/>
          <w:szCs w:val="24"/>
        </w:rPr>
        <w:t xml:space="preserve">ieșiri digitale (buzzer, LED-uri) </w:t>
      </w:r>
    </w:p>
    <w:p w14:paraId="6EAA6313" w14:textId="77777777" w:rsidR="008B3F72" w:rsidRPr="008B3F72" w:rsidRDefault="008B3F72" w:rsidP="008B3F72">
      <w:pPr>
        <w:numPr>
          <w:ilvl w:val="0"/>
          <w:numId w:val="200"/>
        </w:numPr>
        <w:rPr>
          <w:rFonts w:ascii="Times New Roman" w:hAnsi="Times New Roman"/>
          <w:sz w:val="24"/>
          <w:szCs w:val="24"/>
        </w:rPr>
      </w:pPr>
      <w:r w:rsidRPr="008B3F72">
        <w:rPr>
          <w:rFonts w:ascii="Times New Roman" w:hAnsi="Times New Roman"/>
          <w:sz w:val="24"/>
          <w:szCs w:val="24"/>
        </w:rPr>
        <w:t xml:space="preserve">control PWM (servomotor) </w:t>
      </w:r>
    </w:p>
    <w:p w14:paraId="19A7C205"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Funcții:</w:t>
      </w:r>
    </w:p>
    <w:p w14:paraId="53CB05DE" w14:textId="77777777" w:rsidR="008B3F72" w:rsidRPr="008B3F72" w:rsidRDefault="008B3F72" w:rsidP="008B3F72">
      <w:pPr>
        <w:numPr>
          <w:ilvl w:val="0"/>
          <w:numId w:val="201"/>
        </w:numPr>
        <w:rPr>
          <w:rFonts w:ascii="Times New Roman" w:hAnsi="Times New Roman"/>
          <w:sz w:val="24"/>
          <w:szCs w:val="24"/>
        </w:rPr>
      </w:pPr>
      <w:r w:rsidRPr="008B3F72">
        <w:rPr>
          <w:rFonts w:ascii="Times New Roman" w:hAnsi="Times New Roman"/>
          <w:sz w:val="24"/>
          <w:szCs w:val="24"/>
        </w:rPr>
        <w:t xml:space="preserve">citirea stării parcării </w:t>
      </w:r>
    </w:p>
    <w:p w14:paraId="2EACFD80" w14:textId="77777777" w:rsidR="008B3F72" w:rsidRPr="008B3F72" w:rsidRDefault="008B3F72" w:rsidP="008B3F72">
      <w:pPr>
        <w:numPr>
          <w:ilvl w:val="0"/>
          <w:numId w:val="201"/>
        </w:numPr>
        <w:rPr>
          <w:rFonts w:ascii="Times New Roman" w:hAnsi="Times New Roman"/>
          <w:sz w:val="24"/>
          <w:szCs w:val="24"/>
        </w:rPr>
      </w:pPr>
      <w:r w:rsidRPr="008B3F72">
        <w:rPr>
          <w:rFonts w:ascii="Times New Roman" w:hAnsi="Times New Roman"/>
          <w:sz w:val="24"/>
          <w:szCs w:val="24"/>
        </w:rPr>
        <w:t xml:space="preserve">detectarea vehiculelor </w:t>
      </w:r>
    </w:p>
    <w:p w14:paraId="3D85E7E6" w14:textId="77777777" w:rsidR="008B3F72" w:rsidRPr="008B3F72" w:rsidRDefault="008B3F72" w:rsidP="008B3F72">
      <w:pPr>
        <w:numPr>
          <w:ilvl w:val="0"/>
          <w:numId w:val="201"/>
        </w:numPr>
        <w:rPr>
          <w:rFonts w:ascii="Times New Roman" w:hAnsi="Times New Roman"/>
          <w:sz w:val="24"/>
          <w:szCs w:val="24"/>
        </w:rPr>
      </w:pPr>
      <w:r w:rsidRPr="008B3F72">
        <w:rPr>
          <w:rFonts w:ascii="Times New Roman" w:hAnsi="Times New Roman"/>
          <w:sz w:val="24"/>
          <w:szCs w:val="24"/>
        </w:rPr>
        <w:t xml:space="preserve">generarea alertelor </w:t>
      </w:r>
    </w:p>
    <w:p w14:paraId="551E3892" w14:textId="3456CF5D" w:rsidR="008B3F72" w:rsidRPr="008B3F72" w:rsidRDefault="008B3F72" w:rsidP="008B3F72">
      <w:pPr>
        <w:rPr>
          <w:rFonts w:ascii="Times New Roman" w:hAnsi="Times New Roman"/>
          <w:sz w:val="24"/>
          <w:szCs w:val="24"/>
        </w:rPr>
      </w:pPr>
    </w:p>
    <w:p w14:paraId="036D26F6"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2. Interfața Arduino – LCD (16x2)</w:t>
      </w:r>
    </w:p>
    <w:p w14:paraId="0D7C70C1"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Descriere</w:t>
      </w:r>
    </w:p>
    <w:p w14:paraId="79FE573A" w14:textId="77777777" w:rsidR="008B3F72" w:rsidRPr="008B3F72" w:rsidRDefault="008B3F72" w:rsidP="008B3F72">
      <w:pPr>
        <w:rPr>
          <w:rFonts w:ascii="Times New Roman" w:hAnsi="Times New Roman"/>
          <w:sz w:val="24"/>
          <w:szCs w:val="24"/>
        </w:rPr>
      </w:pPr>
      <w:r w:rsidRPr="008B3F72">
        <w:rPr>
          <w:rFonts w:ascii="Times New Roman" w:hAnsi="Times New Roman"/>
          <w:sz w:val="24"/>
          <w:szCs w:val="24"/>
        </w:rPr>
        <w:t>Interfață de afișare locală a informațiilor sistemului.</w:t>
      </w:r>
    </w:p>
    <w:p w14:paraId="2D655856"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Tip conexiune:</w:t>
      </w:r>
    </w:p>
    <w:p w14:paraId="23FAB648" w14:textId="77777777" w:rsidR="008B3F72" w:rsidRPr="008B3F72" w:rsidRDefault="008B3F72" w:rsidP="008B3F72">
      <w:pPr>
        <w:numPr>
          <w:ilvl w:val="0"/>
          <w:numId w:val="202"/>
        </w:numPr>
        <w:rPr>
          <w:rFonts w:ascii="Times New Roman" w:hAnsi="Times New Roman"/>
          <w:sz w:val="24"/>
          <w:szCs w:val="24"/>
        </w:rPr>
      </w:pPr>
      <w:r w:rsidRPr="008B3F72">
        <w:rPr>
          <w:rFonts w:ascii="Times New Roman" w:hAnsi="Times New Roman"/>
          <w:sz w:val="24"/>
          <w:szCs w:val="24"/>
        </w:rPr>
        <w:t xml:space="preserve">I2C sau paralel (în funcție de implementare) </w:t>
      </w:r>
    </w:p>
    <w:p w14:paraId="642FB63B"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Date afișate:</w:t>
      </w:r>
    </w:p>
    <w:p w14:paraId="156ED99E" w14:textId="77777777" w:rsidR="008B3F72" w:rsidRPr="008B3F72" w:rsidRDefault="008B3F72" w:rsidP="008B3F72">
      <w:pPr>
        <w:numPr>
          <w:ilvl w:val="0"/>
          <w:numId w:val="203"/>
        </w:numPr>
        <w:rPr>
          <w:rFonts w:ascii="Times New Roman" w:hAnsi="Times New Roman"/>
          <w:sz w:val="24"/>
          <w:szCs w:val="24"/>
        </w:rPr>
      </w:pPr>
      <w:r w:rsidRPr="008B3F72">
        <w:rPr>
          <w:rFonts w:ascii="Times New Roman" w:hAnsi="Times New Roman"/>
          <w:sz w:val="24"/>
          <w:szCs w:val="24"/>
        </w:rPr>
        <w:t xml:space="preserve">număr locuri disponibile </w:t>
      </w:r>
    </w:p>
    <w:p w14:paraId="589F3041" w14:textId="77777777" w:rsidR="008B3F72" w:rsidRPr="008B3F72" w:rsidRDefault="008B3F72" w:rsidP="008B3F72">
      <w:pPr>
        <w:numPr>
          <w:ilvl w:val="0"/>
          <w:numId w:val="203"/>
        </w:numPr>
        <w:rPr>
          <w:rFonts w:ascii="Times New Roman" w:hAnsi="Times New Roman"/>
          <w:sz w:val="24"/>
          <w:szCs w:val="24"/>
        </w:rPr>
      </w:pPr>
      <w:r w:rsidRPr="008B3F72">
        <w:rPr>
          <w:rFonts w:ascii="Times New Roman" w:hAnsi="Times New Roman"/>
          <w:sz w:val="24"/>
          <w:szCs w:val="24"/>
        </w:rPr>
        <w:t xml:space="preserve">mesaje de stare (FREE / FULL / ALERT) </w:t>
      </w:r>
    </w:p>
    <w:p w14:paraId="6E0B0DBE" w14:textId="51A69156" w:rsidR="008B3F72" w:rsidRPr="008B3F72" w:rsidRDefault="008B3F72" w:rsidP="008B3F72">
      <w:pPr>
        <w:rPr>
          <w:rFonts w:ascii="Times New Roman" w:hAnsi="Times New Roman"/>
          <w:sz w:val="24"/>
          <w:szCs w:val="24"/>
        </w:rPr>
      </w:pPr>
    </w:p>
    <w:p w14:paraId="391B33F3"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3. Interfața Arduino – Bluetooth HC-05</w:t>
      </w:r>
    </w:p>
    <w:p w14:paraId="63A4C9EA"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Descriere</w:t>
      </w:r>
    </w:p>
    <w:p w14:paraId="43E311A4" w14:textId="77777777" w:rsidR="008B3F72" w:rsidRPr="008B3F72" w:rsidRDefault="008B3F72" w:rsidP="008B3F72">
      <w:pPr>
        <w:rPr>
          <w:rFonts w:ascii="Times New Roman" w:hAnsi="Times New Roman"/>
          <w:sz w:val="24"/>
          <w:szCs w:val="24"/>
        </w:rPr>
      </w:pPr>
      <w:r w:rsidRPr="008B3F72">
        <w:rPr>
          <w:rFonts w:ascii="Times New Roman" w:hAnsi="Times New Roman"/>
          <w:sz w:val="24"/>
          <w:szCs w:val="24"/>
        </w:rPr>
        <w:t>Interfață de comunicație wireless între Arduino și aplicația Android.</w:t>
      </w:r>
    </w:p>
    <w:p w14:paraId="79288F2D"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Tip:</w:t>
      </w:r>
    </w:p>
    <w:p w14:paraId="24099FF2" w14:textId="77777777" w:rsidR="008B3F72" w:rsidRPr="008B3F72" w:rsidRDefault="008B3F72" w:rsidP="008B3F72">
      <w:pPr>
        <w:numPr>
          <w:ilvl w:val="0"/>
          <w:numId w:val="204"/>
        </w:numPr>
        <w:rPr>
          <w:rFonts w:ascii="Times New Roman" w:hAnsi="Times New Roman"/>
          <w:sz w:val="24"/>
          <w:szCs w:val="24"/>
        </w:rPr>
      </w:pPr>
      <w:r w:rsidRPr="008B3F72">
        <w:rPr>
          <w:rFonts w:ascii="Times New Roman" w:hAnsi="Times New Roman"/>
          <w:sz w:val="24"/>
          <w:szCs w:val="24"/>
        </w:rPr>
        <w:t xml:space="preserve">UART serial (TX/RX) </w:t>
      </w:r>
    </w:p>
    <w:p w14:paraId="2049BE4A" w14:textId="77777777" w:rsidR="008B3F72" w:rsidRDefault="008B3F72" w:rsidP="008B3F72">
      <w:pPr>
        <w:numPr>
          <w:ilvl w:val="0"/>
          <w:numId w:val="204"/>
        </w:numPr>
        <w:rPr>
          <w:rFonts w:ascii="Times New Roman" w:hAnsi="Times New Roman"/>
          <w:sz w:val="24"/>
          <w:szCs w:val="24"/>
        </w:rPr>
      </w:pPr>
      <w:r w:rsidRPr="008B3F72">
        <w:rPr>
          <w:rFonts w:ascii="Times New Roman" w:hAnsi="Times New Roman"/>
          <w:sz w:val="24"/>
          <w:szCs w:val="24"/>
        </w:rPr>
        <w:t xml:space="preserve">Bluetooth SPP (2.4 GHz) </w:t>
      </w:r>
    </w:p>
    <w:p w14:paraId="3BB2FF0A" w14:textId="77777777" w:rsidR="008B3F72" w:rsidRDefault="008B3F72" w:rsidP="008B3F72">
      <w:pPr>
        <w:rPr>
          <w:rFonts w:ascii="Times New Roman" w:hAnsi="Times New Roman"/>
          <w:sz w:val="24"/>
          <w:szCs w:val="24"/>
        </w:rPr>
      </w:pPr>
    </w:p>
    <w:p w14:paraId="74D61F64" w14:textId="77777777" w:rsidR="008B3F72" w:rsidRPr="008B3F72" w:rsidRDefault="008B3F72" w:rsidP="008B3F72">
      <w:pPr>
        <w:rPr>
          <w:rFonts w:ascii="Times New Roman" w:hAnsi="Times New Roman"/>
          <w:sz w:val="24"/>
          <w:szCs w:val="24"/>
        </w:rPr>
      </w:pPr>
    </w:p>
    <w:p w14:paraId="4815D946"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lastRenderedPageBreak/>
        <w:t>Funcție:</w:t>
      </w:r>
    </w:p>
    <w:p w14:paraId="093D3BB5" w14:textId="77777777" w:rsidR="008B3F72" w:rsidRPr="008B3F72" w:rsidRDefault="008B3F72" w:rsidP="008B3F72">
      <w:pPr>
        <w:numPr>
          <w:ilvl w:val="0"/>
          <w:numId w:val="205"/>
        </w:numPr>
        <w:rPr>
          <w:rFonts w:ascii="Times New Roman" w:hAnsi="Times New Roman"/>
          <w:sz w:val="24"/>
          <w:szCs w:val="24"/>
        </w:rPr>
      </w:pPr>
      <w:r w:rsidRPr="008B3F72">
        <w:rPr>
          <w:rFonts w:ascii="Times New Roman" w:hAnsi="Times New Roman"/>
          <w:sz w:val="24"/>
          <w:szCs w:val="24"/>
        </w:rPr>
        <w:t xml:space="preserve">transmiterea stării parcării în timp real </w:t>
      </w:r>
    </w:p>
    <w:p w14:paraId="0D284A1A" w14:textId="77777777" w:rsidR="008B3F72" w:rsidRPr="008B3F72" w:rsidRDefault="008B3F72" w:rsidP="008B3F72">
      <w:pPr>
        <w:numPr>
          <w:ilvl w:val="0"/>
          <w:numId w:val="205"/>
        </w:numPr>
        <w:rPr>
          <w:rFonts w:ascii="Times New Roman" w:hAnsi="Times New Roman"/>
          <w:sz w:val="24"/>
          <w:szCs w:val="24"/>
        </w:rPr>
      </w:pPr>
      <w:r w:rsidRPr="008B3F72">
        <w:rPr>
          <w:rFonts w:ascii="Times New Roman" w:hAnsi="Times New Roman"/>
          <w:sz w:val="24"/>
          <w:szCs w:val="24"/>
        </w:rPr>
        <w:t xml:space="preserve">recepția eventualelor comenzi </w:t>
      </w:r>
    </w:p>
    <w:p w14:paraId="5DAF7586" w14:textId="21CB37B4" w:rsidR="008B3F72" w:rsidRPr="008B3F72" w:rsidRDefault="008B3F72" w:rsidP="008B3F72">
      <w:pPr>
        <w:rPr>
          <w:rFonts w:ascii="Times New Roman" w:hAnsi="Times New Roman"/>
          <w:sz w:val="24"/>
          <w:szCs w:val="24"/>
        </w:rPr>
      </w:pPr>
    </w:p>
    <w:p w14:paraId="2F3C8AB8"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4. Interfața Android – Bluetooth API</w:t>
      </w:r>
    </w:p>
    <w:p w14:paraId="40A2840B"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Descriere</w:t>
      </w:r>
    </w:p>
    <w:p w14:paraId="35B0739C" w14:textId="77777777" w:rsidR="008B3F72" w:rsidRPr="008B3F72" w:rsidRDefault="008B3F72" w:rsidP="008B3F72">
      <w:pPr>
        <w:rPr>
          <w:rFonts w:ascii="Times New Roman" w:hAnsi="Times New Roman"/>
          <w:sz w:val="24"/>
          <w:szCs w:val="24"/>
        </w:rPr>
      </w:pPr>
      <w:r w:rsidRPr="008B3F72">
        <w:rPr>
          <w:rFonts w:ascii="Times New Roman" w:hAnsi="Times New Roman"/>
          <w:sz w:val="24"/>
          <w:szCs w:val="24"/>
        </w:rPr>
        <w:t>Interfață software utilizată pentru conectarea și comunicarea cu modulul HC-05.</w:t>
      </w:r>
    </w:p>
    <w:p w14:paraId="4D500ACD"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Componente:</w:t>
      </w:r>
    </w:p>
    <w:p w14:paraId="12BB403A" w14:textId="77777777" w:rsidR="008B3F72" w:rsidRPr="008B3F72" w:rsidRDefault="008B3F72" w:rsidP="008B3F72">
      <w:pPr>
        <w:numPr>
          <w:ilvl w:val="0"/>
          <w:numId w:val="206"/>
        </w:numPr>
        <w:rPr>
          <w:rFonts w:ascii="Times New Roman" w:hAnsi="Times New Roman"/>
          <w:sz w:val="24"/>
          <w:szCs w:val="24"/>
        </w:rPr>
      </w:pPr>
      <w:r w:rsidRPr="008B3F72">
        <w:rPr>
          <w:rFonts w:ascii="Times New Roman" w:hAnsi="Times New Roman"/>
          <w:sz w:val="24"/>
          <w:szCs w:val="24"/>
        </w:rPr>
        <w:t xml:space="preserve">BluetoothAdapter </w:t>
      </w:r>
    </w:p>
    <w:p w14:paraId="349BBE2C" w14:textId="77777777" w:rsidR="008B3F72" w:rsidRPr="008B3F72" w:rsidRDefault="008B3F72" w:rsidP="008B3F72">
      <w:pPr>
        <w:numPr>
          <w:ilvl w:val="0"/>
          <w:numId w:val="206"/>
        </w:numPr>
        <w:rPr>
          <w:rFonts w:ascii="Times New Roman" w:hAnsi="Times New Roman"/>
          <w:sz w:val="24"/>
          <w:szCs w:val="24"/>
        </w:rPr>
      </w:pPr>
      <w:r w:rsidRPr="008B3F72">
        <w:rPr>
          <w:rFonts w:ascii="Times New Roman" w:hAnsi="Times New Roman"/>
          <w:sz w:val="24"/>
          <w:szCs w:val="24"/>
        </w:rPr>
        <w:t xml:space="preserve">BluetoothSocket </w:t>
      </w:r>
    </w:p>
    <w:p w14:paraId="55DB744D" w14:textId="77777777" w:rsidR="008B3F72" w:rsidRPr="008B3F72" w:rsidRDefault="008B3F72" w:rsidP="008B3F72">
      <w:pPr>
        <w:numPr>
          <w:ilvl w:val="0"/>
          <w:numId w:val="206"/>
        </w:numPr>
        <w:rPr>
          <w:rFonts w:ascii="Times New Roman" w:hAnsi="Times New Roman"/>
          <w:sz w:val="24"/>
          <w:szCs w:val="24"/>
        </w:rPr>
      </w:pPr>
      <w:r w:rsidRPr="008B3F72">
        <w:rPr>
          <w:rFonts w:ascii="Times New Roman" w:hAnsi="Times New Roman"/>
          <w:sz w:val="24"/>
          <w:szCs w:val="24"/>
        </w:rPr>
        <w:t xml:space="preserve">InputStream / OutputStream </w:t>
      </w:r>
    </w:p>
    <w:p w14:paraId="5F099167"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Funcții:</w:t>
      </w:r>
    </w:p>
    <w:p w14:paraId="0D1BF7AF" w14:textId="77777777" w:rsidR="008B3F72" w:rsidRPr="008B3F72" w:rsidRDefault="008B3F72" w:rsidP="008B3F72">
      <w:pPr>
        <w:numPr>
          <w:ilvl w:val="0"/>
          <w:numId w:val="207"/>
        </w:numPr>
        <w:rPr>
          <w:rFonts w:ascii="Times New Roman" w:hAnsi="Times New Roman"/>
          <w:sz w:val="24"/>
          <w:szCs w:val="24"/>
        </w:rPr>
      </w:pPr>
      <w:r w:rsidRPr="008B3F72">
        <w:rPr>
          <w:rFonts w:ascii="Times New Roman" w:hAnsi="Times New Roman"/>
          <w:sz w:val="24"/>
          <w:szCs w:val="24"/>
        </w:rPr>
        <w:t xml:space="preserve">scanare dispozitive </w:t>
      </w:r>
    </w:p>
    <w:p w14:paraId="04F9B132" w14:textId="77777777" w:rsidR="008B3F72" w:rsidRPr="008B3F72" w:rsidRDefault="008B3F72" w:rsidP="008B3F72">
      <w:pPr>
        <w:numPr>
          <w:ilvl w:val="0"/>
          <w:numId w:val="207"/>
        </w:numPr>
        <w:rPr>
          <w:rFonts w:ascii="Times New Roman" w:hAnsi="Times New Roman"/>
          <w:sz w:val="24"/>
          <w:szCs w:val="24"/>
        </w:rPr>
      </w:pPr>
      <w:r w:rsidRPr="008B3F72">
        <w:rPr>
          <w:rFonts w:ascii="Times New Roman" w:hAnsi="Times New Roman"/>
          <w:sz w:val="24"/>
          <w:szCs w:val="24"/>
        </w:rPr>
        <w:t xml:space="preserve">conectare HC-05 </w:t>
      </w:r>
    </w:p>
    <w:p w14:paraId="7A0F7C9D" w14:textId="77777777" w:rsidR="008B3F72" w:rsidRPr="008B3F72" w:rsidRDefault="008B3F72" w:rsidP="008B3F72">
      <w:pPr>
        <w:numPr>
          <w:ilvl w:val="0"/>
          <w:numId w:val="207"/>
        </w:numPr>
        <w:rPr>
          <w:rFonts w:ascii="Times New Roman" w:hAnsi="Times New Roman"/>
          <w:sz w:val="24"/>
          <w:szCs w:val="24"/>
        </w:rPr>
      </w:pPr>
      <w:r w:rsidRPr="008B3F72">
        <w:rPr>
          <w:rFonts w:ascii="Times New Roman" w:hAnsi="Times New Roman"/>
          <w:sz w:val="24"/>
          <w:szCs w:val="24"/>
        </w:rPr>
        <w:t xml:space="preserve">recepție mesaje seriale </w:t>
      </w:r>
    </w:p>
    <w:p w14:paraId="3F2C8EBE" w14:textId="3A7ED950" w:rsidR="008B3F72" w:rsidRPr="008B3F72" w:rsidRDefault="008B3F72" w:rsidP="008B3F72">
      <w:pPr>
        <w:rPr>
          <w:rFonts w:ascii="Times New Roman" w:hAnsi="Times New Roman"/>
          <w:sz w:val="24"/>
          <w:szCs w:val="24"/>
        </w:rPr>
      </w:pPr>
    </w:p>
    <w:p w14:paraId="2B6CE4AB"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5. Interfața utilizator (GUI Android)</w:t>
      </w:r>
    </w:p>
    <w:p w14:paraId="0B8D3F34"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Descriere</w:t>
      </w:r>
    </w:p>
    <w:p w14:paraId="44BE6184" w14:textId="77777777" w:rsidR="008B3F72" w:rsidRPr="008B3F72" w:rsidRDefault="008B3F72" w:rsidP="008B3F72">
      <w:pPr>
        <w:rPr>
          <w:rFonts w:ascii="Times New Roman" w:hAnsi="Times New Roman"/>
          <w:sz w:val="24"/>
          <w:szCs w:val="24"/>
        </w:rPr>
      </w:pPr>
      <w:r w:rsidRPr="008B3F72">
        <w:rPr>
          <w:rFonts w:ascii="Times New Roman" w:hAnsi="Times New Roman"/>
          <w:sz w:val="24"/>
          <w:szCs w:val="24"/>
        </w:rPr>
        <w:t>Interfața grafică prin care utilizatorul interacționează cu sistemul.</w:t>
      </w:r>
    </w:p>
    <w:p w14:paraId="56AFE490"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Elemente UI:</w:t>
      </w:r>
    </w:p>
    <w:p w14:paraId="34E03976" w14:textId="77777777" w:rsidR="008B3F72" w:rsidRPr="008B3F72" w:rsidRDefault="008B3F72" w:rsidP="008B3F72">
      <w:pPr>
        <w:numPr>
          <w:ilvl w:val="0"/>
          <w:numId w:val="208"/>
        </w:numPr>
        <w:rPr>
          <w:rFonts w:ascii="Times New Roman" w:hAnsi="Times New Roman"/>
          <w:sz w:val="24"/>
          <w:szCs w:val="24"/>
        </w:rPr>
      </w:pPr>
      <w:r w:rsidRPr="008B3F72">
        <w:rPr>
          <w:rFonts w:ascii="Times New Roman" w:hAnsi="Times New Roman"/>
          <w:sz w:val="24"/>
          <w:szCs w:val="24"/>
        </w:rPr>
        <w:t xml:space="preserve">TextView (status parcare) </w:t>
      </w:r>
    </w:p>
    <w:p w14:paraId="190932D8" w14:textId="77777777" w:rsidR="008B3F72" w:rsidRPr="008B3F72" w:rsidRDefault="008B3F72" w:rsidP="008B3F72">
      <w:pPr>
        <w:numPr>
          <w:ilvl w:val="0"/>
          <w:numId w:val="208"/>
        </w:numPr>
        <w:rPr>
          <w:rFonts w:ascii="Times New Roman" w:hAnsi="Times New Roman"/>
          <w:sz w:val="24"/>
          <w:szCs w:val="24"/>
        </w:rPr>
      </w:pPr>
      <w:r w:rsidRPr="008B3F72">
        <w:rPr>
          <w:rFonts w:ascii="Times New Roman" w:hAnsi="Times New Roman"/>
          <w:sz w:val="24"/>
          <w:szCs w:val="24"/>
        </w:rPr>
        <w:t xml:space="preserve">indicator locuri disponibile </w:t>
      </w:r>
    </w:p>
    <w:p w14:paraId="10F04D2E" w14:textId="77777777" w:rsidR="008B3F72" w:rsidRPr="008B3F72" w:rsidRDefault="008B3F72" w:rsidP="008B3F72">
      <w:pPr>
        <w:numPr>
          <w:ilvl w:val="0"/>
          <w:numId w:val="208"/>
        </w:numPr>
        <w:rPr>
          <w:rFonts w:ascii="Times New Roman" w:hAnsi="Times New Roman"/>
          <w:sz w:val="24"/>
          <w:szCs w:val="24"/>
        </w:rPr>
      </w:pPr>
      <w:r w:rsidRPr="008B3F72">
        <w:rPr>
          <w:rFonts w:ascii="Times New Roman" w:hAnsi="Times New Roman"/>
          <w:sz w:val="24"/>
          <w:szCs w:val="24"/>
        </w:rPr>
        <w:t xml:space="preserve">buton conectare Bluetooth </w:t>
      </w:r>
    </w:p>
    <w:p w14:paraId="6DCDA6D7" w14:textId="77777777" w:rsidR="008B3F72" w:rsidRPr="008B3F72" w:rsidRDefault="008B3F72" w:rsidP="008B3F72">
      <w:pPr>
        <w:numPr>
          <w:ilvl w:val="0"/>
          <w:numId w:val="208"/>
        </w:numPr>
        <w:rPr>
          <w:rFonts w:ascii="Times New Roman" w:hAnsi="Times New Roman"/>
          <w:sz w:val="24"/>
          <w:szCs w:val="24"/>
        </w:rPr>
      </w:pPr>
      <w:r w:rsidRPr="008B3F72">
        <w:rPr>
          <w:rFonts w:ascii="Times New Roman" w:hAnsi="Times New Roman"/>
          <w:sz w:val="24"/>
          <w:szCs w:val="24"/>
        </w:rPr>
        <w:t xml:space="preserve">mesaje de alertă </w:t>
      </w:r>
    </w:p>
    <w:p w14:paraId="05866ABD"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Funcții:</w:t>
      </w:r>
    </w:p>
    <w:p w14:paraId="10B9860B" w14:textId="77777777" w:rsidR="008B3F72" w:rsidRPr="008B3F72" w:rsidRDefault="008B3F72" w:rsidP="008B3F72">
      <w:pPr>
        <w:numPr>
          <w:ilvl w:val="0"/>
          <w:numId w:val="209"/>
        </w:numPr>
        <w:rPr>
          <w:rFonts w:ascii="Times New Roman" w:hAnsi="Times New Roman"/>
          <w:sz w:val="24"/>
          <w:szCs w:val="24"/>
        </w:rPr>
      </w:pPr>
      <w:r w:rsidRPr="008B3F72">
        <w:rPr>
          <w:rFonts w:ascii="Times New Roman" w:hAnsi="Times New Roman"/>
          <w:sz w:val="24"/>
          <w:szCs w:val="24"/>
        </w:rPr>
        <w:t xml:space="preserve">afișare date în timp real </w:t>
      </w:r>
    </w:p>
    <w:p w14:paraId="3857FC02" w14:textId="77777777" w:rsidR="008B3F72" w:rsidRPr="008B3F72" w:rsidRDefault="008B3F72" w:rsidP="008B3F72">
      <w:pPr>
        <w:numPr>
          <w:ilvl w:val="0"/>
          <w:numId w:val="209"/>
        </w:numPr>
        <w:rPr>
          <w:rFonts w:ascii="Times New Roman" w:hAnsi="Times New Roman"/>
          <w:sz w:val="24"/>
          <w:szCs w:val="24"/>
        </w:rPr>
      </w:pPr>
      <w:r w:rsidRPr="008B3F72">
        <w:rPr>
          <w:rFonts w:ascii="Times New Roman" w:hAnsi="Times New Roman"/>
          <w:sz w:val="24"/>
          <w:szCs w:val="24"/>
        </w:rPr>
        <w:t xml:space="preserve">conectare/deconectare sistem </w:t>
      </w:r>
    </w:p>
    <w:p w14:paraId="226BB26B" w14:textId="77777777" w:rsidR="008B3F72" w:rsidRPr="008B3F72" w:rsidRDefault="008B3F72" w:rsidP="008B3F72">
      <w:pPr>
        <w:numPr>
          <w:ilvl w:val="0"/>
          <w:numId w:val="209"/>
        </w:numPr>
        <w:rPr>
          <w:rFonts w:ascii="Times New Roman" w:hAnsi="Times New Roman"/>
          <w:sz w:val="24"/>
          <w:szCs w:val="24"/>
        </w:rPr>
      </w:pPr>
      <w:r w:rsidRPr="008B3F72">
        <w:rPr>
          <w:rFonts w:ascii="Times New Roman" w:hAnsi="Times New Roman"/>
          <w:sz w:val="24"/>
          <w:szCs w:val="24"/>
        </w:rPr>
        <w:t xml:space="preserve">informare utilizator </w:t>
      </w:r>
    </w:p>
    <w:p w14:paraId="18A8769C" w14:textId="23FAFF6F" w:rsidR="008B3F72" w:rsidRDefault="008B3F72" w:rsidP="008B3F72">
      <w:pPr>
        <w:rPr>
          <w:rFonts w:ascii="Times New Roman" w:hAnsi="Times New Roman"/>
          <w:sz w:val="24"/>
          <w:szCs w:val="24"/>
        </w:rPr>
      </w:pPr>
    </w:p>
    <w:p w14:paraId="00C7B54F" w14:textId="77777777" w:rsidR="008B3F72" w:rsidRDefault="008B3F72" w:rsidP="008B3F72">
      <w:pPr>
        <w:rPr>
          <w:rFonts w:ascii="Times New Roman" w:hAnsi="Times New Roman"/>
          <w:sz w:val="24"/>
          <w:szCs w:val="24"/>
        </w:rPr>
      </w:pPr>
    </w:p>
    <w:p w14:paraId="4FEB323E" w14:textId="77777777" w:rsidR="008B3F72" w:rsidRDefault="008B3F72" w:rsidP="008B3F72">
      <w:pPr>
        <w:rPr>
          <w:rFonts w:ascii="Times New Roman" w:hAnsi="Times New Roman"/>
          <w:sz w:val="24"/>
          <w:szCs w:val="24"/>
        </w:rPr>
      </w:pPr>
    </w:p>
    <w:p w14:paraId="161FE904" w14:textId="77777777" w:rsidR="008B3F72" w:rsidRDefault="008B3F72" w:rsidP="008B3F72">
      <w:pPr>
        <w:rPr>
          <w:rFonts w:ascii="Times New Roman" w:hAnsi="Times New Roman"/>
          <w:sz w:val="24"/>
          <w:szCs w:val="24"/>
        </w:rPr>
      </w:pPr>
    </w:p>
    <w:p w14:paraId="584B0677" w14:textId="77777777" w:rsidR="008B3F72" w:rsidRPr="008B3F72" w:rsidRDefault="008B3F72" w:rsidP="008B3F72">
      <w:pPr>
        <w:rPr>
          <w:rFonts w:ascii="Times New Roman" w:hAnsi="Times New Roman"/>
          <w:sz w:val="24"/>
          <w:szCs w:val="24"/>
        </w:rPr>
      </w:pPr>
    </w:p>
    <w:p w14:paraId="11DAF9F1"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lastRenderedPageBreak/>
        <w:t>6. Interfața de control barieră</w:t>
      </w:r>
    </w:p>
    <w:p w14:paraId="18B36008"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Descriere</w:t>
      </w:r>
    </w:p>
    <w:p w14:paraId="3477BF57" w14:textId="77777777" w:rsidR="008B3F72" w:rsidRPr="008B3F72" w:rsidRDefault="008B3F72" w:rsidP="008B3F72">
      <w:pPr>
        <w:rPr>
          <w:rFonts w:ascii="Times New Roman" w:hAnsi="Times New Roman"/>
          <w:sz w:val="24"/>
          <w:szCs w:val="24"/>
        </w:rPr>
      </w:pPr>
      <w:r w:rsidRPr="008B3F72">
        <w:rPr>
          <w:rFonts w:ascii="Times New Roman" w:hAnsi="Times New Roman"/>
          <w:sz w:val="24"/>
          <w:szCs w:val="24"/>
        </w:rPr>
        <w:t>Interfață fizică între Arduino și servomotor.</w:t>
      </w:r>
    </w:p>
    <w:p w14:paraId="70F43B6D"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Funcție:</w:t>
      </w:r>
    </w:p>
    <w:p w14:paraId="6498C818" w14:textId="77777777" w:rsidR="008B3F72" w:rsidRPr="008B3F72" w:rsidRDefault="008B3F72" w:rsidP="008B3F72">
      <w:pPr>
        <w:numPr>
          <w:ilvl w:val="0"/>
          <w:numId w:val="210"/>
        </w:numPr>
        <w:rPr>
          <w:rFonts w:ascii="Times New Roman" w:hAnsi="Times New Roman"/>
          <w:sz w:val="24"/>
          <w:szCs w:val="24"/>
        </w:rPr>
      </w:pPr>
      <w:r w:rsidRPr="008B3F72">
        <w:rPr>
          <w:rFonts w:ascii="Times New Roman" w:hAnsi="Times New Roman"/>
          <w:sz w:val="24"/>
          <w:szCs w:val="24"/>
        </w:rPr>
        <w:t xml:space="preserve">deschidere/închidere barieră în funcție de logică </w:t>
      </w:r>
    </w:p>
    <w:p w14:paraId="54413887" w14:textId="3FFE6775" w:rsidR="008B3F72" w:rsidRPr="008B3F72" w:rsidRDefault="008B3F72" w:rsidP="008B3F72">
      <w:pPr>
        <w:rPr>
          <w:rFonts w:ascii="Times New Roman" w:hAnsi="Times New Roman"/>
          <w:sz w:val="24"/>
          <w:szCs w:val="24"/>
        </w:rPr>
      </w:pPr>
    </w:p>
    <w:p w14:paraId="65227DE4"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7. Interfața de semnalizare (buzzer)</w:t>
      </w:r>
    </w:p>
    <w:p w14:paraId="77446E6A"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Descriere</w:t>
      </w:r>
    </w:p>
    <w:p w14:paraId="174CC981" w14:textId="77777777" w:rsidR="008B3F72" w:rsidRPr="008B3F72" w:rsidRDefault="008B3F72" w:rsidP="008B3F72">
      <w:pPr>
        <w:rPr>
          <w:rFonts w:ascii="Times New Roman" w:hAnsi="Times New Roman"/>
          <w:sz w:val="24"/>
          <w:szCs w:val="24"/>
        </w:rPr>
      </w:pPr>
      <w:r w:rsidRPr="008B3F72">
        <w:rPr>
          <w:rFonts w:ascii="Times New Roman" w:hAnsi="Times New Roman"/>
          <w:sz w:val="24"/>
          <w:szCs w:val="24"/>
        </w:rPr>
        <w:t>Interfață de alertare audio controlată de Arduino.</w:t>
      </w:r>
    </w:p>
    <w:p w14:paraId="77DB0A0A"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Funcții:</w:t>
      </w:r>
    </w:p>
    <w:p w14:paraId="291D19F8" w14:textId="77777777" w:rsidR="008B3F72" w:rsidRPr="008B3F72" w:rsidRDefault="008B3F72" w:rsidP="008B3F72">
      <w:pPr>
        <w:numPr>
          <w:ilvl w:val="0"/>
          <w:numId w:val="211"/>
        </w:numPr>
        <w:rPr>
          <w:rFonts w:ascii="Times New Roman" w:hAnsi="Times New Roman"/>
          <w:sz w:val="24"/>
          <w:szCs w:val="24"/>
        </w:rPr>
      </w:pPr>
      <w:r w:rsidRPr="008B3F72">
        <w:rPr>
          <w:rFonts w:ascii="Times New Roman" w:hAnsi="Times New Roman"/>
          <w:sz w:val="24"/>
          <w:szCs w:val="24"/>
        </w:rPr>
        <w:t xml:space="preserve">semnalizare parcare plină </w:t>
      </w:r>
    </w:p>
    <w:p w14:paraId="5C7A0E24" w14:textId="77777777" w:rsidR="008B3F72" w:rsidRPr="008B3F72" w:rsidRDefault="008B3F72" w:rsidP="008B3F72">
      <w:pPr>
        <w:numPr>
          <w:ilvl w:val="0"/>
          <w:numId w:val="211"/>
        </w:numPr>
        <w:rPr>
          <w:rFonts w:ascii="Times New Roman" w:hAnsi="Times New Roman"/>
          <w:sz w:val="24"/>
          <w:szCs w:val="24"/>
        </w:rPr>
      </w:pPr>
      <w:r w:rsidRPr="008B3F72">
        <w:rPr>
          <w:rFonts w:ascii="Times New Roman" w:hAnsi="Times New Roman"/>
          <w:sz w:val="24"/>
          <w:szCs w:val="24"/>
        </w:rPr>
        <w:t xml:space="preserve">alertă gaz </w:t>
      </w:r>
    </w:p>
    <w:p w14:paraId="585D3752" w14:textId="77777777" w:rsidR="008B3F72" w:rsidRPr="008B3F72" w:rsidRDefault="008B3F72" w:rsidP="008B3F72">
      <w:pPr>
        <w:rPr>
          <w:lang w:val="ro-RO"/>
        </w:rPr>
      </w:pPr>
    </w:p>
    <w:p w14:paraId="33EF4CAF" w14:textId="51FAEDD2" w:rsidR="00892260" w:rsidRDefault="00FB5801" w:rsidP="008B3F72">
      <w:pPr>
        <w:pStyle w:val="Heading2"/>
        <w:numPr>
          <w:ilvl w:val="0"/>
          <w:numId w:val="102"/>
        </w:numPr>
        <w:pBdr>
          <w:bottom w:val="single" w:sz="4" w:space="13" w:color="auto"/>
        </w:pBdr>
        <w:rPr>
          <w:lang w:val="ro-RO"/>
        </w:rPr>
      </w:pPr>
      <w:bookmarkStart w:id="44" w:name="_Toc160527864"/>
      <w:r w:rsidRPr="00A114E1">
        <w:rPr>
          <w:lang w:val="ro-RO"/>
        </w:rPr>
        <w:lastRenderedPageBreak/>
        <w:t>Scenarii de utilizare</w:t>
      </w:r>
      <w:bookmarkEnd w:id="44"/>
    </w:p>
    <w:p w14:paraId="4BC7F9F3" w14:textId="77777777" w:rsidR="008B3F72" w:rsidRPr="008B3F72" w:rsidRDefault="008B3F72" w:rsidP="008B3F72">
      <w:pPr>
        <w:numPr>
          <w:ilvl w:val="0"/>
          <w:numId w:val="19"/>
        </w:numPr>
        <w:tabs>
          <w:tab w:val="num" w:pos="360"/>
        </w:tabs>
        <w:rPr>
          <w:rFonts w:ascii="Times New Roman" w:hAnsi="Times New Roman"/>
          <w:b/>
          <w:bCs/>
          <w:sz w:val="24"/>
          <w:szCs w:val="24"/>
        </w:rPr>
      </w:pPr>
      <w:r w:rsidRPr="008B3F72">
        <w:rPr>
          <w:rFonts w:ascii="Times New Roman" w:hAnsi="Times New Roman"/>
          <w:b/>
          <w:bCs/>
          <w:sz w:val="24"/>
          <w:szCs w:val="24"/>
        </w:rPr>
        <w:t>1. Funcționalitatea generală a sistemului</w:t>
      </w:r>
    </w:p>
    <w:p w14:paraId="51CCB96A" w14:textId="77777777" w:rsidR="008B3F72" w:rsidRPr="008B3F72" w:rsidRDefault="008B3F72" w:rsidP="008B3F72">
      <w:pPr>
        <w:rPr>
          <w:rFonts w:ascii="Times New Roman" w:hAnsi="Times New Roman"/>
          <w:sz w:val="24"/>
          <w:szCs w:val="24"/>
        </w:rPr>
      </w:pPr>
      <w:r w:rsidRPr="008B3F72">
        <w:rPr>
          <w:rFonts w:ascii="Times New Roman" w:hAnsi="Times New Roman"/>
          <w:sz w:val="24"/>
          <w:szCs w:val="24"/>
        </w:rPr>
        <w:t>Sistemul realizează următoarele funcții principale:</w:t>
      </w:r>
    </w:p>
    <w:p w14:paraId="35F2050E" w14:textId="77777777" w:rsidR="008B3F72" w:rsidRPr="008B3F72" w:rsidRDefault="008B3F72" w:rsidP="008B3F72">
      <w:pPr>
        <w:numPr>
          <w:ilvl w:val="0"/>
          <w:numId w:val="212"/>
        </w:numPr>
        <w:rPr>
          <w:rFonts w:ascii="Times New Roman" w:hAnsi="Times New Roman"/>
          <w:sz w:val="24"/>
          <w:szCs w:val="24"/>
        </w:rPr>
      </w:pPr>
      <w:r w:rsidRPr="008B3F72">
        <w:rPr>
          <w:rFonts w:ascii="Times New Roman" w:hAnsi="Times New Roman"/>
          <w:sz w:val="24"/>
          <w:szCs w:val="24"/>
        </w:rPr>
        <w:t xml:space="preserve">detectarea ocupării locurilor de parcare </w:t>
      </w:r>
    </w:p>
    <w:p w14:paraId="20B8B2FE" w14:textId="77777777" w:rsidR="008B3F72" w:rsidRPr="008B3F72" w:rsidRDefault="008B3F72" w:rsidP="008B3F72">
      <w:pPr>
        <w:numPr>
          <w:ilvl w:val="0"/>
          <w:numId w:val="212"/>
        </w:numPr>
        <w:rPr>
          <w:rFonts w:ascii="Times New Roman" w:hAnsi="Times New Roman"/>
          <w:sz w:val="24"/>
          <w:szCs w:val="24"/>
        </w:rPr>
      </w:pPr>
      <w:r w:rsidRPr="008B3F72">
        <w:rPr>
          <w:rFonts w:ascii="Times New Roman" w:hAnsi="Times New Roman"/>
          <w:sz w:val="24"/>
          <w:szCs w:val="24"/>
        </w:rPr>
        <w:t xml:space="preserve">calculul numărului de locuri disponibile </w:t>
      </w:r>
    </w:p>
    <w:p w14:paraId="68B789FF" w14:textId="77777777" w:rsidR="008B3F72" w:rsidRPr="008B3F72" w:rsidRDefault="008B3F72" w:rsidP="008B3F72">
      <w:pPr>
        <w:numPr>
          <w:ilvl w:val="0"/>
          <w:numId w:val="212"/>
        </w:numPr>
        <w:rPr>
          <w:rFonts w:ascii="Times New Roman" w:hAnsi="Times New Roman"/>
          <w:sz w:val="24"/>
          <w:szCs w:val="24"/>
        </w:rPr>
      </w:pPr>
      <w:r w:rsidRPr="008B3F72">
        <w:rPr>
          <w:rFonts w:ascii="Times New Roman" w:hAnsi="Times New Roman"/>
          <w:sz w:val="24"/>
          <w:szCs w:val="24"/>
        </w:rPr>
        <w:t xml:space="preserve">controlul barierei de acces </w:t>
      </w:r>
    </w:p>
    <w:p w14:paraId="6435DFAA" w14:textId="77777777" w:rsidR="008B3F72" w:rsidRPr="008B3F72" w:rsidRDefault="008B3F72" w:rsidP="008B3F72">
      <w:pPr>
        <w:numPr>
          <w:ilvl w:val="0"/>
          <w:numId w:val="212"/>
        </w:numPr>
        <w:rPr>
          <w:rFonts w:ascii="Times New Roman" w:hAnsi="Times New Roman"/>
          <w:sz w:val="24"/>
          <w:szCs w:val="24"/>
        </w:rPr>
      </w:pPr>
      <w:r w:rsidRPr="008B3F72">
        <w:rPr>
          <w:rFonts w:ascii="Times New Roman" w:hAnsi="Times New Roman"/>
          <w:sz w:val="24"/>
          <w:szCs w:val="24"/>
        </w:rPr>
        <w:t xml:space="preserve">detectarea situațiilor de risc (gaz) </w:t>
      </w:r>
    </w:p>
    <w:p w14:paraId="01D26968" w14:textId="77777777" w:rsidR="008B3F72" w:rsidRPr="008B3F72" w:rsidRDefault="008B3F72" w:rsidP="008B3F72">
      <w:pPr>
        <w:numPr>
          <w:ilvl w:val="0"/>
          <w:numId w:val="212"/>
        </w:numPr>
        <w:rPr>
          <w:rFonts w:ascii="Times New Roman" w:hAnsi="Times New Roman"/>
          <w:sz w:val="24"/>
          <w:szCs w:val="24"/>
        </w:rPr>
      </w:pPr>
      <w:r w:rsidRPr="008B3F72">
        <w:rPr>
          <w:rFonts w:ascii="Times New Roman" w:hAnsi="Times New Roman"/>
          <w:sz w:val="24"/>
          <w:szCs w:val="24"/>
        </w:rPr>
        <w:t xml:space="preserve">transmiterea datelor către aplicația mobilă prin Bluetooth </w:t>
      </w:r>
    </w:p>
    <w:p w14:paraId="00227CCC" w14:textId="77777777" w:rsidR="008B3F72" w:rsidRPr="008B3F72" w:rsidRDefault="008B3F72" w:rsidP="008B3F72">
      <w:pPr>
        <w:numPr>
          <w:ilvl w:val="0"/>
          <w:numId w:val="212"/>
        </w:numPr>
        <w:rPr>
          <w:rFonts w:ascii="Times New Roman" w:hAnsi="Times New Roman"/>
          <w:sz w:val="24"/>
          <w:szCs w:val="24"/>
        </w:rPr>
      </w:pPr>
      <w:r w:rsidRPr="008B3F72">
        <w:rPr>
          <w:rFonts w:ascii="Times New Roman" w:hAnsi="Times New Roman"/>
          <w:sz w:val="24"/>
          <w:szCs w:val="24"/>
        </w:rPr>
        <w:t xml:space="preserve">afișarea în timp real a stării parcării </w:t>
      </w:r>
    </w:p>
    <w:p w14:paraId="461A5290" w14:textId="77777777" w:rsidR="008B3F72" w:rsidRPr="008B3F72" w:rsidRDefault="008B3F72" w:rsidP="008B3F72">
      <w:pPr>
        <w:rPr>
          <w:rFonts w:ascii="Times New Roman" w:hAnsi="Times New Roman"/>
          <w:sz w:val="24"/>
          <w:szCs w:val="24"/>
        </w:rPr>
      </w:pPr>
      <w:r w:rsidRPr="008B3F72">
        <w:rPr>
          <w:rFonts w:ascii="Times New Roman" w:hAnsi="Times New Roman"/>
          <w:sz w:val="24"/>
          <w:szCs w:val="24"/>
        </w:rPr>
        <w:t>Interacțiunea cu utilizatorul se realizează prin aplicația Android, iar sistemul hardware funcționează automat.</w:t>
      </w:r>
    </w:p>
    <w:p w14:paraId="7ADE2E7A" w14:textId="747AA141" w:rsidR="008B3F72" w:rsidRPr="008B3F72" w:rsidRDefault="008B3F72" w:rsidP="008B3F72">
      <w:pPr>
        <w:rPr>
          <w:rFonts w:ascii="Times New Roman" w:hAnsi="Times New Roman"/>
          <w:sz w:val="24"/>
          <w:szCs w:val="24"/>
        </w:rPr>
      </w:pPr>
    </w:p>
    <w:p w14:paraId="38A9FBE7" w14:textId="77777777" w:rsidR="008B3F72" w:rsidRPr="008B3F72" w:rsidRDefault="008B3F72" w:rsidP="008B3F72">
      <w:pPr>
        <w:numPr>
          <w:ilvl w:val="0"/>
          <w:numId w:val="19"/>
        </w:numPr>
        <w:tabs>
          <w:tab w:val="num" w:pos="360"/>
        </w:tabs>
        <w:rPr>
          <w:rFonts w:ascii="Times New Roman" w:hAnsi="Times New Roman"/>
          <w:b/>
          <w:bCs/>
          <w:sz w:val="24"/>
          <w:szCs w:val="24"/>
        </w:rPr>
      </w:pPr>
      <w:r w:rsidRPr="008B3F72">
        <w:rPr>
          <w:rFonts w:ascii="Times New Roman" w:hAnsi="Times New Roman"/>
          <w:b/>
          <w:bCs/>
          <w:sz w:val="24"/>
          <w:szCs w:val="24"/>
        </w:rPr>
        <w:t>2. Scenarii operaționale</w:t>
      </w:r>
    </w:p>
    <w:p w14:paraId="6C3190E0" w14:textId="77777777" w:rsidR="008B3F72" w:rsidRPr="008B3F72" w:rsidRDefault="008B3F72" w:rsidP="008B3F72">
      <w:pPr>
        <w:numPr>
          <w:ilvl w:val="0"/>
          <w:numId w:val="19"/>
        </w:numPr>
        <w:tabs>
          <w:tab w:val="num" w:pos="360"/>
        </w:tabs>
        <w:rPr>
          <w:rFonts w:ascii="Times New Roman" w:hAnsi="Times New Roman"/>
          <w:b/>
          <w:bCs/>
          <w:sz w:val="24"/>
          <w:szCs w:val="24"/>
        </w:rPr>
      </w:pPr>
      <w:r w:rsidRPr="008B3F72">
        <w:rPr>
          <w:rFonts w:ascii="Times New Roman" w:hAnsi="Times New Roman"/>
          <w:b/>
          <w:bCs/>
          <w:sz w:val="24"/>
          <w:szCs w:val="24"/>
        </w:rPr>
        <w:t>Scenariul 1: Intrarea unui vehicul în parcare</w:t>
      </w:r>
    </w:p>
    <w:p w14:paraId="448FD7E9"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Pași de execuție:</w:t>
      </w:r>
    </w:p>
    <w:p w14:paraId="5D5AED45" w14:textId="77777777" w:rsidR="008B3F72" w:rsidRPr="008B3F72" w:rsidRDefault="008B3F72" w:rsidP="008B3F72">
      <w:pPr>
        <w:numPr>
          <w:ilvl w:val="0"/>
          <w:numId w:val="213"/>
        </w:numPr>
        <w:rPr>
          <w:rFonts w:ascii="Times New Roman" w:hAnsi="Times New Roman"/>
          <w:sz w:val="24"/>
          <w:szCs w:val="24"/>
        </w:rPr>
      </w:pPr>
      <w:r w:rsidRPr="008B3F72">
        <w:rPr>
          <w:rFonts w:ascii="Times New Roman" w:hAnsi="Times New Roman"/>
          <w:sz w:val="24"/>
          <w:szCs w:val="24"/>
        </w:rPr>
        <w:t xml:space="preserve">Vehiculul se apropie de intrarea parcării. </w:t>
      </w:r>
    </w:p>
    <w:p w14:paraId="044D51ED" w14:textId="77777777" w:rsidR="008B3F72" w:rsidRPr="008B3F72" w:rsidRDefault="008B3F72" w:rsidP="008B3F72">
      <w:pPr>
        <w:numPr>
          <w:ilvl w:val="0"/>
          <w:numId w:val="213"/>
        </w:numPr>
        <w:rPr>
          <w:rFonts w:ascii="Times New Roman" w:hAnsi="Times New Roman"/>
          <w:sz w:val="24"/>
          <w:szCs w:val="24"/>
        </w:rPr>
      </w:pPr>
      <w:r w:rsidRPr="008B3F72">
        <w:rPr>
          <w:rFonts w:ascii="Times New Roman" w:hAnsi="Times New Roman"/>
          <w:sz w:val="24"/>
          <w:szCs w:val="24"/>
        </w:rPr>
        <w:t xml:space="preserve">Senzorul IR/ultrasonic detectează prezența vehiculului. </w:t>
      </w:r>
    </w:p>
    <w:p w14:paraId="254CAD1E" w14:textId="77777777" w:rsidR="008B3F72" w:rsidRPr="008B3F72" w:rsidRDefault="008B3F72" w:rsidP="008B3F72">
      <w:pPr>
        <w:numPr>
          <w:ilvl w:val="0"/>
          <w:numId w:val="213"/>
        </w:numPr>
        <w:rPr>
          <w:rFonts w:ascii="Times New Roman" w:hAnsi="Times New Roman"/>
          <w:sz w:val="24"/>
          <w:szCs w:val="24"/>
        </w:rPr>
      </w:pPr>
      <w:r w:rsidRPr="008B3F72">
        <w:rPr>
          <w:rFonts w:ascii="Times New Roman" w:hAnsi="Times New Roman"/>
          <w:sz w:val="24"/>
          <w:szCs w:val="24"/>
        </w:rPr>
        <w:t xml:space="preserve">Arduino Mega verifică numărul de locuri disponibile. </w:t>
      </w:r>
    </w:p>
    <w:p w14:paraId="099A1E56" w14:textId="77777777" w:rsidR="008B3F72" w:rsidRPr="008B3F72" w:rsidRDefault="008B3F72" w:rsidP="008B3F72">
      <w:pPr>
        <w:numPr>
          <w:ilvl w:val="0"/>
          <w:numId w:val="213"/>
        </w:numPr>
        <w:rPr>
          <w:rFonts w:ascii="Times New Roman" w:hAnsi="Times New Roman"/>
          <w:sz w:val="24"/>
          <w:szCs w:val="24"/>
        </w:rPr>
      </w:pPr>
      <w:r w:rsidRPr="008B3F72">
        <w:rPr>
          <w:rFonts w:ascii="Times New Roman" w:hAnsi="Times New Roman"/>
          <w:sz w:val="24"/>
          <w:szCs w:val="24"/>
        </w:rPr>
        <w:t xml:space="preserve">Dacă există locuri libere: </w:t>
      </w:r>
    </w:p>
    <w:p w14:paraId="788A72D3" w14:textId="77777777" w:rsidR="008B3F72" w:rsidRPr="008B3F72" w:rsidRDefault="008B3F72" w:rsidP="008B3F72">
      <w:pPr>
        <w:numPr>
          <w:ilvl w:val="1"/>
          <w:numId w:val="213"/>
        </w:numPr>
        <w:rPr>
          <w:rFonts w:ascii="Times New Roman" w:hAnsi="Times New Roman"/>
          <w:sz w:val="24"/>
          <w:szCs w:val="24"/>
        </w:rPr>
      </w:pPr>
      <w:r w:rsidRPr="008B3F72">
        <w:rPr>
          <w:rFonts w:ascii="Times New Roman" w:hAnsi="Times New Roman"/>
          <w:sz w:val="24"/>
          <w:szCs w:val="24"/>
        </w:rPr>
        <w:t xml:space="preserve">servomotorul ridică bariera </w:t>
      </w:r>
    </w:p>
    <w:p w14:paraId="72640195" w14:textId="77777777" w:rsidR="008B3F72" w:rsidRPr="008B3F72" w:rsidRDefault="008B3F72" w:rsidP="008B3F72">
      <w:pPr>
        <w:numPr>
          <w:ilvl w:val="1"/>
          <w:numId w:val="213"/>
        </w:numPr>
        <w:rPr>
          <w:rFonts w:ascii="Times New Roman" w:hAnsi="Times New Roman"/>
          <w:sz w:val="24"/>
          <w:szCs w:val="24"/>
        </w:rPr>
      </w:pPr>
      <w:r w:rsidRPr="008B3F72">
        <w:rPr>
          <w:rFonts w:ascii="Times New Roman" w:hAnsi="Times New Roman"/>
          <w:sz w:val="24"/>
          <w:szCs w:val="24"/>
        </w:rPr>
        <w:t xml:space="preserve">LCD afișează „Access Granted” </w:t>
      </w:r>
    </w:p>
    <w:p w14:paraId="019DB7EE" w14:textId="77777777" w:rsidR="008B3F72" w:rsidRPr="008B3F72" w:rsidRDefault="008B3F72" w:rsidP="008B3F72">
      <w:pPr>
        <w:numPr>
          <w:ilvl w:val="0"/>
          <w:numId w:val="213"/>
        </w:numPr>
        <w:rPr>
          <w:rFonts w:ascii="Times New Roman" w:hAnsi="Times New Roman"/>
          <w:sz w:val="24"/>
          <w:szCs w:val="24"/>
        </w:rPr>
      </w:pPr>
      <w:r w:rsidRPr="008B3F72">
        <w:rPr>
          <w:rFonts w:ascii="Times New Roman" w:hAnsi="Times New Roman"/>
          <w:sz w:val="24"/>
          <w:szCs w:val="24"/>
        </w:rPr>
        <w:t xml:space="preserve">Dacă parcarea este plină: </w:t>
      </w:r>
    </w:p>
    <w:p w14:paraId="1AA5D03F" w14:textId="77777777" w:rsidR="008B3F72" w:rsidRPr="008B3F72" w:rsidRDefault="008B3F72" w:rsidP="008B3F72">
      <w:pPr>
        <w:numPr>
          <w:ilvl w:val="1"/>
          <w:numId w:val="213"/>
        </w:numPr>
        <w:rPr>
          <w:rFonts w:ascii="Times New Roman" w:hAnsi="Times New Roman"/>
          <w:sz w:val="24"/>
          <w:szCs w:val="24"/>
        </w:rPr>
      </w:pPr>
      <w:r w:rsidRPr="008B3F72">
        <w:rPr>
          <w:rFonts w:ascii="Times New Roman" w:hAnsi="Times New Roman"/>
          <w:sz w:val="24"/>
          <w:szCs w:val="24"/>
        </w:rPr>
        <w:t xml:space="preserve">bariera rămâne închisă </w:t>
      </w:r>
    </w:p>
    <w:p w14:paraId="6632CFDC" w14:textId="77777777" w:rsidR="008B3F72" w:rsidRPr="008B3F72" w:rsidRDefault="008B3F72" w:rsidP="008B3F72">
      <w:pPr>
        <w:numPr>
          <w:ilvl w:val="1"/>
          <w:numId w:val="213"/>
        </w:numPr>
        <w:rPr>
          <w:rFonts w:ascii="Times New Roman" w:hAnsi="Times New Roman"/>
          <w:sz w:val="24"/>
          <w:szCs w:val="24"/>
        </w:rPr>
      </w:pPr>
      <w:r w:rsidRPr="008B3F72">
        <w:rPr>
          <w:rFonts w:ascii="Times New Roman" w:hAnsi="Times New Roman"/>
          <w:sz w:val="24"/>
          <w:szCs w:val="24"/>
        </w:rPr>
        <w:t xml:space="preserve">LCD afișează „FULL” </w:t>
      </w:r>
    </w:p>
    <w:p w14:paraId="465D217F" w14:textId="77777777" w:rsidR="008B3F72" w:rsidRPr="008B3F72" w:rsidRDefault="008B3F72" w:rsidP="008B3F72">
      <w:pPr>
        <w:numPr>
          <w:ilvl w:val="0"/>
          <w:numId w:val="213"/>
        </w:numPr>
        <w:rPr>
          <w:rFonts w:ascii="Times New Roman" w:hAnsi="Times New Roman"/>
          <w:sz w:val="24"/>
          <w:szCs w:val="24"/>
        </w:rPr>
      </w:pPr>
      <w:r w:rsidRPr="008B3F72">
        <w:rPr>
          <w:rFonts w:ascii="Times New Roman" w:hAnsi="Times New Roman"/>
          <w:sz w:val="24"/>
          <w:szCs w:val="24"/>
        </w:rPr>
        <w:t xml:space="preserve">Datele sunt transmise prin HC-05 către aplicația Android. </w:t>
      </w:r>
    </w:p>
    <w:p w14:paraId="7DDADCF3" w14:textId="7E5010EC" w:rsidR="008B3F72" w:rsidRDefault="008B3F72" w:rsidP="008B3F72">
      <w:pPr>
        <w:rPr>
          <w:rFonts w:ascii="Times New Roman" w:hAnsi="Times New Roman"/>
          <w:sz w:val="24"/>
          <w:szCs w:val="24"/>
        </w:rPr>
      </w:pPr>
    </w:p>
    <w:p w14:paraId="1BE1F5CF" w14:textId="77777777" w:rsidR="008B3F72" w:rsidRDefault="008B3F72" w:rsidP="008B3F72">
      <w:pPr>
        <w:rPr>
          <w:rFonts w:ascii="Times New Roman" w:hAnsi="Times New Roman"/>
          <w:sz w:val="24"/>
          <w:szCs w:val="24"/>
        </w:rPr>
      </w:pPr>
    </w:p>
    <w:p w14:paraId="687EFAC6" w14:textId="77777777" w:rsidR="008B3F72" w:rsidRDefault="008B3F72" w:rsidP="008B3F72">
      <w:pPr>
        <w:rPr>
          <w:rFonts w:ascii="Times New Roman" w:hAnsi="Times New Roman"/>
          <w:sz w:val="24"/>
          <w:szCs w:val="24"/>
        </w:rPr>
      </w:pPr>
    </w:p>
    <w:p w14:paraId="069DAF1F" w14:textId="77777777" w:rsidR="008B3F72" w:rsidRDefault="008B3F72" w:rsidP="008B3F72">
      <w:pPr>
        <w:rPr>
          <w:rFonts w:ascii="Times New Roman" w:hAnsi="Times New Roman"/>
          <w:sz w:val="24"/>
          <w:szCs w:val="24"/>
        </w:rPr>
      </w:pPr>
    </w:p>
    <w:p w14:paraId="276EF169" w14:textId="77777777" w:rsidR="008B3F72" w:rsidRDefault="008B3F72" w:rsidP="008B3F72">
      <w:pPr>
        <w:rPr>
          <w:rFonts w:ascii="Times New Roman" w:hAnsi="Times New Roman"/>
          <w:sz w:val="24"/>
          <w:szCs w:val="24"/>
        </w:rPr>
      </w:pPr>
    </w:p>
    <w:p w14:paraId="7348E6FB" w14:textId="77777777" w:rsidR="008B3F72" w:rsidRDefault="008B3F72" w:rsidP="008B3F72">
      <w:pPr>
        <w:rPr>
          <w:rFonts w:ascii="Times New Roman" w:hAnsi="Times New Roman"/>
          <w:sz w:val="24"/>
          <w:szCs w:val="24"/>
        </w:rPr>
      </w:pPr>
    </w:p>
    <w:p w14:paraId="337605EE" w14:textId="77777777" w:rsidR="008B3F72" w:rsidRPr="008B3F72" w:rsidRDefault="008B3F72" w:rsidP="008B3F72">
      <w:pPr>
        <w:rPr>
          <w:rFonts w:ascii="Times New Roman" w:hAnsi="Times New Roman"/>
          <w:sz w:val="24"/>
          <w:szCs w:val="24"/>
        </w:rPr>
      </w:pPr>
    </w:p>
    <w:p w14:paraId="505B51FC" w14:textId="77777777" w:rsidR="008B3F72" w:rsidRPr="008B3F72" w:rsidRDefault="008B3F72" w:rsidP="008B3F72">
      <w:pPr>
        <w:numPr>
          <w:ilvl w:val="0"/>
          <w:numId w:val="19"/>
        </w:numPr>
        <w:tabs>
          <w:tab w:val="num" w:pos="360"/>
        </w:tabs>
        <w:rPr>
          <w:rFonts w:ascii="Times New Roman" w:hAnsi="Times New Roman"/>
          <w:b/>
          <w:bCs/>
          <w:sz w:val="24"/>
          <w:szCs w:val="24"/>
        </w:rPr>
      </w:pPr>
      <w:r w:rsidRPr="008B3F72">
        <w:rPr>
          <w:rFonts w:ascii="Times New Roman" w:hAnsi="Times New Roman"/>
          <w:b/>
          <w:bCs/>
          <w:sz w:val="24"/>
          <w:szCs w:val="24"/>
        </w:rPr>
        <w:lastRenderedPageBreak/>
        <w:t>Scenariul 2: Monitorizarea parcării de către utilizator</w:t>
      </w:r>
    </w:p>
    <w:p w14:paraId="5A650630"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Pași de execuție:</w:t>
      </w:r>
    </w:p>
    <w:p w14:paraId="70AB50E0" w14:textId="77777777" w:rsidR="008B3F72" w:rsidRPr="008B3F72" w:rsidRDefault="008B3F72" w:rsidP="008B3F72">
      <w:pPr>
        <w:numPr>
          <w:ilvl w:val="0"/>
          <w:numId w:val="214"/>
        </w:numPr>
        <w:rPr>
          <w:rFonts w:ascii="Times New Roman" w:hAnsi="Times New Roman"/>
          <w:sz w:val="24"/>
          <w:szCs w:val="24"/>
        </w:rPr>
      </w:pPr>
      <w:r w:rsidRPr="008B3F72">
        <w:rPr>
          <w:rFonts w:ascii="Times New Roman" w:hAnsi="Times New Roman"/>
          <w:sz w:val="24"/>
          <w:szCs w:val="24"/>
        </w:rPr>
        <w:t xml:space="preserve">Utilizatorul deschide aplicația Android. </w:t>
      </w:r>
    </w:p>
    <w:p w14:paraId="774AA1B9" w14:textId="77777777" w:rsidR="008B3F72" w:rsidRPr="008B3F72" w:rsidRDefault="008B3F72" w:rsidP="008B3F72">
      <w:pPr>
        <w:numPr>
          <w:ilvl w:val="0"/>
          <w:numId w:val="214"/>
        </w:numPr>
        <w:rPr>
          <w:rFonts w:ascii="Times New Roman" w:hAnsi="Times New Roman"/>
          <w:sz w:val="24"/>
          <w:szCs w:val="24"/>
        </w:rPr>
      </w:pPr>
      <w:r w:rsidRPr="008B3F72">
        <w:rPr>
          <w:rFonts w:ascii="Times New Roman" w:hAnsi="Times New Roman"/>
          <w:sz w:val="24"/>
          <w:szCs w:val="24"/>
        </w:rPr>
        <w:t xml:space="preserve">Aplicația inițiază conexiunea Bluetooth cu modulul HC-05. </w:t>
      </w:r>
    </w:p>
    <w:p w14:paraId="052B3C42" w14:textId="77777777" w:rsidR="008B3F72" w:rsidRPr="008B3F72" w:rsidRDefault="008B3F72" w:rsidP="008B3F72">
      <w:pPr>
        <w:numPr>
          <w:ilvl w:val="0"/>
          <w:numId w:val="214"/>
        </w:numPr>
        <w:rPr>
          <w:rFonts w:ascii="Times New Roman" w:hAnsi="Times New Roman"/>
          <w:sz w:val="24"/>
          <w:szCs w:val="24"/>
        </w:rPr>
      </w:pPr>
      <w:r w:rsidRPr="008B3F72">
        <w:rPr>
          <w:rFonts w:ascii="Times New Roman" w:hAnsi="Times New Roman"/>
          <w:sz w:val="24"/>
          <w:szCs w:val="24"/>
        </w:rPr>
        <w:t xml:space="preserve">Arduino transmite periodic starea parcării: </w:t>
      </w:r>
    </w:p>
    <w:p w14:paraId="66B361CD" w14:textId="77777777" w:rsidR="008B3F72" w:rsidRPr="008B3F72" w:rsidRDefault="008B3F72" w:rsidP="008B3F72">
      <w:pPr>
        <w:numPr>
          <w:ilvl w:val="1"/>
          <w:numId w:val="214"/>
        </w:numPr>
        <w:rPr>
          <w:rFonts w:ascii="Times New Roman" w:hAnsi="Times New Roman"/>
          <w:sz w:val="24"/>
          <w:szCs w:val="24"/>
        </w:rPr>
      </w:pPr>
      <w:r w:rsidRPr="008B3F72">
        <w:rPr>
          <w:rFonts w:ascii="Times New Roman" w:hAnsi="Times New Roman"/>
          <w:sz w:val="24"/>
          <w:szCs w:val="24"/>
        </w:rPr>
        <w:t xml:space="preserve">număr locuri libere </w:t>
      </w:r>
    </w:p>
    <w:p w14:paraId="0ABBEDA9" w14:textId="77777777" w:rsidR="008B3F72" w:rsidRPr="008B3F72" w:rsidRDefault="008B3F72" w:rsidP="008B3F72">
      <w:pPr>
        <w:numPr>
          <w:ilvl w:val="1"/>
          <w:numId w:val="214"/>
        </w:numPr>
        <w:rPr>
          <w:rFonts w:ascii="Times New Roman" w:hAnsi="Times New Roman"/>
          <w:sz w:val="24"/>
          <w:szCs w:val="24"/>
        </w:rPr>
      </w:pPr>
      <w:r w:rsidRPr="008B3F72">
        <w:rPr>
          <w:rFonts w:ascii="Times New Roman" w:hAnsi="Times New Roman"/>
          <w:sz w:val="24"/>
          <w:szCs w:val="24"/>
        </w:rPr>
        <w:t xml:space="preserve">status general </w:t>
      </w:r>
    </w:p>
    <w:p w14:paraId="66992D5B" w14:textId="77777777" w:rsidR="008B3F72" w:rsidRPr="008B3F72" w:rsidRDefault="008B3F72" w:rsidP="008B3F72">
      <w:pPr>
        <w:numPr>
          <w:ilvl w:val="0"/>
          <w:numId w:val="214"/>
        </w:numPr>
        <w:rPr>
          <w:rFonts w:ascii="Times New Roman" w:hAnsi="Times New Roman"/>
          <w:sz w:val="24"/>
          <w:szCs w:val="24"/>
        </w:rPr>
      </w:pPr>
      <w:r w:rsidRPr="008B3F72">
        <w:rPr>
          <w:rFonts w:ascii="Times New Roman" w:hAnsi="Times New Roman"/>
          <w:sz w:val="24"/>
          <w:szCs w:val="24"/>
        </w:rPr>
        <w:t xml:space="preserve">Aplicația afișează datele în timp real pe ecran. </w:t>
      </w:r>
    </w:p>
    <w:p w14:paraId="1D6DE868" w14:textId="77777777" w:rsidR="008B3F72" w:rsidRPr="008B3F72" w:rsidRDefault="008B3F72" w:rsidP="008B3F72">
      <w:pPr>
        <w:numPr>
          <w:ilvl w:val="0"/>
          <w:numId w:val="214"/>
        </w:numPr>
        <w:rPr>
          <w:rFonts w:ascii="Times New Roman" w:hAnsi="Times New Roman"/>
          <w:sz w:val="24"/>
          <w:szCs w:val="24"/>
        </w:rPr>
      </w:pPr>
      <w:r w:rsidRPr="008B3F72">
        <w:rPr>
          <w:rFonts w:ascii="Times New Roman" w:hAnsi="Times New Roman"/>
          <w:sz w:val="24"/>
          <w:szCs w:val="24"/>
        </w:rPr>
        <w:t xml:space="preserve">Utilizatorul poate decide dacă intră în parcare sau nu. </w:t>
      </w:r>
    </w:p>
    <w:p w14:paraId="1C79AA49" w14:textId="288DFCA5" w:rsidR="008B3F72" w:rsidRPr="008B3F72" w:rsidRDefault="008B3F72" w:rsidP="008B3F72">
      <w:pPr>
        <w:rPr>
          <w:rFonts w:ascii="Times New Roman" w:hAnsi="Times New Roman"/>
          <w:sz w:val="24"/>
          <w:szCs w:val="24"/>
        </w:rPr>
      </w:pPr>
    </w:p>
    <w:p w14:paraId="02867775" w14:textId="77777777" w:rsidR="008B3F72" w:rsidRPr="008B3F72" w:rsidRDefault="008B3F72" w:rsidP="008B3F72">
      <w:pPr>
        <w:numPr>
          <w:ilvl w:val="0"/>
          <w:numId w:val="19"/>
        </w:numPr>
        <w:tabs>
          <w:tab w:val="num" w:pos="360"/>
        </w:tabs>
        <w:rPr>
          <w:rFonts w:ascii="Times New Roman" w:hAnsi="Times New Roman"/>
          <w:b/>
          <w:bCs/>
          <w:sz w:val="24"/>
          <w:szCs w:val="24"/>
        </w:rPr>
      </w:pPr>
      <w:r w:rsidRPr="008B3F72">
        <w:rPr>
          <w:rFonts w:ascii="Times New Roman" w:hAnsi="Times New Roman"/>
          <w:b/>
          <w:bCs/>
          <w:sz w:val="24"/>
          <w:szCs w:val="24"/>
        </w:rPr>
        <w:t>Scenariul 3: Detectarea unei situații de risc (gaz)</w:t>
      </w:r>
    </w:p>
    <w:p w14:paraId="7BA17B2C"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Pași de execuție:</w:t>
      </w:r>
    </w:p>
    <w:p w14:paraId="7CFF459D" w14:textId="77777777" w:rsidR="008B3F72" w:rsidRPr="008B3F72" w:rsidRDefault="008B3F72" w:rsidP="008B3F72">
      <w:pPr>
        <w:numPr>
          <w:ilvl w:val="0"/>
          <w:numId w:val="215"/>
        </w:numPr>
        <w:rPr>
          <w:rFonts w:ascii="Times New Roman" w:hAnsi="Times New Roman"/>
          <w:sz w:val="24"/>
          <w:szCs w:val="24"/>
        </w:rPr>
      </w:pPr>
      <w:r w:rsidRPr="008B3F72">
        <w:rPr>
          <w:rFonts w:ascii="Times New Roman" w:hAnsi="Times New Roman"/>
          <w:sz w:val="24"/>
          <w:szCs w:val="24"/>
        </w:rPr>
        <w:t xml:space="preserve">Senzorul de gaz detectează o valoare peste prag. </w:t>
      </w:r>
    </w:p>
    <w:p w14:paraId="681E87E7" w14:textId="77777777" w:rsidR="008B3F72" w:rsidRPr="008B3F72" w:rsidRDefault="008B3F72" w:rsidP="008B3F72">
      <w:pPr>
        <w:numPr>
          <w:ilvl w:val="0"/>
          <w:numId w:val="215"/>
        </w:numPr>
        <w:rPr>
          <w:rFonts w:ascii="Times New Roman" w:hAnsi="Times New Roman"/>
          <w:sz w:val="24"/>
          <w:szCs w:val="24"/>
        </w:rPr>
      </w:pPr>
      <w:r w:rsidRPr="008B3F72">
        <w:rPr>
          <w:rFonts w:ascii="Times New Roman" w:hAnsi="Times New Roman"/>
          <w:sz w:val="24"/>
          <w:szCs w:val="24"/>
        </w:rPr>
        <w:t xml:space="preserve">Arduino generează o alertă de tip „GAS_ALERT”. </w:t>
      </w:r>
    </w:p>
    <w:p w14:paraId="76508A19" w14:textId="77777777" w:rsidR="008B3F72" w:rsidRPr="008B3F72" w:rsidRDefault="008B3F72" w:rsidP="008B3F72">
      <w:pPr>
        <w:numPr>
          <w:ilvl w:val="0"/>
          <w:numId w:val="215"/>
        </w:numPr>
        <w:rPr>
          <w:rFonts w:ascii="Times New Roman" w:hAnsi="Times New Roman"/>
          <w:sz w:val="24"/>
          <w:szCs w:val="24"/>
        </w:rPr>
      </w:pPr>
      <w:r w:rsidRPr="008B3F72">
        <w:rPr>
          <w:rFonts w:ascii="Times New Roman" w:hAnsi="Times New Roman"/>
          <w:sz w:val="24"/>
          <w:szCs w:val="24"/>
        </w:rPr>
        <w:t xml:space="preserve">Buzzer-ul este activat pentru avertizare sonoră. </w:t>
      </w:r>
    </w:p>
    <w:p w14:paraId="0ACED17A" w14:textId="77777777" w:rsidR="008B3F72" w:rsidRPr="008B3F72" w:rsidRDefault="008B3F72" w:rsidP="008B3F72">
      <w:pPr>
        <w:numPr>
          <w:ilvl w:val="0"/>
          <w:numId w:val="215"/>
        </w:numPr>
        <w:rPr>
          <w:rFonts w:ascii="Times New Roman" w:hAnsi="Times New Roman"/>
          <w:sz w:val="24"/>
          <w:szCs w:val="24"/>
        </w:rPr>
      </w:pPr>
      <w:r w:rsidRPr="008B3F72">
        <w:rPr>
          <w:rFonts w:ascii="Times New Roman" w:hAnsi="Times New Roman"/>
          <w:sz w:val="24"/>
          <w:szCs w:val="24"/>
        </w:rPr>
        <w:t xml:space="preserve">LCD afișează mesaj de avertizare. </w:t>
      </w:r>
    </w:p>
    <w:p w14:paraId="3B46FA7B" w14:textId="77777777" w:rsidR="008B3F72" w:rsidRPr="008B3F72" w:rsidRDefault="008B3F72" w:rsidP="008B3F72">
      <w:pPr>
        <w:numPr>
          <w:ilvl w:val="0"/>
          <w:numId w:val="215"/>
        </w:numPr>
        <w:rPr>
          <w:rFonts w:ascii="Times New Roman" w:hAnsi="Times New Roman"/>
          <w:sz w:val="24"/>
          <w:szCs w:val="24"/>
        </w:rPr>
      </w:pPr>
      <w:r w:rsidRPr="008B3F72">
        <w:rPr>
          <w:rFonts w:ascii="Times New Roman" w:hAnsi="Times New Roman"/>
          <w:sz w:val="24"/>
          <w:szCs w:val="24"/>
        </w:rPr>
        <w:t xml:space="preserve">Aplicația mobilă primește notificarea prin Bluetooth. </w:t>
      </w:r>
    </w:p>
    <w:p w14:paraId="2D040D43" w14:textId="7553C62B" w:rsidR="008B3F72" w:rsidRPr="008B3F72" w:rsidRDefault="008B3F72" w:rsidP="008B3F72">
      <w:pPr>
        <w:rPr>
          <w:rFonts w:ascii="Times New Roman" w:hAnsi="Times New Roman"/>
          <w:sz w:val="24"/>
          <w:szCs w:val="24"/>
        </w:rPr>
      </w:pPr>
    </w:p>
    <w:p w14:paraId="0F7D8F3F" w14:textId="77777777" w:rsidR="008B3F72" w:rsidRPr="008B3F72" w:rsidRDefault="008B3F72" w:rsidP="008B3F72">
      <w:pPr>
        <w:numPr>
          <w:ilvl w:val="0"/>
          <w:numId w:val="19"/>
        </w:numPr>
        <w:tabs>
          <w:tab w:val="num" w:pos="360"/>
        </w:tabs>
        <w:rPr>
          <w:rFonts w:ascii="Times New Roman" w:hAnsi="Times New Roman"/>
          <w:b/>
          <w:bCs/>
          <w:sz w:val="24"/>
          <w:szCs w:val="24"/>
        </w:rPr>
      </w:pPr>
      <w:r w:rsidRPr="008B3F72">
        <w:rPr>
          <w:rFonts w:ascii="Times New Roman" w:hAnsi="Times New Roman"/>
          <w:b/>
          <w:bCs/>
          <w:sz w:val="24"/>
          <w:szCs w:val="24"/>
        </w:rPr>
        <w:t>Scenariul 4: Parcarea devine plină</w:t>
      </w:r>
    </w:p>
    <w:p w14:paraId="5EED1770"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Pași de execuție:</w:t>
      </w:r>
    </w:p>
    <w:p w14:paraId="48A8FC54" w14:textId="77777777" w:rsidR="008B3F72" w:rsidRPr="008B3F72" w:rsidRDefault="008B3F72" w:rsidP="008B3F72">
      <w:pPr>
        <w:numPr>
          <w:ilvl w:val="0"/>
          <w:numId w:val="216"/>
        </w:numPr>
        <w:rPr>
          <w:rFonts w:ascii="Times New Roman" w:hAnsi="Times New Roman"/>
          <w:sz w:val="24"/>
          <w:szCs w:val="24"/>
        </w:rPr>
      </w:pPr>
      <w:r w:rsidRPr="008B3F72">
        <w:rPr>
          <w:rFonts w:ascii="Times New Roman" w:hAnsi="Times New Roman"/>
          <w:sz w:val="24"/>
          <w:szCs w:val="24"/>
        </w:rPr>
        <w:t xml:space="preserve">Toate locurile sunt ocupate. </w:t>
      </w:r>
    </w:p>
    <w:p w14:paraId="15E4F7C9" w14:textId="77777777" w:rsidR="008B3F72" w:rsidRPr="008B3F72" w:rsidRDefault="008B3F72" w:rsidP="008B3F72">
      <w:pPr>
        <w:numPr>
          <w:ilvl w:val="0"/>
          <w:numId w:val="216"/>
        </w:numPr>
        <w:rPr>
          <w:rFonts w:ascii="Times New Roman" w:hAnsi="Times New Roman"/>
          <w:sz w:val="24"/>
          <w:szCs w:val="24"/>
        </w:rPr>
      </w:pPr>
      <w:r w:rsidRPr="008B3F72">
        <w:rPr>
          <w:rFonts w:ascii="Times New Roman" w:hAnsi="Times New Roman"/>
          <w:sz w:val="24"/>
          <w:szCs w:val="24"/>
        </w:rPr>
        <w:t xml:space="preserve">Arduino setează free_spaces = 0. </w:t>
      </w:r>
    </w:p>
    <w:p w14:paraId="0C02A89F" w14:textId="77777777" w:rsidR="008B3F72" w:rsidRPr="008B3F72" w:rsidRDefault="008B3F72" w:rsidP="008B3F72">
      <w:pPr>
        <w:numPr>
          <w:ilvl w:val="0"/>
          <w:numId w:val="216"/>
        </w:numPr>
        <w:rPr>
          <w:rFonts w:ascii="Times New Roman" w:hAnsi="Times New Roman"/>
          <w:sz w:val="24"/>
          <w:szCs w:val="24"/>
        </w:rPr>
      </w:pPr>
      <w:r w:rsidRPr="008B3F72">
        <w:rPr>
          <w:rFonts w:ascii="Times New Roman" w:hAnsi="Times New Roman"/>
          <w:sz w:val="24"/>
          <w:szCs w:val="24"/>
        </w:rPr>
        <w:t xml:space="preserve">Sistemul generează status „FULL”. </w:t>
      </w:r>
    </w:p>
    <w:p w14:paraId="5D0BA3FE" w14:textId="77777777" w:rsidR="008B3F72" w:rsidRPr="008B3F72" w:rsidRDefault="008B3F72" w:rsidP="008B3F72">
      <w:pPr>
        <w:numPr>
          <w:ilvl w:val="0"/>
          <w:numId w:val="216"/>
        </w:numPr>
        <w:rPr>
          <w:rFonts w:ascii="Times New Roman" w:hAnsi="Times New Roman"/>
          <w:sz w:val="24"/>
          <w:szCs w:val="24"/>
        </w:rPr>
      </w:pPr>
      <w:r w:rsidRPr="008B3F72">
        <w:rPr>
          <w:rFonts w:ascii="Times New Roman" w:hAnsi="Times New Roman"/>
          <w:sz w:val="24"/>
          <w:szCs w:val="24"/>
        </w:rPr>
        <w:t xml:space="preserve">Bariera este blocată automat. </w:t>
      </w:r>
    </w:p>
    <w:p w14:paraId="229F2503" w14:textId="77777777" w:rsidR="008B3F72" w:rsidRPr="008B3F72" w:rsidRDefault="008B3F72" w:rsidP="008B3F72">
      <w:pPr>
        <w:numPr>
          <w:ilvl w:val="0"/>
          <w:numId w:val="216"/>
        </w:numPr>
        <w:rPr>
          <w:rFonts w:ascii="Times New Roman" w:hAnsi="Times New Roman"/>
          <w:sz w:val="24"/>
          <w:szCs w:val="24"/>
        </w:rPr>
      </w:pPr>
      <w:r w:rsidRPr="008B3F72">
        <w:rPr>
          <w:rFonts w:ascii="Times New Roman" w:hAnsi="Times New Roman"/>
          <w:sz w:val="24"/>
          <w:szCs w:val="24"/>
        </w:rPr>
        <w:t xml:space="preserve">Aplicația mobilă afișează „Parcare complet ocupată”. </w:t>
      </w:r>
    </w:p>
    <w:p w14:paraId="4E5BA07B" w14:textId="6AF19C2F" w:rsidR="008B3F72" w:rsidRPr="008B3F72" w:rsidRDefault="008B3F72" w:rsidP="008B3F72">
      <w:pPr>
        <w:rPr>
          <w:rFonts w:ascii="Times New Roman" w:hAnsi="Times New Roman"/>
          <w:sz w:val="24"/>
          <w:szCs w:val="24"/>
        </w:rPr>
      </w:pPr>
    </w:p>
    <w:p w14:paraId="2C2877F6" w14:textId="77777777" w:rsidR="008B3F72" w:rsidRPr="008B3F72" w:rsidRDefault="008B3F72" w:rsidP="008B3F72">
      <w:pPr>
        <w:numPr>
          <w:ilvl w:val="0"/>
          <w:numId w:val="19"/>
        </w:numPr>
        <w:tabs>
          <w:tab w:val="num" w:pos="360"/>
        </w:tabs>
        <w:rPr>
          <w:rFonts w:ascii="Times New Roman" w:hAnsi="Times New Roman"/>
          <w:b/>
          <w:bCs/>
          <w:sz w:val="24"/>
          <w:szCs w:val="24"/>
        </w:rPr>
      </w:pPr>
      <w:r w:rsidRPr="008B3F72">
        <w:rPr>
          <w:rFonts w:ascii="Times New Roman" w:hAnsi="Times New Roman"/>
          <w:b/>
          <w:bCs/>
          <w:sz w:val="24"/>
          <w:szCs w:val="24"/>
        </w:rPr>
        <w:t>Scenariul 5: Pierderea conexiunii Bluetooth</w:t>
      </w:r>
    </w:p>
    <w:p w14:paraId="278ED3B6" w14:textId="77777777" w:rsidR="008B3F72" w:rsidRPr="008B3F72" w:rsidRDefault="008B3F72" w:rsidP="008B3F72">
      <w:pPr>
        <w:rPr>
          <w:rFonts w:ascii="Times New Roman" w:hAnsi="Times New Roman"/>
          <w:b/>
          <w:bCs/>
          <w:sz w:val="24"/>
          <w:szCs w:val="24"/>
        </w:rPr>
      </w:pPr>
      <w:r w:rsidRPr="008B3F72">
        <w:rPr>
          <w:rFonts w:ascii="Times New Roman" w:hAnsi="Times New Roman"/>
          <w:b/>
          <w:bCs/>
          <w:sz w:val="24"/>
          <w:szCs w:val="24"/>
        </w:rPr>
        <w:t>Pași de execuție:</w:t>
      </w:r>
    </w:p>
    <w:p w14:paraId="2D5CC190" w14:textId="77777777" w:rsidR="008B3F72" w:rsidRPr="008B3F72" w:rsidRDefault="008B3F72" w:rsidP="008B3F72">
      <w:pPr>
        <w:numPr>
          <w:ilvl w:val="0"/>
          <w:numId w:val="217"/>
        </w:numPr>
        <w:rPr>
          <w:rFonts w:ascii="Times New Roman" w:hAnsi="Times New Roman"/>
          <w:sz w:val="24"/>
          <w:szCs w:val="24"/>
        </w:rPr>
      </w:pPr>
      <w:r w:rsidRPr="008B3F72">
        <w:rPr>
          <w:rFonts w:ascii="Times New Roman" w:hAnsi="Times New Roman"/>
          <w:sz w:val="24"/>
          <w:szCs w:val="24"/>
        </w:rPr>
        <w:t xml:space="preserve">Aplicația pierde conexiunea cu HC-05. </w:t>
      </w:r>
    </w:p>
    <w:p w14:paraId="5A7A7FFC" w14:textId="77777777" w:rsidR="008B3F72" w:rsidRPr="008B3F72" w:rsidRDefault="008B3F72" w:rsidP="008B3F72">
      <w:pPr>
        <w:numPr>
          <w:ilvl w:val="0"/>
          <w:numId w:val="217"/>
        </w:numPr>
        <w:rPr>
          <w:rFonts w:ascii="Times New Roman" w:hAnsi="Times New Roman"/>
          <w:sz w:val="24"/>
          <w:szCs w:val="24"/>
        </w:rPr>
      </w:pPr>
      <w:r w:rsidRPr="008B3F72">
        <w:rPr>
          <w:rFonts w:ascii="Times New Roman" w:hAnsi="Times New Roman"/>
          <w:sz w:val="24"/>
          <w:szCs w:val="24"/>
        </w:rPr>
        <w:t xml:space="preserve">Sistemul continuă funcționarea locală pe Arduino. </w:t>
      </w:r>
    </w:p>
    <w:p w14:paraId="288CDC1C" w14:textId="77777777" w:rsidR="008B3F72" w:rsidRPr="008B3F72" w:rsidRDefault="008B3F72" w:rsidP="008B3F72">
      <w:pPr>
        <w:numPr>
          <w:ilvl w:val="0"/>
          <w:numId w:val="217"/>
        </w:numPr>
        <w:rPr>
          <w:rFonts w:ascii="Times New Roman" w:hAnsi="Times New Roman"/>
          <w:sz w:val="24"/>
          <w:szCs w:val="24"/>
        </w:rPr>
      </w:pPr>
      <w:r w:rsidRPr="008B3F72">
        <w:rPr>
          <w:rFonts w:ascii="Times New Roman" w:hAnsi="Times New Roman"/>
          <w:sz w:val="24"/>
          <w:szCs w:val="24"/>
        </w:rPr>
        <w:t xml:space="preserve">Utilizatorul primește mesaj „Connection lost”. </w:t>
      </w:r>
    </w:p>
    <w:p w14:paraId="3EE4F7C9" w14:textId="77777777" w:rsidR="008B3F72" w:rsidRPr="008B3F72" w:rsidRDefault="008B3F72" w:rsidP="008B3F72">
      <w:pPr>
        <w:numPr>
          <w:ilvl w:val="0"/>
          <w:numId w:val="217"/>
        </w:numPr>
        <w:rPr>
          <w:rFonts w:ascii="Times New Roman" w:hAnsi="Times New Roman"/>
          <w:sz w:val="24"/>
          <w:szCs w:val="24"/>
        </w:rPr>
      </w:pPr>
      <w:r w:rsidRPr="008B3F72">
        <w:rPr>
          <w:rFonts w:ascii="Times New Roman" w:hAnsi="Times New Roman"/>
          <w:sz w:val="24"/>
          <w:szCs w:val="24"/>
        </w:rPr>
        <w:t xml:space="preserve">Re-conectarea poate fi inițiată manual din aplicație. </w:t>
      </w:r>
    </w:p>
    <w:p w14:paraId="7102BD26" w14:textId="1505D125" w:rsidR="008B3F72" w:rsidRPr="008B3F72" w:rsidRDefault="008B3F72" w:rsidP="008B3F72">
      <w:pPr>
        <w:rPr>
          <w:rFonts w:ascii="Times New Roman" w:hAnsi="Times New Roman"/>
          <w:sz w:val="24"/>
          <w:szCs w:val="24"/>
        </w:rPr>
      </w:pPr>
    </w:p>
    <w:p w14:paraId="111F408F" w14:textId="77777777" w:rsidR="008B3F72" w:rsidRPr="008B3F72" w:rsidRDefault="008B3F72" w:rsidP="008B3F72">
      <w:pPr>
        <w:numPr>
          <w:ilvl w:val="0"/>
          <w:numId w:val="19"/>
        </w:numPr>
        <w:tabs>
          <w:tab w:val="num" w:pos="360"/>
        </w:tabs>
        <w:rPr>
          <w:rFonts w:ascii="Times New Roman" w:hAnsi="Times New Roman"/>
          <w:b/>
          <w:bCs/>
          <w:sz w:val="24"/>
          <w:szCs w:val="24"/>
        </w:rPr>
      </w:pPr>
      <w:r w:rsidRPr="008B3F72">
        <w:rPr>
          <w:rFonts w:ascii="Times New Roman" w:hAnsi="Times New Roman"/>
          <w:b/>
          <w:bCs/>
          <w:sz w:val="24"/>
          <w:szCs w:val="24"/>
        </w:rPr>
        <w:lastRenderedPageBreak/>
        <w:t>3. Interacțiunea dintre componente</w:t>
      </w:r>
    </w:p>
    <w:p w14:paraId="76FC7B32" w14:textId="77777777" w:rsidR="008B3F72" w:rsidRPr="008B3F72" w:rsidRDefault="008B3F72" w:rsidP="008B3F72">
      <w:pPr>
        <w:rPr>
          <w:rFonts w:ascii="Times New Roman" w:hAnsi="Times New Roman"/>
          <w:sz w:val="24"/>
          <w:szCs w:val="24"/>
        </w:rPr>
      </w:pPr>
      <w:r w:rsidRPr="008B3F72">
        <w:rPr>
          <w:rFonts w:ascii="Times New Roman" w:hAnsi="Times New Roman"/>
          <w:sz w:val="24"/>
          <w:szCs w:val="24"/>
        </w:rPr>
        <w:t>Senzori → Arduino Mega → Decizie logică</w:t>
      </w:r>
      <w:r w:rsidRPr="008B3F72">
        <w:rPr>
          <w:rFonts w:ascii="Times New Roman" w:hAnsi="Times New Roman"/>
          <w:sz w:val="24"/>
          <w:szCs w:val="24"/>
        </w:rPr>
        <w:br/>
        <w:t xml:space="preserve">                     ↓</w:t>
      </w:r>
      <w:r w:rsidRPr="008B3F72">
        <w:rPr>
          <w:rFonts w:ascii="Times New Roman" w:hAnsi="Times New Roman"/>
          <w:sz w:val="24"/>
          <w:szCs w:val="24"/>
        </w:rPr>
        <w:br/>
        <w:t xml:space="preserve">            LCD + Servo + Buzzer</w:t>
      </w:r>
      <w:r w:rsidRPr="008B3F72">
        <w:rPr>
          <w:rFonts w:ascii="Times New Roman" w:hAnsi="Times New Roman"/>
          <w:sz w:val="24"/>
          <w:szCs w:val="24"/>
        </w:rPr>
        <w:br/>
        <w:t xml:space="preserve">                     ↓</w:t>
      </w:r>
      <w:r w:rsidRPr="008B3F72">
        <w:rPr>
          <w:rFonts w:ascii="Times New Roman" w:hAnsi="Times New Roman"/>
          <w:sz w:val="24"/>
          <w:szCs w:val="24"/>
        </w:rPr>
        <w:br/>
        <w:t xml:space="preserve">              HC-05 Bluetooth</w:t>
      </w:r>
      <w:r w:rsidRPr="008B3F72">
        <w:rPr>
          <w:rFonts w:ascii="Times New Roman" w:hAnsi="Times New Roman"/>
          <w:sz w:val="24"/>
          <w:szCs w:val="24"/>
        </w:rPr>
        <w:br/>
        <w:t xml:space="preserve">                     ↓</w:t>
      </w:r>
      <w:r w:rsidRPr="008B3F72">
        <w:rPr>
          <w:rFonts w:ascii="Times New Roman" w:hAnsi="Times New Roman"/>
          <w:sz w:val="24"/>
          <w:szCs w:val="24"/>
        </w:rPr>
        <w:br/>
        <w:t xml:space="preserve">             Aplicație Android</w:t>
      </w:r>
      <w:r w:rsidRPr="008B3F72">
        <w:rPr>
          <w:rFonts w:ascii="Times New Roman" w:hAnsi="Times New Roman"/>
          <w:sz w:val="24"/>
          <w:szCs w:val="24"/>
        </w:rPr>
        <w:br/>
        <w:t xml:space="preserve">                     ↓</w:t>
      </w:r>
      <w:r w:rsidRPr="008B3F72">
        <w:rPr>
          <w:rFonts w:ascii="Times New Roman" w:hAnsi="Times New Roman"/>
          <w:sz w:val="24"/>
          <w:szCs w:val="24"/>
        </w:rPr>
        <w:br/>
        <w:t xml:space="preserve">              Utilizator final</w:t>
      </w:r>
    </w:p>
    <w:p w14:paraId="4F0F37C8" w14:textId="2177EC6A" w:rsidR="008B3F72" w:rsidRPr="008B3F72" w:rsidRDefault="008B3F72" w:rsidP="008B3F72">
      <w:pPr>
        <w:rPr>
          <w:rFonts w:ascii="Times New Roman" w:hAnsi="Times New Roman"/>
          <w:sz w:val="24"/>
          <w:szCs w:val="24"/>
        </w:rPr>
      </w:pPr>
    </w:p>
    <w:p w14:paraId="1C31E3DF" w14:textId="77777777" w:rsidR="008B3F72" w:rsidRPr="008B3F72" w:rsidRDefault="008B3F72" w:rsidP="008B3F72">
      <w:pPr>
        <w:rPr>
          <w:rFonts w:ascii="Times New Roman" w:hAnsi="Times New Roman"/>
          <w:sz w:val="24"/>
          <w:szCs w:val="24"/>
        </w:rPr>
      </w:pPr>
    </w:p>
    <w:p w14:paraId="15DBCEFF" w14:textId="77777777" w:rsidR="008B3F72" w:rsidRPr="008B3F72" w:rsidRDefault="008B3F72" w:rsidP="008B3F72">
      <w:pPr>
        <w:numPr>
          <w:ilvl w:val="0"/>
          <w:numId w:val="19"/>
        </w:numPr>
        <w:tabs>
          <w:tab w:val="num" w:pos="360"/>
        </w:tabs>
        <w:rPr>
          <w:rFonts w:ascii="Times New Roman" w:hAnsi="Times New Roman"/>
          <w:b/>
          <w:bCs/>
          <w:sz w:val="24"/>
          <w:szCs w:val="24"/>
        </w:rPr>
      </w:pPr>
      <w:r w:rsidRPr="008B3F72">
        <w:rPr>
          <w:rFonts w:ascii="Times New Roman" w:hAnsi="Times New Roman"/>
          <w:b/>
          <w:bCs/>
          <w:sz w:val="24"/>
          <w:szCs w:val="24"/>
        </w:rPr>
        <w:t>4. Comportamente nepermise ale sistemului</w:t>
      </w:r>
    </w:p>
    <w:p w14:paraId="2CA0D039" w14:textId="77777777" w:rsidR="008B3F72" w:rsidRPr="008B3F72" w:rsidRDefault="008B3F72" w:rsidP="008B3F72">
      <w:pPr>
        <w:rPr>
          <w:rFonts w:ascii="Times New Roman" w:hAnsi="Times New Roman"/>
          <w:sz w:val="24"/>
          <w:szCs w:val="24"/>
        </w:rPr>
      </w:pPr>
      <w:r w:rsidRPr="008B3F72">
        <w:rPr>
          <w:rFonts w:ascii="Times New Roman" w:hAnsi="Times New Roman"/>
          <w:sz w:val="24"/>
          <w:szCs w:val="24"/>
        </w:rPr>
        <w:t>Sistemul NU trebuie să:</w:t>
      </w:r>
    </w:p>
    <w:p w14:paraId="3060EE67" w14:textId="77777777" w:rsidR="008B3F72" w:rsidRPr="008B3F72" w:rsidRDefault="008B3F72" w:rsidP="008B3F72">
      <w:pPr>
        <w:numPr>
          <w:ilvl w:val="0"/>
          <w:numId w:val="218"/>
        </w:numPr>
        <w:rPr>
          <w:rFonts w:ascii="Times New Roman" w:hAnsi="Times New Roman"/>
          <w:sz w:val="24"/>
          <w:szCs w:val="24"/>
        </w:rPr>
      </w:pPr>
      <w:r w:rsidRPr="008B3F72">
        <w:rPr>
          <w:rFonts w:ascii="Times New Roman" w:hAnsi="Times New Roman"/>
          <w:sz w:val="24"/>
          <w:szCs w:val="24"/>
        </w:rPr>
        <w:t xml:space="preserve">permită accesul dacă parcarea este plină </w:t>
      </w:r>
    </w:p>
    <w:p w14:paraId="11A6BB24" w14:textId="77777777" w:rsidR="008B3F72" w:rsidRPr="008B3F72" w:rsidRDefault="008B3F72" w:rsidP="008B3F72">
      <w:pPr>
        <w:numPr>
          <w:ilvl w:val="0"/>
          <w:numId w:val="218"/>
        </w:numPr>
        <w:rPr>
          <w:rFonts w:ascii="Times New Roman" w:hAnsi="Times New Roman"/>
          <w:sz w:val="24"/>
          <w:szCs w:val="24"/>
        </w:rPr>
      </w:pPr>
      <w:r w:rsidRPr="008B3F72">
        <w:rPr>
          <w:rFonts w:ascii="Times New Roman" w:hAnsi="Times New Roman"/>
          <w:sz w:val="24"/>
          <w:szCs w:val="24"/>
        </w:rPr>
        <w:t xml:space="preserve">transmită date fără validare </w:t>
      </w:r>
    </w:p>
    <w:p w14:paraId="4465FFC3" w14:textId="77777777" w:rsidR="008B3F72" w:rsidRPr="008B3F72" w:rsidRDefault="008B3F72" w:rsidP="008B3F72">
      <w:pPr>
        <w:numPr>
          <w:ilvl w:val="0"/>
          <w:numId w:val="218"/>
        </w:numPr>
        <w:rPr>
          <w:rFonts w:ascii="Times New Roman" w:hAnsi="Times New Roman"/>
          <w:sz w:val="24"/>
          <w:szCs w:val="24"/>
        </w:rPr>
      </w:pPr>
      <w:r w:rsidRPr="008B3F72">
        <w:rPr>
          <w:rFonts w:ascii="Times New Roman" w:hAnsi="Times New Roman"/>
          <w:sz w:val="24"/>
          <w:szCs w:val="24"/>
        </w:rPr>
        <w:t xml:space="preserve">permită conectări Bluetooth neautorizate </w:t>
      </w:r>
    </w:p>
    <w:p w14:paraId="1811B1B6" w14:textId="77777777" w:rsidR="008B3F72" w:rsidRPr="008B3F72" w:rsidRDefault="008B3F72" w:rsidP="008B3F72">
      <w:pPr>
        <w:numPr>
          <w:ilvl w:val="0"/>
          <w:numId w:val="218"/>
        </w:numPr>
        <w:rPr>
          <w:rFonts w:ascii="Times New Roman" w:hAnsi="Times New Roman"/>
          <w:sz w:val="24"/>
          <w:szCs w:val="24"/>
        </w:rPr>
      </w:pPr>
      <w:r w:rsidRPr="008B3F72">
        <w:rPr>
          <w:rFonts w:ascii="Times New Roman" w:hAnsi="Times New Roman"/>
          <w:sz w:val="24"/>
          <w:szCs w:val="24"/>
        </w:rPr>
        <w:t>afișeze valori negative pentru locuri disponibile</w:t>
      </w:r>
    </w:p>
    <w:p w14:paraId="4E08263A" w14:textId="77777777" w:rsidR="008B3F72" w:rsidRPr="008B3F72" w:rsidRDefault="008B3F72" w:rsidP="008B3F72">
      <w:pPr>
        <w:rPr>
          <w:lang w:val="ro-RO"/>
        </w:rPr>
      </w:pPr>
    </w:p>
    <w:p w14:paraId="33EF4CB3" w14:textId="572D6DE4" w:rsidR="00CC07F2" w:rsidRPr="00A114E1" w:rsidRDefault="008B3F72" w:rsidP="008B3F72">
      <w:pPr>
        <w:pStyle w:val="Heading2"/>
        <w:numPr>
          <w:ilvl w:val="0"/>
          <w:numId w:val="0"/>
        </w:numPr>
        <w:ind w:left="90"/>
        <w:rPr>
          <w:lang w:val="ro-RO"/>
        </w:rPr>
      </w:pPr>
      <w:bookmarkStart w:id="45" w:name="_Toc160527865"/>
      <w:r>
        <w:rPr>
          <w:lang w:val="ro-RO"/>
        </w:rPr>
        <w:lastRenderedPageBreak/>
        <w:t>7.</w:t>
      </w:r>
      <w:r w:rsidR="00FB5801" w:rsidRPr="00A114E1">
        <w:rPr>
          <w:lang w:val="ro-RO"/>
        </w:rPr>
        <w:t>Proiectare de detaliu</w:t>
      </w:r>
      <w:bookmarkEnd w:id="45"/>
    </w:p>
    <w:p w14:paraId="2C22137B" w14:textId="77777777" w:rsidR="008B3F72" w:rsidRDefault="008B3F72" w:rsidP="008B3F72">
      <w:pPr>
        <w:pStyle w:val="BodyText"/>
        <w:rPr>
          <w:lang w:val="ro-RO" w:eastAsia="ar-SA"/>
        </w:rPr>
      </w:pPr>
      <w:bookmarkStart w:id="46" w:name="_Toc288057811"/>
      <w:bookmarkStart w:id="47" w:name="_Toc288057812"/>
      <w:bookmarkStart w:id="48" w:name="_Toc288057813"/>
      <w:bookmarkStart w:id="49" w:name="_Toc288057814"/>
      <w:bookmarkStart w:id="50" w:name="_Toc288057839"/>
      <w:bookmarkStart w:id="51" w:name="_Toc288057840"/>
      <w:bookmarkStart w:id="52" w:name="_Toc490026795"/>
      <w:bookmarkEnd w:id="6"/>
      <w:bookmarkEnd w:id="7"/>
      <w:bookmarkEnd w:id="8"/>
      <w:bookmarkEnd w:id="9"/>
      <w:bookmarkEnd w:id="10"/>
      <w:bookmarkEnd w:id="46"/>
      <w:bookmarkEnd w:id="47"/>
      <w:bookmarkEnd w:id="48"/>
      <w:bookmarkEnd w:id="49"/>
      <w:bookmarkEnd w:id="50"/>
      <w:bookmarkEnd w:id="51"/>
    </w:p>
    <w:p w14:paraId="198D2FE4" w14:textId="168CA1A6" w:rsidR="008B3F72" w:rsidRPr="008B3F72" w:rsidRDefault="008B3F72" w:rsidP="008B3F72">
      <w:pPr>
        <w:pStyle w:val="BodyText"/>
        <w:rPr>
          <w:lang w:eastAsia="ar-SA"/>
        </w:rPr>
      </w:pPr>
      <w:r w:rsidRPr="008B3F72">
        <w:rPr>
          <w:lang w:eastAsia="ar-SA"/>
        </w:rPr>
        <w:t>Această secțiune descrie proiectarea completă a sistemului Smart Parking, incluzând componentele hardware, software, comunicațiile și integrarea acestora într-un sistem funcțional.</w:t>
      </w:r>
    </w:p>
    <w:p w14:paraId="5872F008" w14:textId="45455DE7" w:rsidR="008B3F72" w:rsidRPr="008B3F72" w:rsidRDefault="008B3F72" w:rsidP="008B3F72">
      <w:pPr>
        <w:pStyle w:val="BodyText"/>
        <w:rPr>
          <w:lang w:eastAsia="ar-SA"/>
        </w:rPr>
      </w:pPr>
    </w:p>
    <w:p w14:paraId="4C6F4835" w14:textId="7509C6CA" w:rsidR="008B3F72" w:rsidRPr="008B3F72" w:rsidRDefault="00437E4F" w:rsidP="008B3F72">
      <w:pPr>
        <w:pStyle w:val="BodyText"/>
        <w:numPr>
          <w:ilvl w:val="0"/>
          <w:numId w:val="19"/>
        </w:numPr>
        <w:rPr>
          <w:b/>
          <w:bCs/>
          <w:sz w:val="32"/>
          <w:szCs w:val="32"/>
          <w:lang w:eastAsia="ar-SA"/>
        </w:rPr>
      </w:pPr>
      <w:r w:rsidRPr="00437E4F">
        <w:rPr>
          <w:b/>
          <w:bCs/>
          <w:sz w:val="32"/>
          <w:szCs w:val="32"/>
          <w:lang w:eastAsia="ar-SA"/>
        </w:rPr>
        <w:t>7</w:t>
      </w:r>
      <w:r w:rsidR="008B3F72" w:rsidRPr="008B3F72">
        <w:rPr>
          <w:b/>
          <w:bCs/>
          <w:sz w:val="32"/>
          <w:szCs w:val="32"/>
          <w:lang w:eastAsia="ar-SA"/>
        </w:rPr>
        <w:t>.1 Proiectare hardware de detaliu</w:t>
      </w:r>
    </w:p>
    <w:p w14:paraId="64320945" w14:textId="77777777" w:rsidR="008B3F72" w:rsidRPr="008B3F72" w:rsidRDefault="008B3F72" w:rsidP="008B3F72">
      <w:pPr>
        <w:pStyle w:val="BodyText"/>
        <w:rPr>
          <w:lang w:eastAsia="ar-SA"/>
        </w:rPr>
      </w:pPr>
      <w:r w:rsidRPr="008B3F72">
        <w:rPr>
          <w:lang w:eastAsia="ar-SA"/>
        </w:rPr>
        <w:t xml:space="preserve">Sistemul este construit pe baza microcontrollerului </w:t>
      </w:r>
      <w:r w:rsidRPr="008B3F72">
        <w:rPr>
          <w:b/>
          <w:bCs/>
          <w:lang w:eastAsia="ar-SA"/>
        </w:rPr>
        <w:t>Arduino Mega 2560</w:t>
      </w:r>
      <w:r w:rsidRPr="008B3F72">
        <w:rPr>
          <w:lang w:eastAsia="ar-SA"/>
        </w:rPr>
        <w:t>, care coordonează toate componentele hardware.</w:t>
      </w:r>
    </w:p>
    <w:p w14:paraId="6E9A8B1C" w14:textId="77777777" w:rsidR="008B3F72" w:rsidRPr="008B3F72" w:rsidRDefault="008B3F72" w:rsidP="008B3F72">
      <w:pPr>
        <w:pStyle w:val="BodyText"/>
        <w:rPr>
          <w:b/>
          <w:bCs/>
          <w:lang w:eastAsia="ar-SA"/>
        </w:rPr>
      </w:pPr>
      <w:r w:rsidRPr="008B3F72">
        <w:rPr>
          <w:b/>
          <w:bCs/>
          <w:lang w:eastAsia="ar-SA"/>
        </w:rPr>
        <w:t>Componente hardware:</w:t>
      </w:r>
    </w:p>
    <w:p w14:paraId="39D7925B" w14:textId="77777777" w:rsidR="008B3F72" w:rsidRPr="008B3F72" w:rsidRDefault="008B3F72" w:rsidP="008B3F72">
      <w:pPr>
        <w:pStyle w:val="BodyText"/>
        <w:numPr>
          <w:ilvl w:val="0"/>
          <w:numId w:val="219"/>
        </w:numPr>
        <w:rPr>
          <w:lang w:eastAsia="ar-SA"/>
        </w:rPr>
      </w:pPr>
      <w:r w:rsidRPr="008B3F72">
        <w:rPr>
          <w:b/>
          <w:bCs/>
          <w:lang w:eastAsia="ar-SA"/>
        </w:rPr>
        <w:t>Arduino Mega 2560</w:t>
      </w:r>
      <w:r w:rsidRPr="008B3F72">
        <w:rPr>
          <w:lang w:eastAsia="ar-SA"/>
        </w:rPr>
        <w:t xml:space="preserve"> </w:t>
      </w:r>
    </w:p>
    <w:p w14:paraId="1E16772A" w14:textId="77777777" w:rsidR="008B3F72" w:rsidRPr="008B3F72" w:rsidRDefault="008B3F72" w:rsidP="008B3F72">
      <w:pPr>
        <w:pStyle w:val="BodyText"/>
        <w:numPr>
          <w:ilvl w:val="1"/>
          <w:numId w:val="219"/>
        </w:numPr>
        <w:rPr>
          <w:lang w:eastAsia="ar-SA"/>
        </w:rPr>
      </w:pPr>
      <w:r w:rsidRPr="008B3F72">
        <w:rPr>
          <w:lang w:eastAsia="ar-SA"/>
        </w:rPr>
        <w:t xml:space="preserve">Alimentare: 5V DC </w:t>
      </w:r>
    </w:p>
    <w:p w14:paraId="5EE65262" w14:textId="77777777" w:rsidR="008B3F72" w:rsidRPr="008B3F72" w:rsidRDefault="008B3F72" w:rsidP="008B3F72">
      <w:pPr>
        <w:pStyle w:val="BodyText"/>
        <w:numPr>
          <w:ilvl w:val="1"/>
          <w:numId w:val="219"/>
        </w:numPr>
        <w:rPr>
          <w:lang w:eastAsia="ar-SA"/>
        </w:rPr>
      </w:pPr>
      <w:r w:rsidRPr="008B3F72">
        <w:rPr>
          <w:lang w:eastAsia="ar-SA"/>
        </w:rPr>
        <w:t xml:space="preserve">Procesor: ATmega2560, 16 MHz </w:t>
      </w:r>
    </w:p>
    <w:p w14:paraId="44F3686C" w14:textId="77777777" w:rsidR="008B3F72" w:rsidRPr="008B3F72" w:rsidRDefault="008B3F72" w:rsidP="008B3F72">
      <w:pPr>
        <w:pStyle w:val="BodyText"/>
        <w:numPr>
          <w:ilvl w:val="1"/>
          <w:numId w:val="219"/>
        </w:numPr>
        <w:rPr>
          <w:lang w:eastAsia="ar-SA"/>
        </w:rPr>
      </w:pPr>
      <w:r w:rsidRPr="008B3F72">
        <w:rPr>
          <w:lang w:eastAsia="ar-SA"/>
        </w:rPr>
        <w:t xml:space="preserve">Memorie: 256 KB Flash, 8 KB SRAM </w:t>
      </w:r>
    </w:p>
    <w:p w14:paraId="48F9C383" w14:textId="77777777" w:rsidR="008B3F72" w:rsidRPr="008B3F72" w:rsidRDefault="008B3F72" w:rsidP="008B3F72">
      <w:pPr>
        <w:pStyle w:val="BodyText"/>
        <w:numPr>
          <w:ilvl w:val="1"/>
          <w:numId w:val="219"/>
        </w:numPr>
        <w:rPr>
          <w:lang w:eastAsia="ar-SA"/>
        </w:rPr>
      </w:pPr>
      <w:r w:rsidRPr="008B3F72">
        <w:rPr>
          <w:lang w:eastAsia="ar-SA"/>
        </w:rPr>
        <w:t xml:space="preserve">Rol: unitate centrală de control </w:t>
      </w:r>
    </w:p>
    <w:p w14:paraId="30CE4EFC" w14:textId="77777777" w:rsidR="008B3F72" w:rsidRPr="008B3F72" w:rsidRDefault="008B3F72" w:rsidP="008B3F72">
      <w:pPr>
        <w:pStyle w:val="BodyText"/>
        <w:numPr>
          <w:ilvl w:val="0"/>
          <w:numId w:val="219"/>
        </w:numPr>
        <w:rPr>
          <w:lang w:eastAsia="ar-SA"/>
        </w:rPr>
      </w:pPr>
      <w:r w:rsidRPr="008B3F72">
        <w:rPr>
          <w:b/>
          <w:bCs/>
          <w:lang w:eastAsia="ar-SA"/>
        </w:rPr>
        <w:t>Senzor IR / ultrasonic</w:t>
      </w:r>
      <w:r w:rsidRPr="008B3F72">
        <w:rPr>
          <w:lang w:eastAsia="ar-SA"/>
        </w:rPr>
        <w:t xml:space="preserve"> </w:t>
      </w:r>
    </w:p>
    <w:p w14:paraId="75B8DD94" w14:textId="77777777" w:rsidR="008B3F72" w:rsidRPr="008B3F72" w:rsidRDefault="008B3F72" w:rsidP="008B3F72">
      <w:pPr>
        <w:pStyle w:val="BodyText"/>
        <w:numPr>
          <w:ilvl w:val="1"/>
          <w:numId w:val="219"/>
        </w:numPr>
        <w:rPr>
          <w:lang w:eastAsia="ar-SA"/>
        </w:rPr>
      </w:pPr>
      <w:r w:rsidRPr="008B3F72">
        <w:rPr>
          <w:lang w:eastAsia="ar-SA"/>
        </w:rPr>
        <w:t xml:space="preserve">Alimentare: 5V </w:t>
      </w:r>
    </w:p>
    <w:p w14:paraId="50197445" w14:textId="77777777" w:rsidR="008B3F72" w:rsidRPr="008B3F72" w:rsidRDefault="008B3F72" w:rsidP="008B3F72">
      <w:pPr>
        <w:pStyle w:val="BodyText"/>
        <w:numPr>
          <w:ilvl w:val="1"/>
          <w:numId w:val="219"/>
        </w:numPr>
        <w:rPr>
          <w:lang w:eastAsia="ar-SA"/>
        </w:rPr>
      </w:pPr>
      <w:r w:rsidRPr="008B3F72">
        <w:rPr>
          <w:lang w:eastAsia="ar-SA"/>
        </w:rPr>
        <w:t xml:space="preserve">Semnal: digital (0/1) </w:t>
      </w:r>
    </w:p>
    <w:p w14:paraId="7B8E5E7E" w14:textId="77777777" w:rsidR="008B3F72" w:rsidRPr="008B3F72" w:rsidRDefault="008B3F72" w:rsidP="008B3F72">
      <w:pPr>
        <w:pStyle w:val="BodyText"/>
        <w:numPr>
          <w:ilvl w:val="1"/>
          <w:numId w:val="219"/>
        </w:numPr>
        <w:rPr>
          <w:lang w:eastAsia="ar-SA"/>
        </w:rPr>
      </w:pPr>
      <w:r w:rsidRPr="008B3F72">
        <w:rPr>
          <w:lang w:eastAsia="ar-SA"/>
        </w:rPr>
        <w:t xml:space="preserve">Rol: detectare vehicul </w:t>
      </w:r>
    </w:p>
    <w:p w14:paraId="1FCC0967" w14:textId="77777777" w:rsidR="008B3F72" w:rsidRPr="008B3F72" w:rsidRDefault="008B3F72" w:rsidP="008B3F72">
      <w:pPr>
        <w:pStyle w:val="BodyText"/>
        <w:numPr>
          <w:ilvl w:val="0"/>
          <w:numId w:val="219"/>
        </w:numPr>
        <w:rPr>
          <w:lang w:eastAsia="ar-SA"/>
        </w:rPr>
      </w:pPr>
      <w:r w:rsidRPr="008B3F72">
        <w:rPr>
          <w:b/>
          <w:bCs/>
          <w:lang w:eastAsia="ar-SA"/>
        </w:rPr>
        <w:t>Senzor gaz MQ-2</w:t>
      </w:r>
      <w:r w:rsidRPr="008B3F72">
        <w:rPr>
          <w:lang w:eastAsia="ar-SA"/>
        </w:rPr>
        <w:t xml:space="preserve"> </w:t>
      </w:r>
    </w:p>
    <w:p w14:paraId="7191712F" w14:textId="77777777" w:rsidR="008B3F72" w:rsidRPr="008B3F72" w:rsidRDefault="008B3F72" w:rsidP="008B3F72">
      <w:pPr>
        <w:pStyle w:val="BodyText"/>
        <w:numPr>
          <w:ilvl w:val="1"/>
          <w:numId w:val="219"/>
        </w:numPr>
        <w:rPr>
          <w:lang w:eastAsia="ar-SA"/>
        </w:rPr>
      </w:pPr>
      <w:r w:rsidRPr="008B3F72">
        <w:rPr>
          <w:lang w:eastAsia="ar-SA"/>
        </w:rPr>
        <w:t xml:space="preserve">Alimentare: 5V </w:t>
      </w:r>
    </w:p>
    <w:p w14:paraId="73AFFDD3" w14:textId="77777777" w:rsidR="008B3F72" w:rsidRPr="008B3F72" w:rsidRDefault="008B3F72" w:rsidP="008B3F72">
      <w:pPr>
        <w:pStyle w:val="BodyText"/>
        <w:numPr>
          <w:ilvl w:val="1"/>
          <w:numId w:val="219"/>
        </w:numPr>
        <w:rPr>
          <w:lang w:eastAsia="ar-SA"/>
        </w:rPr>
      </w:pPr>
      <w:r w:rsidRPr="008B3F72">
        <w:rPr>
          <w:lang w:eastAsia="ar-SA"/>
        </w:rPr>
        <w:t xml:space="preserve">Semnal: analogic (0–1023) </w:t>
      </w:r>
    </w:p>
    <w:p w14:paraId="41A97B44" w14:textId="77777777" w:rsidR="008B3F72" w:rsidRPr="008B3F72" w:rsidRDefault="008B3F72" w:rsidP="008B3F72">
      <w:pPr>
        <w:pStyle w:val="BodyText"/>
        <w:numPr>
          <w:ilvl w:val="1"/>
          <w:numId w:val="219"/>
        </w:numPr>
        <w:rPr>
          <w:lang w:eastAsia="ar-SA"/>
        </w:rPr>
      </w:pPr>
      <w:r w:rsidRPr="008B3F72">
        <w:rPr>
          <w:lang w:eastAsia="ar-SA"/>
        </w:rPr>
        <w:t xml:space="preserve">Rol: detecție gaze </w:t>
      </w:r>
    </w:p>
    <w:p w14:paraId="1DEAC409" w14:textId="77777777" w:rsidR="008B3F72" w:rsidRPr="008B3F72" w:rsidRDefault="008B3F72" w:rsidP="008B3F72">
      <w:pPr>
        <w:pStyle w:val="BodyText"/>
        <w:numPr>
          <w:ilvl w:val="0"/>
          <w:numId w:val="219"/>
        </w:numPr>
        <w:rPr>
          <w:lang w:eastAsia="ar-SA"/>
        </w:rPr>
      </w:pPr>
      <w:r w:rsidRPr="008B3F72">
        <w:rPr>
          <w:b/>
          <w:bCs/>
          <w:lang w:eastAsia="ar-SA"/>
        </w:rPr>
        <w:t>Servomotor</w:t>
      </w:r>
      <w:r w:rsidRPr="008B3F72">
        <w:rPr>
          <w:lang w:eastAsia="ar-SA"/>
        </w:rPr>
        <w:t xml:space="preserve"> </w:t>
      </w:r>
    </w:p>
    <w:p w14:paraId="526F4910" w14:textId="77777777" w:rsidR="008B3F72" w:rsidRPr="008B3F72" w:rsidRDefault="008B3F72" w:rsidP="008B3F72">
      <w:pPr>
        <w:pStyle w:val="BodyText"/>
        <w:numPr>
          <w:ilvl w:val="1"/>
          <w:numId w:val="219"/>
        </w:numPr>
        <w:rPr>
          <w:lang w:eastAsia="ar-SA"/>
        </w:rPr>
      </w:pPr>
      <w:r w:rsidRPr="008B3F72">
        <w:rPr>
          <w:lang w:eastAsia="ar-SA"/>
        </w:rPr>
        <w:t xml:space="preserve">Alimentare: 5V </w:t>
      </w:r>
    </w:p>
    <w:p w14:paraId="1252C2B5" w14:textId="77777777" w:rsidR="008B3F72" w:rsidRPr="008B3F72" w:rsidRDefault="008B3F72" w:rsidP="008B3F72">
      <w:pPr>
        <w:pStyle w:val="BodyText"/>
        <w:numPr>
          <w:ilvl w:val="1"/>
          <w:numId w:val="219"/>
        </w:numPr>
        <w:rPr>
          <w:lang w:eastAsia="ar-SA"/>
        </w:rPr>
      </w:pPr>
      <w:r w:rsidRPr="008B3F72">
        <w:rPr>
          <w:lang w:eastAsia="ar-SA"/>
        </w:rPr>
        <w:t xml:space="preserve">Semnal: PWM </w:t>
      </w:r>
    </w:p>
    <w:p w14:paraId="0C044FB5" w14:textId="77777777" w:rsidR="008B3F72" w:rsidRPr="008B3F72" w:rsidRDefault="008B3F72" w:rsidP="008B3F72">
      <w:pPr>
        <w:pStyle w:val="BodyText"/>
        <w:numPr>
          <w:ilvl w:val="1"/>
          <w:numId w:val="219"/>
        </w:numPr>
        <w:rPr>
          <w:lang w:eastAsia="ar-SA"/>
        </w:rPr>
      </w:pPr>
      <w:r w:rsidRPr="008B3F72">
        <w:rPr>
          <w:lang w:eastAsia="ar-SA"/>
        </w:rPr>
        <w:t xml:space="preserve">Rol: control barieră </w:t>
      </w:r>
    </w:p>
    <w:p w14:paraId="1C727DD7" w14:textId="77777777" w:rsidR="008B3F72" w:rsidRPr="008B3F72" w:rsidRDefault="008B3F72" w:rsidP="008B3F72">
      <w:pPr>
        <w:pStyle w:val="BodyText"/>
        <w:numPr>
          <w:ilvl w:val="0"/>
          <w:numId w:val="219"/>
        </w:numPr>
        <w:rPr>
          <w:lang w:eastAsia="ar-SA"/>
        </w:rPr>
      </w:pPr>
      <w:r w:rsidRPr="008B3F72">
        <w:rPr>
          <w:b/>
          <w:bCs/>
          <w:lang w:eastAsia="ar-SA"/>
        </w:rPr>
        <w:t>LCD 16x2</w:t>
      </w:r>
      <w:r w:rsidRPr="008B3F72">
        <w:rPr>
          <w:lang w:eastAsia="ar-SA"/>
        </w:rPr>
        <w:t xml:space="preserve"> </w:t>
      </w:r>
    </w:p>
    <w:p w14:paraId="6F526596" w14:textId="77777777" w:rsidR="008B3F72" w:rsidRPr="008B3F72" w:rsidRDefault="008B3F72" w:rsidP="008B3F72">
      <w:pPr>
        <w:pStyle w:val="BodyText"/>
        <w:numPr>
          <w:ilvl w:val="1"/>
          <w:numId w:val="219"/>
        </w:numPr>
        <w:rPr>
          <w:lang w:eastAsia="ar-SA"/>
        </w:rPr>
      </w:pPr>
      <w:r w:rsidRPr="008B3F72">
        <w:rPr>
          <w:lang w:eastAsia="ar-SA"/>
        </w:rPr>
        <w:t xml:space="preserve">Interfață: I2C / paralel </w:t>
      </w:r>
    </w:p>
    <w:p w14:paraId="47102C72" w14:textId="77777777" w:rsidR="008B3F72" w:rsidRPr="008B3F72" w:rsidRDefault="008B3F72" w:rsidP="008B3F72">
      <w:pPr>
        <w:pStyle w:val="BodyText"/>
        <w:numPr>
          <w:ilvl w:val="1"/>
          <w:numId w:val="219"/>
        </w:numPr>
        <w:rPr>
          <w:lang w:eastAsia="ar-SA"/>
        </w:rPr>
      </w:pPr>
      <w:r w:rsidRPr="008B3F72">
        <w:rPr>
          <w:lang w:eastAsia="ar-SA"/>
        </w:rPr>
        <w:t xml:space="preserve">Rol: afișare stare sistem </w:t>
      </w:r>
    </w:p>
    <w:p w14:paraId="5285DC1E" w14:textId="77777777" w:rsidR="008B3F72" w:rsidRPr="008B3F72" w:rsidRDefault="008B3F72" w:rsidP="008B3F72">
      <w:pPr>
        <w:pStyle w:val="BodyText"/>
        <w:numPr>
          <w:ilvl w:val="0"/>
          <w:numId w:val="219"/>
        </w:numPr>
        <w:rPr>
          <w:lang w:eastAsia="ar-SA"/>
        </w:rPr>
      </w:pPr>
      <w:r w:rsidRPr="008B3F72">
        <w:rPr>
          <w:b/>
          <w:bCs/>
          <w:lang w:eastAsia="ar-SA"/>
        </w:rPr>
        <w:t>Buzzer</w:t>
      </w:r>
      <w:r w:rsidRPr="008B3F72">
        <w:rPr>
          <w:lang w:eastAsia="ar-SA"/>
        </w:rPr>
        <w:t xml:space="preserve"> </w:t>
      </w:r>
    </w:p>
    <w:p w14:paraId="745A4868" w14:textId="77777777" w:rsidR="008B3F72" w:rsidRPr="008B3F72" w:rsidRDefault="008B3F72" w:rsidP="008B3F72">
      <w:pPr>
        <w:pStyle w:val="BodyText"/>
        <w:numPr>
          <w:ilvl w:val="1"/>
          <w:numId w:val="219"/>
        </w:numPr>
        <w:rPr>
          <w:lang w:eastAsia="ar-SA"/>
        </w:rPr>
      </w:pPr>
      <w:r w:rsidRPr="008B3F72">
        <w:rPr>
          <w:lang w:eastAsia="ar-SA"/>
        </w:rPr>
        <w:t xml:space="preserve">Semnal: digital ON/OFF </w:t>
      </w:r>
    </w:p>
    <w:p w14:paraId="4698B1FF" w14:textId="77777777" w:rsidR="008B3F72" w:rsidRDefault="008B3F72" w:rsidP="008B3F72">
      <w:pPr>
        <w:pStyle w:val="BodyText"/>
        <w:numPr>
          <w:ilvl w:val="1"/>
          <w:numId w:val="219"/>
        </w:numPr>
        <w:rPr>
          <w:lang w:eastAsia="ar-SA"/>
        </w:rPr>
      </w:pPr>
      <w:r w:rsidRPr="008B3F72">
        <w:rPr>
          <w:lang w:eastAsia="ar-SA"/>
        </w:rPr>
        <w:t xml:space="preserve">Rol: alertare sonoră </w:t>
      </w:r>
    </w:p>
    <w:p w14:paraId="382C26DB" w14:textId="77777777" w:rsidR="008B3F72" w:rsidRDefault="008B3F72" w:rsidP="008B3F72">
      <w:pPr>
        <w:pStyle w:val="BodyText"/>
        <w:rPr>
          <w:lang w:eastAsia="ar-SA"/>
        </w:rPr>
      </w:pPr>
    </w:p>
    <w:p w14:paraId="298D06AF" w14:textId="77777777" w:rsidR="008B3F72" w:rsidRDefault="008B3F72" w:rsidP="008B3F72">
      <w:pPr>
        <w:pStyle w:val="BodyText"/>
        <w:rPr>
          <w:lang w:eastAsia="ar-SA"/>
        </w:rPr>
      </w:pPr>
    </w:p>
    <w:p w14:paraId="5653459E" w14:textId="77777777" w:rsidR="008B3F72" w:rsidRPr="008B3F72" w:rsidRDefault="008B3F72" w:rsidP="008B3F72">
      <w:pPr>
        <w:pStyle w:val="BodyText"/>
        <w:rPr>
          <w:lang w:eastAsia="ar-SA"/>
        </w:rPr>
      </w:pPr>
    </w:p>
    <w:p w14:paraId="6AF152FC" w14:textId="77777777" w:rsidR="008B3F72" w:rsidRPr="008B3F72" w:rsidRDefault="008B3F72" w:rsidP="008B3F72">
      <w:pPr>
        <w:pStyle w:val="BodyText"/>
        <w:numPr>
          <w:ilvl w:val="0"/>
          <w:numId w:val="219"/>
        </w:numPr>
        <w:rPr>
          <w:lang w:eastAsia="ar-SA"/>
        </w:rPr>
      </w:pPr>
      <w:r w:rsidRPr="008B3F72">
        <w:rPr>
          <w:b/>
          <w:bCs/>
          <w:lang w:eastAsia="ar-SA"/>
        </w:rPr>
        <w:t>Modul Bluetooth HC-05</w:t>
      </w:r>
      <w:r w:rsidRPr="008B3F72">
        <w:rPr>
          <w:lang w:eastAsia="ar-SA"/>
        </w:rPr>
        <w:t xml:space="preserve"> </w:t>
      </w:r>
    </w:p>
    <w:p w14:paraId="47097519" w14:textId="77777777" w:rsidR="008B3F72" w:rsidRPr="008B3F72" w:rsidRDefault="008B3F72" w:rsidP="008B3F72">
      <w:pPr>
        <w:pStyle w:val="BodyText"/>
        <w:numPr>
          <w:ilvl w:val="1"/>
          <w:numId w:val="219"/>
        </w:numPr>
        <w:rPr>
          <w:lang w:eastAsia="ar-SA"/>
        </w:rPr>
      </w:pPr>
      <w:r w:rsidRPr="008B3F72">
        <w:rPr>
          <w:lang w:eastAsia="ar-SA"/>
        </w:rPr>
        <w:t xml:space="preserve">Alimentare: 5V </w:t>
      </w:r>
    </w:p>
    <w:p w14:paraId="50DE1B1F" w14:textId="77777777" w:rsidR="008B3F72" w:rsidRPr="008B3F72" w:rsidRDefault="008B3F72" w:rsidP="008B3F72">
      <w:pPr>
        <w:pStyle w:val="BodyText"/>
        <w:numPr>
          <w:ilvl w:val="1"/>
          <w:numId w:val="219"/>
        </w:numPr>
        <w:rPr>
          <w:lang w:eastAsia="ar-SA"/>
        </w:rPr>
      </w:pPr>
      <w:r w:rsidRPr="008B3F72">
        <w:rPr>
          <w:lang w:eastAsia="ar-SA"/>
        </w:rPr>
        <w:t xml:space="preserve">Comunicație: UART (TX/RX) </w:t>
      </w:r>
    </w:p>
    <w:p w14:paraId="73C34256" w14:textId="77777777" w:rsidR="008B3F72" w:rsidRPr="008B3F72" w:rsidRDefault="008B3F72" w:rsidP="008B3F72">
      <w:pPr>
        <w:pStyle w:val="BodyText"/>
        <w:numPr>
          <w:ilvl w:val="1"/>
          <w:numId w:val="219"/>
        </w:numPr>
        <w:rPr>
          <w:lang w:eastAsia="ar-SA"/>
        </w:rPr>
      </w:pPr>
      <w:r w:rsidRPr="008B3F72">
        <w:rPr>
          <w:lang w:eastAsia="ar-SA"/>
        </w:rPr>
        <w:t xml:space="preserve">Baud rate: 9600 bps </w:t>
      </w:r>
    </w:p>
    <w:p w14:paraId="24D4C16C" w14:textId="77777777" w:rsidR="008B3F72" w:rsidRPr="008B3F72" w:rsidRDefault="008B3F72" w:rsidP="008B3F72">
      <w:pPr>
        <w:pStyle w:val="BodyText"/>
        <w:numPr>
          <w:ilvl w:val="1"/>
          <w:numId w:val="219"/>
        </w:numPr>
        <w:rPr>
          <w:lang w:eastAsia="ar-SA"/>
        </w:rPr>
      </w:pPr>
      <w:r w:rsidRPr="008B3F72">
        <w:rPr>
          <w:lang w:eastAsia="ar-SA"/>
        </w:rPr>
        <w:t xml:space="preserve">Rol: comunicație cu aplicația Android </w:t>
      </w:r>
    </w:p>
    <w:p w14:paraId="110D2088" w14:textId="483945A7" w:rsidR="008B3F72" w:rsidRPr="008B3F72" w:rsidRDefault="008B3F72" w:rsidP="008B3F72">
      <w:pPr>
        <w:pStyle w:val="BodyText"/>
        <w:rPr>
          <w:lang w:eastAsia="ar-SA"/>
        </w:rPr>
      </w:pPr>
    </w:p>
    <w:p w14:paraId="3FA5C225" w14:textId="77777777" w:rsidR="008B3F72" w:rsidRPr="008B3F72" w:rsidRDefault="008B3F72" w:rsidP="008B3F72">
      <w:pPr>
        <w:pStyle w:val="BodyText"/>
        <w:rPr>
          <w:b/>
          <w:bCs/>
          <w:lang w:eastAsia="ar-SA"/>
        </w:rPr>
      </w:pPr>
      <w:r w:rsidRPr="008B3F72">
        <w:rPr>
          <w:b/>
          <w:bCs/>
          <w:lang w:eastAsia="ar-SA"/>
        </w:rPr>
        <w:t>Reprezentare hardware (simplificată)</w:t>
      </w:r>
    </w:p>
    <w:p w14:paraId="5515DCE2" w14:textId="77777777" w:rsidR="008B3F72" w:rsidRPr="008B3F72" w:rsidRDefault="008B3F72" w:rsidP="008B3F72">
      <w:pPr>
        <w:pStyle w:val="BodyText"/>
        <w:rPr>
          <w:lang w:eastAsia="ar-SA"/>
        </w:rPr>
      </w:pPr>
      <w:r w:rsidRPr="008B3F72">
        <w:rPr>
          <w:lang w:eastAsia="ar-SA"/>
        </w:rPr>
        <w:t>[Senzori IR + Gaz]</w:t>
      </w:r>
      <w:r w:rsidRPr="008B3F72">
        <w:rPr>
          <w:lang w:eastAsia="ar-SA"/>
        </w:rPr>
        <w:br/>
        <w:t xml:space="preserve">        ↓</w:t>
      </w:r>
      <w:r w:rsidRPr="008B3F72">
        <w:rPr>
          <w:lang w:eastAsia="ar-SA"/>
        </w:rPr>
        <w:br/>
        <w:t xml:space="preserve">   [Arduino Mega]</w:t>
      </w:r>
      <w:r w:rsidRPr="008B3F72">
        <w:rPr>
          <w:lang w:eastAsia="ar-SA"/>
        </w:rPr>
        <w:br/>
        <w:t xml:space="preserve">   ↓   ↓    ↓    ↓</w:t>
      </w:r>
      <w:r w:rsidRPr="008B3F72">
        <w:rPr>
          <w:lang w:eastAsia="ar-SA"/>
        </w:rPr>
        <w:br/>
        <w:t>LCD Servo Buzzer HC-05</w:t>
      </w:r>
      <w:r w:rsidRPr="008B3F72">
        <w:rPr>
          <w:lang w:eastAsia="ar-SA"/>
        </w:rPr>
        <w:br/>
        <w:t xml:space="preserve">                  ↓</w:t>
      </w:r>
      <w:r w:rsidRPr="008B3F72">
        <w:rPr>
          <w:lang w:eastAsia="ar-SA"/>
        </w:rPr>
        <w:br/>
        <w:t xml:space="preserve">           Smartphone Android</w:t>
      </w:r>
    </w:p>
    <w:p w14:paraId="42C7A2F7" w14:textId="673D604D" w:rsidR="008B3F72" w:rsidRPr="008B3F72" w:rsidRDefault="008B3F72" w:rsidP="008B3F72">
      <w:pPr>
        <w:pStyle w:val="BodyText"/>
        <w:rPr>
          <w:lang w:eastAsia="ar-SA"/>
        </w:rPr>
      </w:pPr>
    </w:p>
    <w:p w14:paraId="7FC3C7E6" w14:textId="2175784D" w:rsidR="008B3F72" w:rsidRPr="008B3F72" w:rsidRDefault="00437E4F" w:rsidP="00437E4F">
      <w:pPr>
        <w:pStyle w:val="BodyText"/>
        <w:rPr>
          <w:b/>
          <w:bCs/>
          <w:sz w:val="32"/>
          <w:szCs w:val="32"/>
          <w:lang w:eastAsia="ar-SA"/>
        </w:rPr>
      </w:pPr>
      <w:r w:rsidRPr="00437E4F">
        <w:rPr>
          <w:b/>
          <w:bCs/>
          <w:sz w:val="32"/>
          <w:szCs w:val="32"/>
          <w:lang w:eastAsia="ar-SA"/>
        </w:rPr>
        <w:t>7</w:t>
      </w:r>
      <w:r w:rsidR="008B3F72" w:rsidRPr="008B3F72">
        <w:rPr>
          <w:b/>
          <w:bCs/>
          <w:sz w:val="32"/>
          <w:szCs w:val="32"/>
          <w:lang w:eastAsia="ar-SA"/>
        </w:rPr>
        <w:t>.2 Proiectare software de detaliu</w:t>
      </w:r>
    </w:p>
    <w:p w14:paraId="14D8D185" w14:textId="77777777" w:rsidR="008B3F72" w:rsidRPr="008B3F72" w:rsidRDefault="008B3F72" w:rsidP="008B3F72">
      <w:pPr>
        <w:pStyle w:val="BodyText"/>
        <w:rPr>
          <w:b/>
          <w:bCs/>
          <w:lang w:eastAsia="ar-SA"/>
        </w:rPr>
      </w:pPr>
      <w:r w:rsidRPr="008B3F72">
        <w:rPr>
          <w:b/>
          <w:bCs/>
          <w:lang w:eastAsia="ar-SA"/>
        </w:rPr>
        <w:t>Serviciu 1: ControlParcare</w:t>
      </w:r>
    </w:p>
    <w:p w14:paraId="5CEAA4AB" w14:textId="77777777" w:rsidR="008B3F72" w:rsidRPr="008B3F72" w:rsidRDefault="008B3F72" w:rsidP="008B3F72">
      <w:pPr>
        <w:pStyle w:val="BodyText"/>
        <w:numPr>
          <w:ilvl w:val="0"/>
          <w:numId w:val="220"/>
        </w:numPr>
        <w:rPr>
          <w:lang w:eastAsia="ar-SA"/>
        </w:rPr>
      </w:pPr>
      <w:r w:rsidRPr="008B3F72">
        <w:rPr>
          <w:b/>
          <w:bCs/>
          <w:lang w:eastAsia="ar-SA"/>
        </w:rPr>
        <w:t>Clasificare:</w:t>
      </w:r>
      <w:r w:rsidRPr="008B3F72">
        <w:rPr>
          <w:lang w:eastAsia="ar-SA"/>
        </w:rPr>
        <w:t xml:space="preserve"> aplicație embedded (Arduino) </w:t>
      </w:r>
    </w:p>
    <w:p w14:paraId="30BC2DA8" w14:textId="77777777" w:rsidR="008B3F72" w:rsidRPr="008B3F72" w:rsidRDefault="008B3F72" w:rsidP="008B3F72">
      <w:pPr>
        <w:pStyle w:val="BodyText"/>
        <w:numPr>
          <w:ilvl w:val="0"/>
          <w:numId w:val="220"/>
        </w:numPr>
        <w:rPr>
          <w:lang w:eastAsia="ar-SA"/>
        </w:rPr>
      </w:pPr>
      <w:r w:rsidRPr="008B3F72">
        <w:rPr>
          <w:b/>
          <w:bCs/>
          <w:lang w:eastAsia="ar-SA"/>
        </w:rPr>
        <w:t>Definiție:</w:t>
      </w:r>
      <w:r w:rsidRPr="008B3F72">
        <w:rPr>
          <w:lang w:eastAsia="ar-SA"/>
        </w:rPr>
        <w:t xml:space="preserve"> gestionează starea parcării și locurile disponibile </w:t>
      </w:r>
    </w:p>
    <w:p w14:paraId="3E305156" w14:textId="77777777" w:rsidR="008B3F72" w:rsidRPr="008B3F72" w:rsidRDefault="008B3F72" w:rsidP="008B3F72">
      <w:pPr>
        <w:pStyle w:val="BodyText"/>
        <w:numPr>
          <w:ilvl w:val="0"/>
          <w:numId w:val="220"/>
        </w:numPr>
        <w:rPr>
          <w:lang w:eastAsia="ar-SA"/>
        </w:rPr>
      </w:pPr>
      <w:r w:rsidRPr="008B3F72">
        <w:rPr>
          <w:b/>
          <w:bCs/>
          <w:lang w:eastAsia="ar-SA"/>
        </w:rPr>
        <w:t>Cerințe:</w:t>
      </w:r>
      <w:r w:rsidRPr="008B3F72">
        <w:rPr>
          <w:lang w:eastAsia="ar-SA"/>
        </w:rPr>
        <w:t xml:space="preserve"> procesare în timp real </w:t>
      </w:r>
    </w:p>
    <w:p w14:paraId="5EAD18C5" w14:textId="77777777" w:rsidR="008B3F72" w:rsidRPr="008B3F72" w:rsidRDefault="008B3F72" w:rsidP="008B3F72">
      <w:pPr>
        <w:pStyle w:val="BodyText"/>
        <w:numPr>
          <w:ilvl w:val="0"/>
          <w:numId w:val="220"/>
        </w:numPr>
        <w:rPr>
          <w:lang w:eastAsia="ar-SA"/>
        </w:rPr>
      </w:pPr>
      <w:r w:rsidRPr="008B3F72">
        <w:rPr>
          <w:b/>
          <w:bCs/>
          <w:lang w:eastAsia="ar-SA"/>
        </w:rPr>
        <w:t>Structuri date:</w:t>
      </w:r>
      <w:r w:rsidRPr="008B3F72">
        <w:rPr>
          <w:lang w:eastAsia="ar-SA"/>
        </w:rPr>
        <w:t xml:space="preserve"> free_spaces, parking_slots[] </w:t>
      </w:r>
    </w:p>
    <w:p w14:paraId="319C372D" w14:textId="77777777" w:rsidR="008B3F72" w:rsidRPr="008B3F72" w:rsidRDefault="008B3F72" w:rsidP="008B3F72">
      <w:pPr>
        <w:pStyle w:val="BodyText"/>
        <w:numPr>
          <w:ilvl w:val="0"/>
          <w:numId w:val="220"/>
        </w:numPr>
        <w:rPr>
          <w:lang w:eastAsia="ar-SA"/>
        </w:rPr>
      </w:pPr>
      <w:r w:rsidRPr="008B3F72">
        <w:rPr>
          <w:b/>
          <w:bCs/>
          <w:lang w:eastAsia="ar-SA"/>
        </w:rPr>
        <w:t>Procesare:</w:t>
      </w:r>
      <w:r w:rsidRPr="008B3F72">
        <w:rPr>
          <w:lang w:eastAsia="ar-SA"/>
        </w:rPr>
        <w:t xml:space="preserve"> numărare locuri libere + decizie acces </w:t>
      </w:r>
    </w:p>
    <w:p w14:paraId="50FD8B9E" w14:textId="77777777" w:rsidR="008B3F72" w:rsidRPr="008B3F72" w:rsidRDefault="008B3F72" w:rsidP="008B3F72">
      <w:pPr>
        <w:pStyle w:val="BodyText"/>
        <w:numPr>
          <w:ilvl w:val="0"/>
          <w:numId w:val="220"/>
        </w:numPr>
        <w:rPr>
          <w:lang w:eastAsia="ar-SA"/>
        </w:rPr>
      </w:pPr>
      <w:r w:rsidRPr="008B3F72">
        <w:rPr>
          <w:b/>
          <w:bCs/>
          <w:lang w:eastAsia="ar-SA"/>
        </w:rPr>
        <w:t>Interfețe:</w:t>
      </w:r>
      <w:r w:rsidRPr="008B3F72">
        <w:rPr>
          <w:lang w:eastAsia="ar-SA"/>
        </w:rPr>
        <w:t xml:space="preserve"> LCD, HC-05, servomotor </w:t>
      </w:r>
    </w:p>
    <w:p w14:paraId="29E2172C" w14:textId="041C0484" w:rsidR="008B3F72" w:rsidRPr="008B3F72" w:rsidRDefault="008B3F72" w:rsidP="008B3F72">
      <w:pPr>
        <w:pStyle w:val="BodyText"/>
        <w:rPr>
          <w:lang w:eastAsia="ar-SA"/>
        </w:rPr>
      </w:pPr>
    </w:p>
    <w:p w14:paraId="619FC69A" w14:textId="77777777" w:rsidR="008B3F72" w:rsidRPr="008B3F72" w:rsidRDefault="008B3F72" w:rsidP="008B3F72">
      <w:pPr>
        <w:pStyle w:val="BodyText"/>
        <w:rPr>
          <w:b/>
          <w:bCs/>
          <w:lang w:eastAsia="ar-SA"/>
        </w:rPr>
      </w:pPr>
      <w:r w:rsidRPr="008B3F72">
        <w:rPr>
          <w:b/>
          <w:bCs/>
          <w:lang w:eastAsia="ar-SA"/>
        </w:rPr>
        <w:t>Serviciu 2: SensorManager</w:t>
      </w:r>
    </w:p>
    <w:p w14:paraId="4992F70F" w14:textId="77777777" w:rsidR="008B3F72" w:rsidRPr="008B3F72" w:rsidRDefault="008B3F72" w:rsidP="008B3F72">
      <w:pPr>
        <w:pStyle w:val="BodyText"/>
        <w:numPr>
          <w:ilvl w:val="0"/>
          <w:numId w:val="221"/>
        </w:numPr>
        <w:rPr>
          <w:lang w:eastAsia="ar-SA"/>
        </w:rPr>
      </w:pPr>
      <w:r w:rsidRPr="008B3F72">
        <w:rPr>
          <w:b/>
          <w:bCs/>
          <w:lang w:eastAsia="ar-SA"/>
        </w:rPr>
        <w:t>Clasificare:</w:t>
      </w:r>
      <w:r w:rsidRPr="008B3F72">
        <w:rPr>
          <w:lang w:eastAsia="ar-SA"/>
        </w:rPr>
        <w:t xml:space="preserve"> serviciu de date </w:t>
      </w:r>
    </w:p>
    <w:p w14:paraId="261CD09E" w14:textId="77777777" w:rsidR="008B3F72" w:rsidRPr="008B3F72" w:rsidRDefault="008B3F72" w:rsidP="008B3F72">
      <w:pPr>
        <w:pStyle w:val="BodyText"/>
        <w:numPr>
          <w:ilvl w:val="0"/>
          <w:numId w:val="221"/>
        </w:numPr>
        <w:rPr>
          <w:lang w:eastAsia="ar-SA"/>
        </w:rPr>
      </w:pPr>
      <w:r w:rsidRPr="008B3F72">
        <w:rPr>
          <w:b/>
          <w:bCs/>
          <w:lang w:eastAsia="ar-SA"/>
        </w:rPr>
        <w:t>Definiție:</w:t>
      </w:r>
      <w:r w:rsidRPr="008B3F72">
        <w:rPr>
          <w:lang w:eastAsia="ar-SA"/>
        </w:rPr>
        <w:t xml:space="preserve"> citește date de la senzori </w:t>
      </w:r>
    </w:p>
    <w:p w14:paraId="3A7C12E4" w14:textId="77777777" w:rsidR="008B3F72" w:rsidRPr="008B3F72" w:rsidRDefault="008B3F72" w:rsidP="008B3F72">
      <w:pPr>
        <w:pStyle w:val="BodyText"/>
        <w:numPr>
          <w:ilvl w:val="0"/>
          <w:numId w:val="221"/>
        </w:numPr>
        <w:rPr>
          <w:lang w:eastAsia="ar-SA"/>
        </w:rPr>
      </w:pPr>
      <w:r w:rsidRPr="008B3F72">
        <w:rPr>
          <w:b/>
          <w:bCs/>
          <w:lang w:eastAsia="ar-SA"/>
        </w:rPr>
        <w:t>Cerințe:</w:t>
      </w:r>
      <w:r w:rsidRPr="008B3F72">
        <w:rPr>
          <w:lang w:eastAsia="ar-SA"/>
        </w:rPr>
        <w:t xml:space="preserve"> acuratețe ridicată </w:t>
      </w:r>
    </w:p>
    <w:p w14:paraId="44ED9855" w14:textId="77777777" w:rsidR="008B3F72" w:rsidRPr="008B3F72" w:rsidRDefault="008B3F72" w:rsidP="008B3F72">
      <w:pPr>
        <w:pStyle w:val="BodyText"/>
        <w:numPr>
          <w:ilvl w:val="0"/>
          <w:numId w:val="221"/>
        </w:numPr>
        <w:rPr>
          <w:lang w:eastAsia="ar-SA"/>
        </w:rPr>
      </w:pPr>
      <w:r w:rsidRPr="008B3F72">
        <w:rPr>
          <w:b/>
          <w:bCs/>
          <w:lang w:eastAsia="ar-SA"/>
        </w:rPr>
        <w:t>Procesare:</w:t>
      </w:r>
      <w:r w:rsidRPr="008B3F72">
        <w:rPr>
          <w:lang w:eastAsia="ar-SA"/>
        </w:rPr>
        <w:t xml:space="preserve"> conversie semnal analog/digital </w:t>
      </w:r>
    </w:p>
    <w:p w14:paraId="69F9D71C" w14:textId="77777777" w:rsidR="008B3F72" w:rsidRPr="008B3F72" w:rsidRDefault="008B3F72" w:rsidP="008B3F72">
      <w:pPr>
        <w:pStyle w:val="BodyText"/>
        <w:numPr>
          <w:ilvl w:val="0"/>
          <w:numId w:val="221"/>
        </w:numPr>
        <w:rPr>
          <w:lang w:eastAsia="ar-SA"/>
        </w:rPr>
      </w:pPr>
      <w:r w:rsidRPr="008B3F72">
        <w:rPr>
          <w:b/>
          <w:bCs/>
          <w:lang w:eastAsia="ar-SA"/>
        </w:rPr>
        <w:t>Interacțiuni:</w:t>
      </w:r>
      <w:r w:rsidRPr="008B3F72">
        <w:rPr>
          <w:lang w:eastAsia="ar-SA"/>
        </w:rPr>
        <w:t xml:space="preserve"> Arduino Mega </w:t>
      </w:r>
    </w:p>
    <w:p w14:paraId="30BE2C08" w14:textId="11ADFCFB" w:rsidR="008B3F72" w:rsidRPr="008B3F72" w:rsidRDefault="008B3F72" w:rsidP="008B3F72">
      <w:pPr>
        <w:pStyle w:val="BodyText"/>
        <w:rPr>
          <w:lang w:eastAsia="ar-SA"/>
        </w:rPr>
      </w:pPr>
    </w:p>
    <w:p w14:paraId="0AAC071A" w14:textId="77777777" w:rsidR="008B3F72" w:rsidRPr="008B3F72" w:rsidRDefault="008B3F72" w:rsidP="008B3F72">
      <w:pPr>
        <w:pStyle w:val="BodyText"/>
        <w:rPr>
          <w:b/>
          <w:bCs/>
          <w:lang w:eastAsia="ar-SA"/>
        </w:rPr>
      </w:pPr>
      <w:r w:rsidRPr="008B3F72">
        <w:rPr>
          <w:b/>
          <w:bCs/>
          <w:lang w:eastAsia="ar-SA"/>
        </w:rPr>
        <w:t>Serviciu 3: BluetoothCommunication</w:t>
      </w:r>
    </w:p>
    <w:p w14:paraId="04991BE8" w14:textId="77777777" w:rsidR="008B3F72" w:rsidRPr="008B3F72" w:rsidRDefault="008B3F72" w:rsidP="008B3F72">
      <w:pPr>
        <w:pStyle w:val="BodyText"/>
        <w:numPr>
          <w:ilvl w:val="0"/>
          <w:numId w:val="222"/>
        </w:numPr>
        <w:rPr>
          <w:lang w:eastAsia="ar-SA"/>
        </w:rPr>
      </w:pPr>
      <w:r w:rsidRPr="008B3F72">
        <w:rPr>
          <w:b/>
          <w:bCs/>
          <w:lang w:eastAsia="ar-SA"/>
        </w:rPr>
        <w:t>Clasificare:</w:t>
      </w:r>
      <w:r w:rsidRPr="008B3F72">
        <w:rPr>
          <w:lang w:eastAsia="ar-SA"/>
        </w:rPr>
        <w:t xml:space="preserve"> serviciu comunicație </w:t>
      </w:r>
    </w:p>
    <w:p w14:paraId="00D05440" w14:textId="77777777" w:rsidR="008B3F72" w:rsidRPr="008B3F72" w:rsidRDefault="008B3F72" w:rsidP="008B3F72">
      <w:pPr>
        <w:pStyle w:val="BodyText"/>
        <w:numPr>
          <w:ilvl w:val="0"/>
          <w:numId w:val="222"/>
        </w:numPr>
        <w:rPr>
          <w:lang w:eastAsia="ar-SA"/>
        </w:rPr>
      </w:pPr>
      <w:r w:rsidRPr="008B3F72">
        <w:rPr>
          <w:b/>
          <w:bCs/>
          <w:lang w:eastAsia="ar-SA"/>
        </w:rPr>
        <w:t>Definiție:</w:t>
      </w:r>
      <w:r w:rsidRPr="008B3F72">
        <w:rPr>
          <w:lang w:eastAsia="ar-SA"/>
        </w:rPr>
        <w:t xml:space="preserve"> transmite date către Android </w:t>
      </w:r>
    </w:p>
    <w:p w14:paraId="533CBADE" w14:textId="77777777" w:rsidR="008B3F72" w:rsidRPr="008B3F72" w:rsidRDefault="008B3F72" w:rsidP="008B3F72">
      <w:pPr>
        <w:pStyle w:val="BodyText"/>
        <w:numPr>
          <w:ilvl w:val="0"/>
          <w:numId w:val="222"/>
        </w:numPr>
        <w:rPr>
          <w:lang w:eastAsia="ar-SA"/>
        </w:rPr>
      </w:pPr>
      <w:r w:rsidRPr="008B3F72">
        <w:rPr>
          <w:b/>
          <w:bCs/>
          <w:lang w:eastAsia="ar-SA"/>
        </w:rPr>
        <w:t>Structuri date:</w:t>
      </w:r>
      <w:r w:rsidRPr="008B3F72">
        <w:rPr>
          <w:lang w:eastAsia="ar-SA"/>
        </w:rPr>
        <w:t xml:space="preserve"> string "FREE:3", "FULL" </w:t>
      </w:r>
    </w:p>
    <w:p w14:paraId="2AE55BB7" w14:textId="2012757C" w:rsidR="008B3F72" w:rsidRPr="008B3F72" w:rsidRDefault="008B3F72" w:rsidP="008B3F72">
      <w:pPr>
        <w:pStyle w:val="BodyText"/>
        <w:numPr>
          <w:ilvl w:val="0"/>
          <w:numId w:val="222"/>
        </w:numPr>
        <w:rPr>
          <w:lang w:eastAsia="ar-SA"/>
        </w:rPr>
      </w:pPr>
      <w:r w:rsidRPr="008B3F72">
        <w:rPr>
          <w:b/>
          <w:bCs/>
          <w:lang w:eastAsia="ar-SA"/>
        </w:rPr>
        <w:lastRenderedPageBreak/>
        <w:t>Constrângeri:</w:t>
      </w:r>
      <w:r w:rsidRPr="008B3F72">
        <w:rPr>
          <w:lang w:eastAsia="ar-SA"/>
        </w:rPr>
        <w:t xml:space="preserve"> 9600 bps, UART </w:t>
      </w:r>
    </w:p>
    <w:p w14:paraId="3BFC430A" w14:textId="77777777" w:rsidR="008B3F72" w:rsidRPr="008B3F72" w:rsidRDefault="008B3F72" w:rsidP="008B3F72">
      <w:pPr>
        <w:pStyle w:val="BodyText"/>
        <w:rPr>
          <w:b/>
          <w:bCs/>
          <w:lang w:eastAsia="ar-SA"/>
        </w:rPr>
      </w:pPr>
      <w:r w:rsidRPr="008B3F72">
        <w:rPr>
          <w:b/>
          <w:bCs/>
          <w:lang w:eastAsia="ar-SA"/>
        </w:rPr>
        <w:t>Serviciu 4: AndroidAppUI</w:t>
      </w:r>
    </w:p>
    <w:p w14:paraId="57A49C04" w14:textId="77777777" w:rsidR="008B3F72" w:rsidRPr="008B3F72" w:rsidRDefault="008B3F72" w:rsidP="008B3F72">
      <w:pPr>
        <w:pStyle w:val="BodyText"/>
        <w:numPr>
          <w:ilvl w:val="0"/>
          <w:numId w:val="223"/>
        </w:numPr>
        <w:rPr>
          <w:lang w:eastAsia="ar-SA"/>
        </w:rPr>
      </w:pPr>
      <w:r w:rsidRPr="008B3F72">
        <w:rPr>
          <w:b/>
          <w:bCs/>
          <w:lang w:eastAsia="ar-SA"/>
        </w:rPr>
        <w:t>Clasificare:</w:t>
      </w:r>
      <w:r w:rsidRPr="008B3F72">
        <w:rPr>
          <w:lang w:eastAsia="ar-SA"/>
        </w:rPr>
        <w:t xml:space="preserve"> aplicație utilizator </w:t>
      </w:r>
    </w:p>
    <w:p w14:paraId="610226EF" w14:textId="77777777" w:rsidR="008B3F72" w:rsidRPr="008B3F72" w:rsidRDefault="008B3F72" w:rsidP="008B3F72">
      <w:pPr>
        <w:pStyle w:val="BodyText"/>
        <w:numPr>
          <w:ilvl w:val="0"/>
          <w:numId w:val="223"/>
        </w:numPr>
        <w:rPr>
          <w:lang w:eastAsia="ar-SA"/>
        </w:rPr>
      </w:pPr>
      <w:r w:rsidRPr="008B3F72">
        <w:rPr>
          <w:b/>
          <w:bCs/>
          <w:lang w:eastAsia="ar-SA"/>
        </w:rPr>
        <w:t>Definiție:</w:t>
      </w:r>
      <w:r w:rsidRPr="008B3F72">
        <w:rPr>
          <w:lang w:eastAsia="ar-SA"/>
        </w:rPr>
        <w:t xml:space="preserve"> afișează status parcare </w:t>
      </w:r>
    </w:p>
    <w:p w14:paraId="2A9C84BA" w14:textId="77777777" w:rsidR="008B3F72" w:rsidRPr="008B3F72" w:rsidRDefault="008B3F72" w:rsidP="008B3F72">
      <w:pPr>
        <w:pStyle w:val="BodyText"/>
        <w:numPr>
          <w:ilvl w:val="0"/>
          <w:numId w:val="223"/>
        </w:numPr>
        <w:rPr>
          <w:lang w:eastAsia="ar-SA"/>
        </w:rPr>
      </w:pPr>
      <w:r w:rsidRPr="008B3F72">
        <w:rPr>
          <w:b/>
          <w:bCs/>
          <w:lang w:eastAsia="ar-SA"/>
        </w:rPr>
        <w:t>Procesare:</w:t>
      </w:r>
      <w:r w:rsidRPr="008B3F72">
        <w:rPr>
          <w:lang w:eastAsia="ar-SA"/>
        </w:rPr>
        <w:t xml:space="preserve"> parsing mesaje Bluetooth </w:t>
      </w:r>
    </w:p>
    <w:p w14:paraId="519CAE9C" w14:textId="77777777" w:rsidR="008B3F72" w:rsidRPr="008B3F72" w:rsidRDefault="008B3F72" w:rsidP="008B3F72">
      <w:pPr>
        <w:pStyle w:val="BodyText"/>
        <w:numPr>
          <w:ilvl w:val="0"/>
          <w:numId w:val="223"/>
        </w:numPr>
        <w:rPr>
          <w:lang w:eastAsia="ar-SA"/>
        </w:rPr>
      </w:pPr>
      <w:r w:rsidRPr="008B3F72">
        <w:rPr>
          <w:b/>
          <w:bCs/>
          <w:lang w:eastAsia="ar-SA"/>
        </w:rPr>
        <w:t>Interfețe:</w:t>
      </w:r>
      <w:r w:rsidRPr="008B3F72">
        <w:rPr>
          <w:lang w:eastAsia="ar-SA"/>
        </w:rPr>
        <w:t xml:space="preserve"> Bluetooth API, UI Android </w:t>
      </w:r>
    </w:p>
    <w:p w14:paraId="02E364C0" w14:textId="52255A79" w:rsidR="008B3F72" w:rsidRPr="008B3F72" w:rsidRDefault="008B3F72" w:rsidP="008B3F72">
      <w:pPr>
        <w:pStyle w:val="BodyText"/>
        <w:rPr>
          <w:lang w:eastAsia="ar-SA"/>
        </w:rPr>
      </w:pPr>
    </w:p>
    <w:p w14:paraId="689CD790" w14:textId="26D3DDF7" w:rsidR="008B3F72" w:rsidRPr="008B3F72" w:rsidRDefault="00437E4F" w:rsidP="00437E4F">
      <w:pPr>
        <w:pStyle w:val="BodyText"/>
        <w:rPr>
          <w:b/>
          <w:bCs/>
          <w:sz w:val="32"/>
          <w:szCs w:val="32"/>
          <w:lang w:eastAsia="ar-SA"/>
        </w:rPr>
      </w:pPr>
      <w:r w:rsidRPr="00437E4F">
        <w:rPr>
          <w:b/>
          <w:bCs/>
          <w:sz w:val="32"/>
          <w:szCs w:val="32"/>
          <w:lang w:eastAsia="ar-SA"/>
        </w:rPr>
        <w:t>7</w:t>
      </w:r>
      <w:r w:rsidR="008B3F72" w:rsidRPr="008B3F72">
        <w:rPr>
          <w:b/>
          <w:bCs/>
          <w:sz w:val="32"/>
          <w:szCs w:val="32"/>
          <w:lang w:eastAsia="ar-SA"/>
        </w:rPr>
        <w:t>.3 Proiectare detaliată de securitate</w:t>
      </w:r>
    </w:p>
    <w:p w14:paraId="6406A9E5" w14:textId="77777777" w:rsidR="008B3F72" w:rsidRPr="008B3F72" w:rsidRDefault="008B3F72" w:rsidP="008B3F72">
      <w:pPr>
        <w:pStyle w:val="BodyText"/>
        <w:numPr>
          <w:ilvl w:val="0"/>
          <w:numId w:val="224"/>
        </w:numPr>
        <w:rPr>
          <w:lang w:eastAsia="ar-SA"/>
        </w:rPr>
      </w:pPr>
      <w:r w:rsidRPr="008B3F72">
        <w:rPr>
          <w:b/>
          <w:bCs/>
          <w:lang w:eastAsia="ar-SA"/>
        </w:rPr>
        <w:t>Autentificare:</w:t>
      </w:r>
      <w:r w:rsidRPr="008B3F72">
        <w:rPr>
          <w:lang w:eastAsia="ar-SA"/>
        </w:rPr>
        <w:t xml:space="preserve"> pairing Bluetooth (PIN HC-05) </w:t>
      </w:r>
    </w:p>
    <w:p w14:paraId="6EB0AD53" w14:textId="77777777" w:rsidR="008B3F72" w:rsidRPr="008B3F72" w:rsidRDefault="008B3F72" w:rsidP="008B3F72">
      <w:pPr>
        <w:pStyle w:val="BodyText"/>
        <w:numPr>
          <w:ilvl w:val="0"/>
          <w:numId w:val="224"/>
        </w:numPr>
        <w:rPr>
          <w:lang w:eastAsia="ar-SA"/>
        </w:rPr>
      </w:pPr>
      <w:r w:rsidRPr="008B3F72">
        <w:rPr>
          <w:b/>
          <w:bCs/>
          <w:lang w:eastAsia="ar-SA"/>
        </w:rPr>
        <w:t>Autorizare:</w:t>
      </w:r>
      <w:r w:rsidRPr="008B3F72">
        <w:rPr>
          <w:lang w:eastAsia="ar-SA"/>
        </w:rPr>
        <w:t xml:space="preserve"> acces doar dispozitive asociate </w:t>
      </w:r>
    </w:p>
    <w:p w14:paraId="0AF64204" w14:textId="77777777" w:rsidR="008B3F72" w:rsidRPr="008B3F72" w:rsidRDefault="008B3F72" w:rsidP="008B3F72">
      <w:pPr>
        <w:pStyle w:val="BodyText"/>
        <w:numPr>
          <w:ilvl w:val="0"/>
          <w:numId w:val="224"/>
        </w:numPr>
        <w:rPr>
          <w:lang w:eastAsia="ar-SA"/>
        </w:rPr>
      </w:pPr>
      <w:r w:rsidRPr="008B3F72">
        <w:rPr>
          <w:b/>
          <w:bCs/>
          <w:lang w:eastAsia="ar-SA"/>
        </w:rPr>
        <w:t>Jurnalizare:</w:t>
      </w:r>
      <w:r w:rsidRPr="008B3F72">
        <w:rPr>
          <w:lang w:eastAsia="ar-SA"/>
        </w:rPr>
        <w:t xml:space="preserve"> log local în aplicație (opțional) </w:t>
      </w:r>
    </w:p>
    <w:p w14:paraId="244F467B" w14:textId="77777777" w:rsidR="008B3F72" w:rsidRPr="008B3F72" w:rsidRDefault="008B3F72" w:rsidP="008B3F72">
      <w:pPr>
        <w:pStyle w:val="BodyText"/>
        <w:numPr>
          <w:ilvl w:val="0"/>
          <w:numId w:val="224"/>
        </w:numPr>
        <w:rPr>
          <w:lang w:eastAsia="ar-SA"/>
        </w:rPr>
      </w:pPr>
      <w:r w:rsidRPr="008B3F72">
        <w:rPr>
          <w:b/>
          <w:bCs/>
          <w:lang w:eastAsia="ar-SA"/>
        </w:rPr>
        <w:t>Criptare:</w:t>
      </w:r>
      <w:r w:rsidRPr="008B3F72">
        <w:rPr>
          <w:lang w:eastAsia="ar-SA"/>
        </w:rPr>
        <w:t xml:space="preserve"> implicit Bluetooth (nivel basic) </w:t>
      </w:r>
    </w:p>
    <w:p w14:paraId="104FAAE9" w14:textId="77777777" w:rsidR="008B3F72" w:rsidRPr="008B3F72" w:rsidRDefault="008B3F72" w:rsidP="008B3F72">
      <w:pPr>
        <w:pStyle w:val="BodyText"/>
        <w:numPr>
          <w:ilvl w:val="0"/>
          <w:numId w:val="224"/>
        </w:numPr>
        <w:rPr>
          <w:lang w:eastAsia="ar-SA"/>
        </w:rPr>
      </w:pPr>
      <w:r w:rsidRPr="008B3F72">
        <w:rPr>
          <w:b/>
          <w:bCs/>
          <w:lang w:eastAsia="ar-SA"/>
        </w:rPr>
        <w:t>Porturi rețea:</w:t>
      </w:r>
      <w:r w:rsidRPr="008B3F72">
        <w:rPr>
          <w:lang w:eastAsia="ar-SA"/>
        </w:rPr>
        <w:t xml:space="preserve"> UART serial (9600 bps), Bluetooth 2.4 GHz </w:t>
      </w:r>
    </w:p>
    <w:p w14:paraId="5B5C7865" w14:textId="77777777" w:rsidR="008B3F72" w:rsidRPr="008B3F72" w:rsidRDefault="008B3F72" w:rsidP="008B3F72">
      <w:pPr>
        <w:pStyle w:val="BodyText"/>
        <w:numPr>
          <w:ilvl w:val="0"/>
          <w:numId w:val="224"/>
        </w:numPr>
        <w:rPr>
          <w:lang w:eastAsia="ar-SA"/>
        </w:rPr>
      </w:pPr>
      <w:r w:rsidRPr="008B3F72">
        <w:rPr>
          <w:b/>
          <w:bCs/>
          <w:lang w:eastAsia="ar-SA"/>
        </w:rPr>
        <w:t>Intrusion detection:</w:t>
      </w:r>
      <w:r w:rsidRPr="008B3F72">
        <w:rPr>
          <w:lang w:eastAsia="ar-SA"/>
        </w:rPr>
        <w:t xml:space="preserve"> nu este implementat (sistem embedded) </w:t>
      </w:r>
    </w:p>
    <w:p w14:paraId="0583AD09" w14:textId="01041970" w:rsidR="008B3F72" w:rsidRPr="008B3F72" w:rsidRDefault="008B3F72" w:rsidP="008B3F72">
      <w:pPr>
        <w:pStyle w:val="BodyText"/>
        <w:rPr>
          <w:lang w:eastAsia="ar-SA"/>
        </w:rPr>
      </w:pPr>
    </w:p>
    <w:p w14:paraId="2791ECCA" w14:textId="5D7B97C8" w:rsidR="008B3F72" w:rsidRPr="008B3F72" w:rsidRDefault="00437E4F" w:rsidP="00437E4F">
      <w:pPr>
        <w:pStyle w:val="BodyText"/>
        <w:rPr>
          <w:b/>
          <w:bCs/>
          <w:sz w:val="28"/>
          <w:szCs w:val="28"/>
          <w:lang w:eastAsia="ar-SA"/>
        </w:rPr>
      </w:pPr>
      <w:r w:rsidRPr="00437E4F">
        <w:rPr>
          <w:b/>
          <w:bCs/>
          <w:sz w:val="28"/>
          <w:szCs w:val="28"/>
          <w:lang w:eastAsia="ar-SA"/>
        </w:rPr>
        <w:t>7.</w:t>
      </w:r>
      <w:r w:rsidR="008B3F72" w:rsidRPr="008B3F72">
        <w:rPr>
          <w:b/>
          <w:bCs/>
          <w:sz w:val="28"/>
          <w:szCs w:val="28"/>
          <w:lang w:eastAsia="ar-SA"/>
        </w:rPr>
        <w:t>4 Proiectare performanță sistem</w:t>
      </w:r>
    </w:p>
    <w:p w14:paraId="2435D5E7" w14:textId="77777777" w:rsidR="008B3F72" w:rsidRPr="008B3F72" w:rsidRDefault="008B3F72" w:rsidP="008B3F72">
      <w:pPr>
        <w:pStyle w:val="BodyText"/>
        <w:numPr>
          <w:ilvl w:val="0"/>
          <w:numId w:val="225"/>
        </w:numPr>
        <w:rPr>
          <w:lang w:eastAsia="ar-SA"/>
        </w:rPr>
      </w:pPr>
      <w:r w:rsidRPr="008B3F72">
        <w:rPr>
          <w:lang w:eastAsia="ar-SA"/>
        </w:rPr>
        <w:t xml:space="preserve">Capacitate: 1 parcare / 1 dispozitiv conectat </w:t>
      </w:r>
    </w:p>
    <w:p w14:paraId="405BD490" w14:textId="77777777" w:rsidR="008B3F72" w:rsidRPr="008B3F72" w:rsidRDefault="008B3F72" w:rsidP="008B3F72">
      <w:pPr>
        <w:pStyle w:val="BodyText"/>
        <w:numPr>
          <w:ilvl w:val="0"/>
          <w:numId w:val="225"/>
        </w:numPr>
        <w:rPr>
          <w:lang w:eastAsia="ar-SA"/>
        </w:rPr>
      </w:pPr>
      <w:r w:rsidRPr="008B3F72">
        <w:rPr>
          <w:lang w:eastAsia="ar-SA"/>
        </w:rPr>
        <w:t xml:space="preserve">Performanță: </w:t>
      </w:r>
    </w:p>
    <w:p w14:paraId="1DF66365" w14:textId="77777777" w:rsidR="008B3F72" w:rsidRPr="008B3F72" w:rsidRDefault="008B3F72" w:rsidP="008B3F72">
      <w:pPr>
        <w:pStyle w:val="BodyText"/>
        <w:numPr>
          <w:ilvl w:val="1"/>
          <w:numId w:val="225"/>
        </w:numPr>
        <w:rPr>
          <w:lang w:eastAsia="ar-SA"/>
        </w:rPr>
      </w:pPr>
      <w:r w:rsidRPr="008B3F72">
        <w:rPr>
          <w:lang w:eastAsia="ar-SA"/>
        </w:rPr>
        <w:t xml:space="preserve">răspuns &lt; 200 ms </w:t>
      </w:r>
    </w:p>
    <w:p w14:paraId="104FCD52" w14:textId="77777777" w:rsidR="008B3F72" w:rsidRPr="008B3F72" w:rsidRDefault="008B3F72" w:rsidP="008B3F72">
      <w:pPr>
        <w:pStyle w:val="BodyText"/>
        <w:numPr>
          <w:ilvl w:val="0"/>
          <w:numId w:val="225"/>
        </w:numPr>
        <w:rPr>
          <w:lang w:eastAsia="ar-SA"/>
        </w:rPr>
      </w:pPr>
      <w:r w:rsidRPr="008B3F72">
        <w:rPr>
          <w:lang w:eastAsia="ar-SA"/>
        </w:rPr>
        <w:t xml:space="preserve">Disponibilitate: </w:t>
      </w:r>
    </w:p>
    <w:p w14:paraId="60847C08" w14:textId="77777777" w:rsidR="008B3F72" w:rsidRPr="008B3F72" w:rsidRDefault="008B3F72" w:rsidP="008B3F72">
      <w:pPr>
        <w:pStyle w:val="BodyText"/>
        <w:numPr>
          <w:ilvl w:val="1"/>
          <w:numId w:val="225"/>
        </w:numPr>
        <w:rPr>
          <w:lang w:eastAsia="ar-SA"/>
        </w:rPr>
      </w:pPr>
      <w:r w:rsidRPr="008B3F72">
        <w:rPr>
          <w:lang w:eastAsia="ar-SA"/>
        </w:rPr>
        <w:t xml:space="preserve">99% (hardware dependent) </w:t>
      </w:r>
    </w:p>
    <w:p w14:paraId="5597366A" w14:textId="77777777" w:rsidR="008B3F72" w:rsidRPr="008B3F72" w:rsidRDefault="008B3F72" w:rsidP="008B3F72">
      <w:pPr>
        <w:pStyle w:val="BodyText"/>
        <w:numPr>
          <w:ilvl w:val="0"/>
          <w:numId w:val="225"/>
        </w:numPr>
        <w:rPr>
          <w:lang w:eastAsia="ar-SA"/>
        </w:rPr>
      </w:pPr>
      <w:r w:rsidRPr="008B3F72">
        <w:rPr>
          <w:lang w:eastAsia="ar-SA"/>
        </w:rPr>
        <w:t xml:space="preserve">Backup: </w:t>
      </w:r>
    </w:p>
    <w:p w14:paraId="250F75D9" w14:textId="77777777" w:rsidR="008B3F72" w:rsidRPr="008B3F72" w:rsidRDefault="008B3F72" w:rsidP="008B3F72">
      <w:pPr>
        <w:pStyle w:val="BodyText"/>
        <w:numPr>
          <w:ilvl w:val="1"/>
          <w:numId w:val="225"/>
        </w:numPr>
        <w:rPr>
          <w:lang w:eastAsia="ar-SA"/>
        </w:rPr>
      </w:pPr>
      <w:r w:rsidRPr="008B3F72">
        <w:rPr>
          <w:lang w:eastAsia="ar-SA"/>
        </w:rPr>
        <w:t xml:space="preserve">reset Arduino </w:t>
      </w:r>
    </w:p>
    <w:p w14:paraId="5D28CA8A" w14:textId="77777777" w:rsidR="008B3F72" w:rsidRPr="008B3F72" w:rsidRDefault="008B3F72" w:rsidP="008B3F72">
      <w:pPr>
        <w:pStyle w:val="BodyText"/>
        <w:numPr>
          <w:ilvl w:val="0"/>
          <w:numId w:val="225"/>
        </w:numPr>
        <w:rPr>
          <w:lang w:eastAsia="ar-SA"/>
        </w:rPr>
      </w:pPr>
      <w:r w:rsidRPr="008B3F72">
        <w:rPr>
          <w:lang w:eastAsia="ar-SA"/>
        </w:rPr>
        <w:t xml:space="preserve">Single point of failure: </w:t>
      </w:r>
    </w:p>
    <w:p w14:paraId="00EEFFA1" w14:textId="77777777" w:rsidR="008B3F72" w:rsidRPr="008B3F72" w:rsidRDefault="008B3F72" w:rsidP="008B3F72">
      <w:pPr>
        <w:pStyle w:val="BodyText"/>
        <w:numPr>
          <w:ilvl w:val="1"/>
          <w:numId w:val="225"/>
        </w:numPr>
        <w:rPr>
          <w:lang w:eastAsia="ar-SA"/>
        </w:rPr>
      </w:pPr>
      <w:r w:rsidRPr="008B3F72">
        <w:rPr>
          <w:lang w:eastAsia="ar-SA"/>
        </w:rPr>
        <w:t xml:space="preserve">Arduino Mega (critic) </w:t>
      </w:r>
    </w:p>
    <w:p w14:paraId="6BD181C0" w14:textId="15DE4AA6" w:rsidR="008B3F72" w:rsidRPr="008B3F72" w:rsidRDefault="008B3F72" w:rsidP="008B3F72">
      <w:pPr>
        <w:pStyle w:val="BodyText"/>
        <w:rPr>
          <w:lang w:eastAsia="ar-SA"/>
        </w:rPr>
      </w:pPr>
    </w:p>
    <w:p w14:paraId="5F6BA0C7" w14:textId="0623A060" w:rsidR="008B3F72" w:rsidRPr="008B3F72" w:rsidRDefault="00437E4F" w:rsidP="00437E4F">
      <w:pPr>
        <w:pStyle w:val="BodyText"/>
        <w:rPr>
          <w:b/>
          <w:bCs/>
          <w:sz w:val="32"/>
          <w:szCs w:val="32"/>
          <w:lang w:eastAsia="ar-SA"/>
        </w:rPr>
      </w:pPr>
      <w:r w:rsidRPr="00437E4F">
        <w:rPr>
          <w:b/>
          <w:bCs/>
          <w:sz w:val="32"/>
          <w:szCs w:val="32"/>
          <w:lang w:eastAsia="ar-SA"/>
        </w:rPr>
        <w:t>7</w:t>
      </w:r>
      <w:r w:rsidR="008B3F72" w:rsidRPr="008B3F72">
        <w:rPr>
          <w:b/>
          <w:bCs/>
          <w:sz w:val="32"/>
          <w:szCs w:val="32"/>
          <w:lang w:eastAsia="ar-SA"/>
        </w:rPr>
        <w:t>.5 Proiectare comunicații interne</w:t>
      </w:r>
    </w:p>
    <w:p w14:paraId="3F03EB9A" w14:textId="77777777" w:rsidR="008B3F72" w:rsidRPr="008B3F72" w:rsidRDefault="008B3F72" w:rsidP="008B3F72">
      <w:pPr>
        <w:pStyle w:val="BodyText"/>
        <w:numPr>
          <w:ilvl w:val="0"/>
          <w:numId w:val="226"/>
        </w:numPr>
        <w:rPr>
          <w:lang w:eastAsia="ar-SA"/>
        </w:rPr>
      </w:pPr>
      <w:r w:rsidRPr="008B3F72">
        <w:rPr>
          <w:lang w:eastAsia="ar-SA"/>
        </w:rPr>
        <w:t xml:space="preserve">Topologie: punct-la-punct </w:t>
      </w:r>
    </w:p>
    <w:p w14:paraId="14724FB6" w14:textId="77777777" w:rsidR="008B3F72" w:rsidRPr="008B3F72" w:rsidRDefault="008B3F72" w:rsidP="008B3F72">
      <w:pPr>
        <w:pStyle w:val="BodyText"/>
        <w:numPr>
          <w:ilvl w:val="0"/>
          <w:numId w:val="226"/>
        </w:numPr>
        <w:rPr>
          <w:lang w:eastAsia="ar-SA"/>
        </w:rPr>
      </w:pPr>
      <w:r w:rsidRPr="008B3F72">
        <w:rPr>
          <w:lang w:eastAsia="ar-SA"/>
        </w:rPr>
        <w:t xml:space="preserve">Arduino ↔ HC-05 ↔ Android </w:t>
      </w:r>
    </w:p>
    <w:p w14:paraId="0068A7A7" w14:textId="77777777" w:rsidR="008B3F72" w:rsidRPr="008B3F72" w:rsidRDefault="008B3F72" w:rsidP="008B3F72">
      <w:pPr>
        <w:pStyle w:val="BodyText"/>
        <w:numPr>
          <w:ilvl w:val="0"/>
          <w:numId w:val="226"/>
        </w:numPr>
        <w:rPr>
          <w:lang w:eastAsia="ar-SA"/>
        </w:rPr>
      </w:pPr>
      <w:r w:rsidRPr="008B3F72">
        <w:rPr>
          <w:lang w:eastAsia="ar-SA"/>
        </w:rPr>
        <w:t xml:space="preserve">Protocol: UART + Bluetooth SPP </w:t>
      </w:r>
    </w:p>
    <w:p w14:paraId="49F45D6D" w14:textId="77777777" w:rsidR="008B3F72" w:rsidRPr="008B3F72" w:rsidRDefault="008B3F72" w:rsidP="008B3F72">
      <w:pPr>
        <w:pStyle w:val="BodyText"/>
        <w:numPr>
          <w:ilvl w:val="0"/>
          <w:numId w:val="226"/>
        </w:numPr>
        <w:rPr>
          <w:lang w:eastAsia="ar-SA"/>
        </w:rPr>
      </w:pPr>
      <w:r w:rsidRPr="008B3F72">
        <w:rPr>
          <w:lang w:eastAsia="ar-SA"/>
        </w:rPr>
        <w:t xml:space="preserve">Date: string-uri text </w:t>
      </w:r>
    </w:p>
    <w:p w14:paraId="3EB0FB70" w14:textId="77777777" w:rsidR="008B3F72" w:rsidRPr="008B3F72" w:rsidRDefault="008B3F72" w:rsidP="008B3F72">
      <w:pPr>
        <w:pStyle w:val="BodyText"/>
        <w:numPr>
          <w:ilvl w:val="0"/>
          <w:numId w:val="226"/>
        </w:numPr>
        <w:rPr>
          <w:lang w:eastAsia="ar-SA"/>
        </w:rPr>
      </w:pPr>
      <w:r w:rsidRPr="008B3F72">
        <w:rPr>
          <w:lang w:eastAsia="ar-SA"/>
        </w:rPr>
        <w:t xml:space="preserve">Flux unidirecțional + bidirecțional (status + comenzi) </w:t>
      </w:r>
    </w:p>
    <w:p w14:paraId="26AABB93" w14:textId="77777777" w:rsidR="008B3F72" w:rsidRPr="008B3F72" w:rsidRDefault="008B3F72" w:rsidP="008B3F72">
      <w:pPr>
        <w:pStyle w:val="BodyText"/>
        <w:rPr>
          <w:lang w:eastAsia="ar-SA"/>
        </w:rPr>
      </w:pPr>
      <w:r w:rsidRPr="008B3F72">
        <w:rPr>
          <w:lang w:eastAsia="ar-SA"/>
        </w:rPr>
        <w:t>Arduino → HC-05 → Android</w:t>
      </w:r>
      <w:r w:rsidRPr="008B3F72">
        <w:rPr>
          <w:lang w:eastAsia="ar-SA"/>
        </w:rPr>
        <w:br/>
        <w:t>Android → HC-05 → Arduino</w:t>
      </w:r>
    </w:p>
    <w:p w14:paraId="7EEABF9B" w14:textId="325A0297" w:rsidR="008B3F72" w:rsidRDefault="008B3F72" w:rsidP="008B3F72">
      <w:pPr>
        <w:pStyle w:val="BodyText"/>
        <w:rPr>
          <w:lang w:eastAsia="ar-SA"/>
        </w:rPr>
      </w:pPr>
    </w:p>
    <w:p w14:paraId="4CAFC286" w14:textId="77777777" w:rsidR="008B3F72" w:rsidRPr="008B3F72" w:rsidRDefault="008B3F72" w:rsidP="008B3F72">
      <w:pPr>
        <w:pStyle w:val="BodyText"/>
        <w:rPr>
          <w:lang w:eastAsia="ar-SA"/>
        </w:rPr>
      </w:pPr>
    </w:p>
    <w:p w14:paraId="0EC588E9" w14:textId="23F49049" w:rsidR="008B3F72" w:rsidRPr="008B3F72" w:rsidRDefault="00437E4F" w:rsidP="008B3F72">
      <w:pPr>
        <w:pStyle w:val="BodyText"/>
        <w:numPr>
          <w:ilvl w:val="0"/>
          <w:numId w:val="19"/>
        </w:numPr>
        <w:rPr>
          <w:b/>
          <w:bCs/>
          <w:sz w:val="36"/>
          <w:szCs w:val="36"/>
          <w:lang w:eastAsia="ar-SA"/>
        </w:rPr>
      </w:pPr>
      <w:r w:rsidRPr="00437E4F">
        <w:rPr>
          <w:b/>
          <w:bCs/>
          <w:sz w:val="36"/>
          <w:szCs w:val="36"/>
          <w:lang w:eastAsia="ar-SA"/>
        </w:rPr>
        <w:t>8</w:t>
      </w:r>
      <w:r w:rsidR="008B3F72" w:rsidRPr="008B3F72">
        <w:rPr>
          <w:b/>
          <w:bCs/>
          <w:sz w:val="36"/>
          <w:szCs w:val="36"/>
          <w:lang w:eastAsia="ar-SA"/>
        </w:rPr>
        <w:t>. Controale pentru verificarea integrității sistemului</w:t>
      </w:r>
    </w:p>
    <w:p w14:paraId="4B21FFD3" w14:textId="4379BED3" w:rsidR="008B3F72" w:rsidRPr="008B3F72" w:rsidRDefault="00437E4F" w:rsidP="008B3F72">
      <w:pPr>
        <w:pStyle w:val="BodyText"/>
        <w:numPr>
          <w:ilvl w:val="0"/>
          <w:numId w:val="19"/>
        </w:numPr>
        <w:rPr>
          <w:b/>
          <w:bCs/>
          <w:lang w:eastAsia="ar-SA"/>
        </w:rPr>
      </w:pPr>
      <w:r>
        <w:rPr>
          <w:b/>
          <w:bCs/>
          <w:lang w:eastAsia="ar-SA"/>
        </w:rPr>
        <w:t>8</w:t>
      </w:r>
      <w:r w:rsidR="008B3F72" w:rsidRPr="008B3F72">
        <w:rPr>
          <w:b/>
          <w:bCs/>
          <w:lang w:eastAsia="ar-SA"/>
        </w:rPr>
        <w:t>.1 Securitate internă</w:t>
      </w:r>
    </w:p>
    <w:p w14:paraId="72602FCB" w14:textId="77777777" w:rsidR="008B3F72" w:rsidRPr="008B3F72" w:rsidRDefault="008B3F72" w:rsidP="008B3F72">
      <w:pPr>
        <w:pStyle w:val="BodyText"/>
        <w:numPr>
          <w:ilvl w:val="0"/>
          <w:numId w:val="227"/>
        </w:numPr>
        <w:rPr>
          <w:lang w:eastAsia="ar-SA"/>
        </w:rPr>
      </w:pPr>
      <w:r w:rsidRPr="008B3F72">
        <w:rPr>
          <w:lang w:eastAsia="ar-SA"/>
        </w:rPr>
        <w:t xml:space="preserve">acces limitat la funcții hardware </w:t>
      </w:r>
    </w:p>
    <w:p w14:paraId="6F167F65" w14:textId="77777777" w:rsidR="008B3F72" w:rsidRPr="008B3F72" w:rsidRDefault="008B3F72" w:rsidP="008B3F72">
      <w:pPr>
        <w:pStyle w:val="BodyText"/>
        <w:numPr>
          <w:ilvl w:val="0"/>
          <w:numId w:val="227"/>
        </w:numPr>
        <w:rPr>
          <w:lang w:eastAsia="ar-SA"/>
        </w:rPr>
      </w:pPr>
      <w:r w:rsidRPr="008B3F72">
        <w:rPr>
          <w:lang w:eastAsia="ar-SA"/>
        </w:rPr>
        <w:t xml:space="preserve">control prin logică Arduino </w:t>
      </w:r>
    </w:p>
    <w:p w14:paraId="4D22413F" w14:textId="77777777" w:rsidR="008B3F72" w:rsidRPr="008B3F72" w:rsidRDefault="008B3F72" w:rsidP="008B3F72">
      <w:pPr>
        <w:pStyle w:val="BodyText"/>
        <w:numPr>
          <w:ilvl w:val="0"/>
          <w:numId w:val="227"/>
        </w:numPr>
        <w:rPr>
          <w:lang w:eastAsia="ar-SA"/>
        </w:rPr>
      </w:pPr>
      <w:r w:rsidRPr="008B3F72">
        <w:rPr>
          <w:lang w:eastAsia="ar-SA"/>
        </w:rPr>
        <w:t xml:space="preserve">fără acces direct utilizator la hardware </w:t>
      </w:r>
    </w:p>
    <w:p w14:paraId="362DFBF5" w14:textId="2354A891" w:rsidR="008B3F72" w:rsidRPr="008B3F72" w:rsidRDefault="00437E4F" w:rsidP="008B3F72">
      <w:pPr>
        <w:pStyle w:val="BodyText"/>
        <w:numPr>
          <w:ilvl w:val="0"/>
          <w:numId w:val="19"/>
        </w:numPr>
        <w:rPr>
          <w:b/>
          <w:bCs/>
          <w:lang w:eastAsia="ar-SA"/>
        </w:rPr>
      </w:pPr>
      <w:r>
        <w:rPr>
          <w:b/>
          <w:bCs/>
          <w:lang w:eastAsia="ar-SA"/>
        </w:rPr>
        <w:t>8</w:t>
      </w:r>
      <w:r w:rsidR="008B3F72" w:rsidRPr="008B3F72">
        <w:rPr>
          <w:b/>
          <w:bCs/>
          <w:lang w:eastAsia="ar-SA"/>
        </w:rPr>
        <w:t>.2 Audit și raportare</w:t>
      </w:r>
    </w:p>
    <w:p w14:paraId="1D27B954" w14:textId="77777777" w:rsidR="008B3F72" w:rsidRPr="008B3F72" w:rsidRDefault="008B3F72" w:rsidP="008B3F72">
      <w:pPr>
        <w:pStyle w:val="BodyText"/>
        <w:numPr>
          <w:ilvl w:val="0"/>
          <w:numId w:val="228"/>
        </w:numPr>
        <w:rPr>
          <w:lang w:eastAsia="ar-SA"/>
        </w:rPr>
      </w:pPr>
      <w:r w:rsidRPr="008B3F72">
        <w:rPr>
          <w:lang w:eastAsia="ar-SA"/>
        </w:rPr>
        <w:t xml:space="preserve">mesaje de stare în aplicație </w:t>
      </w:r>
    </w:p>
    <w:p w14:paraId="17FD7E65" w14:textId="77777777" w:rsidR="008B3F72" w:rsidRPr="008B3F72" w:rsidRDefault="008B3F72" w:rsidP="008B3F72">
      <w:pPr>
        <w:pStyle w:val="BodyText"/>
        <w:numPr>
          <w:ilvl w:val="0"/>
          <w:numId w:val="228"/>
        </w:numPr>
        <w:rPr>
          <w:lang w:eastAsia="ar-SA"/>
        </w:rPr>
      </w:pPr>
      <w:r w:rsidRPr="008B3F72">
        <w:rPr>
          <w:lang w:eastAsia="ar-SA"/>
        </w:rPr>
        <w:t xml:space="preserve">loguri simple (conexiune, erori) </w:t>
      </w:r>
    </w:p>
    <w:p w14:paraId="72E6A8FA" w14:textId="0A26CC1A" w:rsidR="008B3F72" w:rsidRPr="008B3F72" w:rsidRDefault="00437E4F" w:rsidP="008B3F72">
      <w:pPr>
        <w:pStyle w:val="BodyText"/>
        <w:numPr>
          <w:ilvl w:val="0"/>
          <w:numId w:val="19"/>
        </w:numPr>
        <w:rPr>
          <w:b/>
          <w:bCs/>
          <w:lang w:eastAsia="ar-SA"/>
        </w:rPr>
      </w:pPr>
      <w:r>
        <w:rPr>
          <w:b/>
          <w:bCs/>
          <w:lang w:eastAsia="ar-SA"/>
        </w:rPr>
        <w:t>8</w:t>
      </w:r>
      <w:r w:rsidR="008B3F72" w:rsidRPr="008B3F72">
        <w:rPr>
          <w:b/>
          <w:bCs/>
          <w:lang w:eastAsia="ar-SA"/>
        </w:rPr>
        <w:t>.3 Validare date</w:t>
      </w:r>
    </w:p>
    <w:p w14:paraId="15ED792E" w14:textId="77777777" w:rsidR="008B3F72" w:rsidRPr="008B3F72" w:rsidRDefault="008B3F72" w:rsidP="008B3F72">
      <w:pPr>
        <w:pStyle w:val="BodyText"/>
        <w:numPr>
          <w:ilvl w:val="0"/>
          <w:numId w:val="229"/>
        </w:numPr>
        <w:rPr>
          <w:lang w:eastAsia="ar-SA"/>
        </w:rPr>
      </w:pPr>
      <w:r w:rsidRPr="008B3F72">
        <w:rPr>
          <w:lang w:eastAsia="ar-SA"/>
        </w:rPr>
        <w:t xml:space="preserve">free_spaces ≥ 0 </w:t>
      </w:r>
    </w:p>
    <w:p w14:paraId="524EA503" w14:textId="77777777" w:rsidR="008B3F72" w:rsidRPr="008B3F72" w:rsidRDefault="008B3F72" w:rsidP="008B3F72">
      <w:pPr>
        <w:pStyle w:val="BodyText"/>
        <w:numPr>
          <w:ilvl w:val="0"/>
          <w:numId w:val="229"/>
        </w:numPr>
        <w:rPr>
          <w:lang w:eastAsia="ar-SA"/>
        </w:rPr>
      </w:pPr>
      <w:r w:rsidRPr="008B3F72">
        <w:rPr>
          <w:lang w:eastAsia="ar-SA"/>
        </w:rPr>
        <w:t xml:space="preserve">free_spaces ≤ total_spaces </w:t>
      </w:r>
    </w:p>
    <w:p w14:paraId="2E1D52FC" w14:textId="77777777" w:rsidR="008B3F72" w:rsidRPr="008B3F72" w:rsidRDefault="008B3F72" w:rsidP="008B3F72">
      <w:pPr>
        <w:pStyle w:val="BodyText"/>
        <w:numPr>
          <w:ilvl w:val="0"/>
          <w:numId w:val="229"/>
        </w:numPr>
        <w:rPr>
          <w:lang w:eastAsia="ar-SA"/>
        </w:rPr>
      </w:pPr>
      <w:r w:rsidRPr="008B3F72">
        <w:rPr>
          <w:lang w:eastAsia="ar-SA"/>
        </w:rPr>
        <w:t xml:space="preserve">mesaje Bluetooth validate (format KEY:VALUE) </w:t>
      </w:r>
    </w:p>
    <w:p w14:paraId="360560CB" w14:textId="019A3B64" w:rsidR="008B3F72" w:rsidRPr="008B3F72" w:rsidRDefault="00437E4F" w:rsidP="008B3F72">
      <w:pPr>
        <w:pStyle w:val="BodyText"/>
        <w:numPr>
          <w:ilvl w:val="0"/>
          <w:numId w:val="19"/>
        </w:numPr>
        <w:rPr>
          <w:b/>
          <w:bCs/>
          <w:lang w:eastAsia="ar-SA"/>
        </w:rPr>
      </w:pPr>
      <w:r>
        <w:rPr>
          <w:b/>
          <w:bCs/>
          <w:lang w:eastAsia="ar-SA"/>
        </w:rPr>
        <w:t>8</w:t>
      </w:r>
      <w:r w:rsidR="008B3F72" w:rsidRPr="008B3F72">
        <w:rPr>
          <w:b/>
          <w:bCs/>
          <w:lang w:eastAsia="ar-SA"/>
        </w:rPr>
        <w:t>.4 Procese de verificare</w:t>
      </w:r>
    </w:p>
    <w:p w14:paraId="075F1E05" w14:textId="77777777" w:rsidR="008B3F72" w:rsidRPr="008B3F72" w:rsidRDefault="008B3F72" w:rsidP="008B3F72">
      <w:pPr>
        <w:pStyle w:val="BodyText"/>
        <w:numPr>
          <w:ilvl w:val="0"/>
          <w:numId w:val="230"/>
        </w:numPr>
        <w:rPr>
          <w:lang w:eastAsia="ar-SA"/>
        </w:rPr>
      </w:pPr>
      <w:r w:rsidRPr="008B3F72">
        <w:rPr>
          <w:lang w:eastAsia="ar-SA"/>
        </w:rPr>
        <w:t xml:space="preserve">inițializare sistem la pornire </w:t>
      </w:r>
    </w:p>
    <w:p w14:paraId="670F6A39" w14:textId="77777777" w:rsidR="008B3F72" w:rsidRPr="008B3F72" w:rsidRDefault="008B3F72" w:rsidP="008B3F72">
      <w:pPr>
        <w:pStyle w:val="BodyText"/>
        <w:numPr>
          <w:ilvl w:val="0"/>
          <w:numId w:val="230"/>
        </w:numPr>
        <w:rPr>
          <w:lang w:eastAsia="ar-SA"/>
        </w:rPr>
      </w:pPr>
      <w:r w:rsidRPr="008B3F72">
        <w:rPr>
          <w:lang w:eastAsia="ar-SA"/>
        </w:rPr>
        <w:t xml:space="preserve">reset automat la erori </w:t>
      </w:r>
    </w:p>
    <w:p w14:paraId="556B06B0" w14:textId="77777777" w:rsidR="008B3F72" w:rsidRPr="008B3F72" w:rsidRDefault="008B3F72" w:rsidP="008B3F72">
      <w:pPr>
        <w:pStyle w:val="BodyText"/>
        <w:numPr>
          <w:ilvl w:val="0"/>
          <w:numId w:val="230"/>
        </w:numPr>
        <w:rPr>
          <w:lang w:eastAsia="ar-SA"/>
        </w:rPr>
      </w:pPr>
      <w:r w:rsidRPr="008B3F72">
        <w:rPr>
          <w:lang w:eastAsia="ar-SA"/>
        </w:rPr>
        <w:t xml:space="preserve">ignorare date invalide senzori </w:t>
      </w:r>
    </w:p>
    <w:p w14:paraId="05EC830E" w14:textId="1C91F0D6" w:rsidR="008B3F72" w:rsidRPr="008B3F72" w:rsidRDefault="00437E4F" w:rsidP="008B3F72">
      <w:pPr>
        <w:pStyle w:val="BodyText"/>
        <w:numPr>
          <w:ilvl w:val="0"/>
          <w:numId w:val="19"/>
        </w:numPr>
        <w:rPr>
          <w:b/>
          <w:bCs/>
          <w:lang w:eastAsia="ar-SA"/>
        </w:rPr>
      </w:pPr>
      <w:r>
        <w:rPr>
          <w:b/>
          <w:bCs/>
          <w:lang w:eastAsia="ar-SA"/>
        </w:rPr>
        <w:t>8</w:t>
      </w:r>
      <w:r w:rsidR="008B3F72" w:rsidRPr="008B3F72">
        <w:rPr>
          <w:b/>
          <w:bCs/>
          <w:lang w:eastAsia="ar-SA"/>
        </w:rPr>
        <w:t>.5 Identificare acces</w:t>
      </w:r>
    </w:p>
    <w:p w14:paraId="5D6C5FE4" w14:textId="77777777" w:rsidR="008B3F72" w:rsidRPr="008B3F72" w:rsidRDefault="008B3F72" w:rsidP="008B3F72">
      <w:pPr>
        <w:pStyle w:val="BodyText"/>
        <w:numPr>
          <w:ilvl w:val="0"/>
          <w:numId w:val="231"/>
        </w:numPr>
        <w:rPr>
          <w:lang w:eastAsia="ar-SA"/>
        </w:rPr>
      </w:pPr>
      <w:r w:rsidRPr="008B3F72">
        <w:rPr>
          <w:lang w:eastAsia="ar-SA"/>
        </w:rPr>
        <w:t xml:space="preserve">identificare prin dispozitiv Bluetooth </w:t>
      </w:r>
    </w:p>
    <w:p w14:paraId="21A78353" w14:textId="77777777" w:rsidR="008B3F72" w:rsidRPr="008B3F72" w:rsidRDefault="008B3F72" w:rsidP="008B3F72">
      <w:pPr>
        <w:pStyle w:val="BodyText"/>
        <w:numPr>
          <w:ilvl w:val="0"/>
          <w:numId w:val="231"/>
        </w:numPr>
        <w:rPr>
          <w:lang w:eastAsia="ar-SA"/>
        </w:rPr>
      </w:pPr>
      <w:r w:rsidRPr="008B3F72">
        <w:rPr>
          <w:lang w:eastAsia="ar-SA"/>
        </w:rPr>
        <w:t xml:space="preserve">timestamp în aplicație (opțional) </w:t>
      </w:r>
    </w:p>
    <w:p w14:paraId="3265C44C" w14:textId="77777777" w:rsidR="008B3F72" w:rsidRPr="008B3F72" w:rsidRDefault="008B3F72" w:rsidP="008B3F72">
      <w:pPr>
        <w:pStyle w:val="BodyText"/>
        <w:numPr>
          <w:ilvl w:val="0"/>
          <w:numId w:val="231"/>
        </w:numPr>
        <w:rPr>
          <w:lang w:eastAsia="ar-SA"/>
        </w:rPr>
      </w:pPr>
      <w:r w:rsidRPr="008B3F72">
        <w:rPr>
          <w:lang w:eastAsia="ar-SA"/>
        </w:rPr>
        <w:t>fără utilizatori multipli autentificați</w:t>
      </w:r>
    </w:p>
    <w:p w14:paraId="42818D90" w14:textId="77777777" w:rsidR="00F36E8F" w:rsidRPr="00A114E1" w:rsidRDefault="00F36E8F" w:rsidP="00F36E8F">
      <w:pPr>
        <w:pStyle w:val="BodyText"/>
        <w:rPr>
          <w:lang w:val="ro-RO" w:eastAsia="ar-SA"/>
        </w:rPr>
        <w:sectPr w:rsidR="00F36E8F" w:rsidRPr="00A114E1" w:rsidSect="004A0918">
          <w:headerReference w:type="default" r:id="rId17"/>
          <w:pgSz w:w="12240" w:h="15840" w:code="1"/>
          <w:pgMar w:top="1440" w:right="1440" w:bottom="1440" w:left="1440" w:header="504" w:footer="504" w:gutter="0"/>
          <w:pgNumType w:start="1"/>
          <w:cols w:space="720"/>
          <w:docGrid w:linePitch="360"/>
        </w:sectPr>
      </w:pPr>
    </w:p>
    <w:p w14:paraId="7E6649FD" w14:textId="29AC270F" w:rsidR="00805FEC" w:rsidRPr="00A114E1" w:rsidRDefault="00805FEC" w:rsidP="00805FEC">
      <w:pPr>
        <w:pStyle w:val="BackMatterHeading"/>
        <w:rPr>
          <w:lang w:val="ro-RO"/>
        </w:rPr>
      </w:pPr>
      <w:bookmarkStart w:id="53" w:name="_Toc396111627"/>
      <w:bookmarkStart w:id="54" w:name="AppA"/>
      <w:bookmarkStart w:id="55" w:name="_Toc443996751"/>
      <w:bookmarkStart w:id="56" w:name="_Toc444160454"/>
      <w:bookmarkStart w:id="57" w:name="_Toc160527872"/>
      <w:bookmarkStart w:id="58" w:name="FEAReferenceModel"/>
      <w:bookmarkStart w:id="59" w:name="_Toc395081362"/>
      <w:bookmarkStart w:id="60" w:name="_Toc395092000"/>
      <w:bookmarkStart w:id="61" w:name="_Toc395093009"/>
      <w:bookmarkStart w:id="62" w:name="_Toc395095146"/>
      <w:bookmarkStart w:id="63" w:name="_Toc395107345"/>
      <w:bookmarkStart w:id="64" w:name="_Toc395163185"/>
      <w:bookmarkStart w:id="65" w:name="_Toc395165903"/>
      <w:bookmarkStart w:id="66" w:name="_Toc395166938"/>
      <w:bookmarkStart w:id="67" w:name="_Toc395168739"/>
      <w:bookmarkStart w:id="68" w:name="_Toc395170179"/>
      <w:bookmarkStart w:id="69" w:name="_Toc395769966"/>
      <w:bookmarkStart w:id="70" w:name="_Toc395773787"/>
      <w:bookmarkStart w:id="71" w:name="_Toc395775526"/>
      <w:bookmarkStart w:id="72" w:name="_Toc395779302"/>
      <w:bookmarkStart w:id="73" w:name="_Toc395780408"/>
      <w:bookmarkStart w:id="74" w:name="_Toc395792887"/>
      <w:bookmarkStart w:id="75" w:name="_Toc403385974"/>
      <w:bookmarkStart w:id="76" w:name="RecordOfChanges"/>
      <w:r w:rsidRPr="00A114E1">
        <w:rPr>
          <w:lang w:val="ro-RO"/>
        </w:rPr>
        <w:lastRenderedPageBreak/>
        <w:t>A</w:t>
      </w:r>
      <w:r w:rsidR="00A114E1" w:rsidRPr="00A114E1">
        <w:rPr>
          <w:lang w:val="ro-RO"/>
        </w:rPr>
        <w:t>nexa</w:t>
      </w:r>
      <w:r w:rsidRPr="00A114E1">
        <w:rPr>
          <w:lang w:val="ro-RO"/>
        </w:rPr>
        <w:t xml:space="preserve"> A: </w:t>
      </w:r>
      <w:bookmarkEnd w:id="53"/>
      <w:bookmarkEnd w:id="54"/>
      <w:bookmarkEnd w:id="55"/>
      <w:bookmarkEnd w:id="56"/>
      <w:r w:rsidR="00A114E1" w:rsidRPr="00A114E1">
        <w:rPr>
          <w:lang w:val="ro-RO"/>
        </w:rPr>
        <w:t>Gestiunea modificărilor documentului</w:t>
      </w:r>
      <w:bookmarkEnd w:id="57"/>
    </w:p>
    <w:p w14:paraId="2F224594" w14:textId="77777777" w:rsidR="00437E4F" w:rsidRPr="00437E4F" w:rsidRDefault="00437E4F" w:rsidP="00437E4F">
      <w:pPr>
        <w:pStyle w:val="Caption"/>
        <w:rPr>
          <w:rFonts w:ascii="Times New Roman" w:hAnsi="Times New Roman"/>
          <w:b w:val="0"/>
          <w:bCs w:val="0"/>
          <w:sz w:val="24"/>
          <w:szCs w:val="24"/>
        </w:rPr>
      </w:pPr>
      <w:bookmarkStart w:id="77" w:name="_Toc444160465"/>
      <w:bookmarkStart w:id="78" w:name="_Toc160527826"/>
      <w:r w:rsidRPr="00437E4F">
        <w:rPr>
          <w:rFonts w:ascii="Times New Roman" w:hAnsi="Times New Roman"/>
          <w:b w:val="0"/>
          <w:bCs w:val="0"/>
          <w:sz w:val="24"/>
          <w:szCs w:val="24"/>
        </w:rPr>
        <w:t>Dezvoltarea și actualizarea documentației pentru sistemul Smart Parking sunt realizate incremental, pe baza modificărilor aduse proiectului hardware și software. Fiecare versiune a documentului este numerotată și arhivată, iar modificările sunt înregistrate pentru a asigura trasabilitatea și controlul versiunilor.</w:t>
      </w:r>
    </w:p>
    <w:p w14:paraId="50D40FEA" w14:textId="77777777" w:rsidR="00437E4F" w:rsidRPr="00437E4F" w:rsidRDefault="00437E4F" w:rsidP="00437E4F">
      <w:pPr>
        <w:pStyle w:val="Caption"/>
        <w:rPr>
          <w:rFonts w:ascii="Times New Roman" w:hAnsi="Times New Roman"/>
          <w:b w:val="0"/>
          <w:bCs w:val="0"/>
          <w:sz w:val="24"/>
          <w:szCs w:val="24"/>
        </w:rPr>
      </w:pPr>
      <w:r w:rsidRPr="00437E4F">
        <w:rPr>
          <w:rFonts w:ascii="Times New Roman" w:hAnsi="Times New Roman"/>
          <w:b w:val="0"/>
          <w:bCs w:val="0"/>
          <w:sz w:val="24"/>
          <w:szCs w:val="24"/>
        </w:rPr>
        <w:t>Documentul este gestionat de autorul proiectului și este actualizat pe măsură ce sunt adăugate noi funcționalități sau sunt corectate/optimizate implementări existente.</w:t>
      </w:r>
    </w:p>
    <w:p w14:paraId="41EB5B07" w14:textId="6F535E98" w:rsidR="00805FEC" w:rsidRPr="00A114E1" w:rsidRDefault="00805FEC" w:rsidP="00805FEC">
      <w:pPr>
        <w:pStyle w:val="Caption"/>
        <w:rPr>
          <w:lang w:val="ro-RO"/>
        </w:rPr>
      </w:pPr>
      <w:r w:rsidRPr="00A114E1">
        <w:rPr>
          <w:lang w:val="ro-RO"/>
        </w:rPr>
        <w:t>Tab</w:t>
      </w:r>
      <w:r w:rsidR="00A114E1" w:rsidRP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1</w:t>
      </w:r>
      <w:r w:rsidRPr="00A114E1">
        <w:rPr>
          <w:lang w:val="ro-RO"/>
        </w:rPr>
        <w:fldChar w:fldCharType="end"/>
      </w:r>
      <w:r w:rsidRPr="00A114E1">
        <w:rPr>
          <w:lang w:val="ro-RO"/>
        </w:rPr>
        <w:t xml:space="preserve"> </w:t>
      </w:r>
      <w:r w:rsidR="00A114E1" w:rsidRPr="00A114E1">
        <w:rPr>
          <w:lang w:val="ro-RO"/>
        </w:rPr>
        <w:t>–</w:t>
      </w:r>
      <w:r w:rsidRPr="00A114E1">
        <w:rPr>
          <w:lang w:val="ro-RO"/>
        </w:rPr>
        <w:t xml:space="preserve"> </w:t>
      </w:r>
      <w:bookmarkEnd w:id="77"/>
      <w:r w:rsidR="00A114E1" w:rsidRPr="00A114E1">
        <w:rPr>
          <w:lang w:val="ro-RO"/>
        </w:rPr>
        <w:t>Înregistrarea modificărilor asupreaa documentului curent</w:t>
      </w:r>
      <w:bookmarkEnd w:id="78"/>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039"/>
        <w:gridCol w:w="1217"/>
        <w:gridCol w:w="2292"/>
        <w:gridCol w:w="4802"/>
      </w:tblGrid>
      <w:tr w:rsidR="00A114E1" w:rsidRPr="00A114E1" w14:paraId="00077B5B" w14:textId="77777777" w:rsidTr="00D07CD2">
        <w:trPr>
          <w:cantSplit/>
          <w:tblHeader/>
        </w:trPr>
        <w:tc>
          <w:tcPr>
            <w:tcW w:w="0" w:type="auto"/>
            <w:shd w:val="clear" w:color="auto" w:fill="1F497D"/>
          </w:tcPr>
          <w:p w14:paraId="7D0FF0A8" w14:textId="1733F68B" w:rsidR="00A114E1" w:rsidRPr="00A114E1" w:rsidRDefault="00A114E1" w:rsidP="00A114E1">
            <w:pPr>
              <w:pStyle w:val="TableText10HeaderCenter"/>
              <w:rPr>
                <w:lang w:val="ro-RO"/>
              </w:rPr>
            </w:pPr>
            <w:r w:rsidRPr="00A114E1">
              <w:rPr>
                <w:lang w:val="ro-RO"/>
              </w:rPr>
              <w:t>versiune</w:t>
            </w:r>
          </w:p>
        </w:tc>
        <w:tc>
          <w:tcPr>
            <w:tcW w:w="0" w:type="auto"/>
            <w:shd w:val="clear" w:color="auto" w:fill="1F497D"/>
          </w:tcPr>
          <w:p w14:paraId="67906A6B" w14:textId="0F80CB5F" w:rsidR="00A114E1" w:rsidRPr="00A114E1" w:rsidRDefault="00A114E1" w:rsidP="00A114E1">
            <w:pPr>
              <w:pStyle w:val="TableText10HeaderCenter"/>
              <w:rPr>
                <w:lang w:val="ro-RO"/>
              </w:rPr>
            </w:pPr>
            <w:r w:rsidRPr="00A114E1">
              <w:rPr>
                <w:lang w:val="ro-RO"/>
              </w:rPr>
              <w:t>Data</w:t>
            </w:r>
          </w:p>
        </w:tc>
        <w:tc>
          <w:tcPr>
            <w:tcW w:w="0" w:type="auto"/>
            <w:shd w:val="clear" w:color="auto" w:fill="1F497D"/>
          </w:tcPr>
          <w:p w14:paraId="2A4F81C9" w14:textId="2D930DA1" w:rsidR="00A114E1" w:rsidRPr="00A114E1" w:rsidRDefault="00A114E1" w:rsidP="00A114E1">
            <w:pPr>
              <w:pStyle w:val="TableText10HeaderCenter"/>
              <w:rPr>
                <w:lang w:val="ro-RO"/>
              </w:rPr>
            </w:pPr>
            <w:r w:rsidRPr="00A114E1">
              <w:rPr>
                <w:lang w:val="ro-RO"/>
              </w:rPr>
              <w:t>Autorul/Deținătorul</w:t>
            </w:r>
          </w:p>
        </w:tc>
        <w:tc>
          <w:tcPr>
            <w:tcW w:w="0" w:type="auto"/>
            <w:shd w:val="clear" w:color="auto" w:fill="1F497D"/>
          </w:tcPr>
          <w:p w14:paraId="4732B99C" w14:textId="016A66EA" w:rsidR="00A114E1" w:rsidRPr="00A114E1" w:rsidRDefault="00A114E1" w:rsidP="00A114E1">
            <w:pPr>
              <w:pStyle w:val="TableText10HeaderCenter"/>
              <w:rPr>
                <w:lang w:val="ro-RO"/>
              </w:rPr>
            </w:pPr>
            <w:r w:rsidRPr="00A114E1">
              <w:rPr>
                <w:lang w:val="ro-RO"/>
              </w:rPr>
              <w:t>Descriere</w:t>
            </w:r>
          </w:p>
        </w:tc>
      </w:tr>
      <w:tr w:rsidR="00A114E1" w:rsidRPr="00A114E1" w14:paraId="7D58F899" w14:textId="77777777" w:rsidTr="00C236AE">
        <w:trPr>
          <w:cantSplit/>
        </w:trPr>
        <w:tc>
          <w:tcPr>
            <w:tcW w:w="0" w:type="auto"/>
          </w:tcPr>
          <w:p w14:paraId="3A13F1D4" w14:textId="598E6142" w:rsidR="00A114E1" w:rsidRPr="00A114E1" w:rsidRDefault="00437E4F" w:rsidP="00A114E1">
            <w:pPr>
              <w:pStyle w:val="InstructionalTextTableText10"/>
              <w:rPr>
                <w:lang w:val="ro-RO"/>
              </w:rPr>
            </w:pPr>
            <w:r>
              <w:rPr>
                <w:lang w:val="ro-RO"/>
              </w:rPr>
              <w:t>1.0</w:t>
            </w:r>
          </w:p>
        </w:tc>
        <w:tc>
          <w:tcPr>
            <w:tcW w:w="0" w:type="auto"/>
          </w:tcPr>
          <w:p w14:paraId="2A312C75" w14:textId="50FE6BA6" w:rsidR="00A114E1" w:rsidRPr="00A114E1" w:rsidRDefault="00437E4F" w:rsidP="00A114E1">
            <w:pPr>
              <w:pStyle w:val="InstructionalTextTableText10"/>
              <w:rPr>
                <w:lang w:val="ro-RO"/>
              </w:rPr>
            </w:pPr>
            <w:r>
              <w:rPr>
                <w:lang w:val="ro-RO"/>
              </w:rPr>
              <w:t>01</w:t>
            </w:r>
            <w:r w:rsidR="00A114E1" w:rsidRPr="00A114E1">
              <w:rPr>
                <w:lang w:val="ro-RO"/>
              </w:rPr>
              <w:t>/</w:t>
            </w:r>
            <w:r>
              <w:rPr>
                <w:lang w:val="ro-RO"/>
              </w:rPr>
              <w:t>03</w:t>
            </w:r>
            <w:r w:rsidR="00A114E1" w:rsidRPr="00A114E1">
              <w:rPr>
                <w:lang w:val="ro-RO"/>
              </w:rPr>
              <w:t>/</w:t>
            </w:r>
            <w:r>
              <w:rPr>
                <w:lang w:val="ro-RO"/>
              </w:rPr>
              <w:t>2026</w:t>
            </w:r>
          </w:p>
        </w:tc>
        <w:tc>
          <w:tcPr>
            <w:tcW w:w="0" w:type="auto"/>
          </w:tcPr>
          <w:p w14:paraId="3B834ED5" w14:textId="25DEA158" w:rsidR="00A114E1" w:rsidRPr="00A114E1" w:rsidRDefault="00437E4F" w:rsidP="00A114E1">
            <w:pPr>
              <w:pStyle w:val="InstructionalTextTableText10"/>
              <w:rPr>
                <w:lang w:val="ro-RO"/>
              </w:rPr>
            </w:pPr>
            <w:r>
              <w:rPr>
                <w:lang w:val="ro-RO"/>
              </w:rPr>
              <w:t>Iordache Dumitru-Gabriel</w:t>
            </w:r>
          </w:p>
        </w:tc>
        <w:tc>
          <w:tcPr>
            <w:tcW w:w="0" w:type="auto"/>
          </w:tcPr>
          <w:p w14:paraId="37742269" w14:textId="0E8282AA" w:rsidR="00A114E1" w:rsidRPr="00A114E1" w:rsidRDefault="00437E4F" w:rsidP="00A114E1">
            <w:pPr>
              <w:pStyle w:val="InstructionalTextTableText10"/>
              <w:rPr>
                <w:lang w:val="ro-RO"/>
              </w:rPr>
            </w:pPr>
            <w:r w:rsidRPr="00437E4F">
              <w:t>Crearea inițială a documentului de proiectare a sistemului Smart Parking</w:t>
            </w:r>
          </w:p>
        </w:tc>
      </w:tr>
      <w:tr w:rsidR="00A114E1" w:rsidRPr="00A114E1" w14:paraId="5B738FBE" w14:textId="77777777" w:rsidTr="00C236AE">
        <w:trPr>
          <w:cantSplit/>
        </w:trPr>
        <w:tc>
          <w:tcPr>
            <w:tcW w:w="0" w:type="auto"/>
          </w:tcPr>
          <w:p w14:paraId="5945F958" w14:textId="6885A4AD" w:rsidR="00A114E1" w:rsidRPr="00A114E1" w:rsidRDefault="00437E4F" w:rsidP="00A114E1">
            <w:pPr>
              <w:pStyle w:val="InstructionalTextTableText10"/>
              <w:rPr>
                <w:lang w:val="ro-RO"/>
              </w:rPr>
            </w:pPr>
            <w:r>
              <w:rPr>
                <w:lang w:val="ro-RO"/>
              </w:rPr>
              <w:t>1.1</w:t>
            </w:r>
          </w:p>
        </w:tc>
        <w:tc>
          <w:tcPr>
            <w:tcW w:w="0" w:type="auto"/>
          </w:tcPr>
          <w:p w14:paraId="6C7B973B" w14:textId="76E69119" w:rsidR="00A114E1" w:rsidRPr="00A114E1" w:rsidRDefault="00437E4F" w:rsidP="00A114E1">
            <w:pPr>
              <w:pStyle w:val="InstructionalTextTableText10"/>
              <w:rPr>
                <w:lang w:val="ro-RO"/>
              </w:rPr>
            </w:pPr>
            <w:r>
              <w:rPr>
                <w:lang w:val="ro-RO"/>
              </w:rPr>
              <w:t>15</w:t>
            </w:r>
            <w:r w:rsidR="00A114E1" w:rsidRPr="00A114E1">
              <w:rPr>
                <w:lang w:val="ro-RO"/>
              </w:rPr>
              <w:t>/</w:t>
            </w:r>
            <w:r>
              <w:rPr>
                <w:lang w:val="ro-RO"/>
              </w:rPr>
              <w:t>03</w:t>
            </w:r>
            <w:r w:rsidR="00A114E1" w:rsidRPr="00A114E1">
              <w:rPr>
                <w:lang w:val="ro-RO"/>
              </w:rPr>
              <w:t>/</w:t>
            </w:r>
            <w:r>
              <w:rPr>
                <w:lang w:val="ro-RO"/>
              </w:rPr>
              <w:t>2026</w:t>
            </w:r>
          </w:p>
        </w:tc>
        <w:tc>
          <w:tcPr>
            <w:tcW w:w="0" w:type="auto"/>
          </w:tcPr>
          <w:p w14:paraId="5C65B2B6" w14:textId="4761728C" w:rsidR="00A114E1" w:rsidRPr="00A114E1" w:rsidRDefault="00437E4F" w:rsidP="00A114E1">
            <w:pPr>
              <w:pStyle w:val="InstructionalTextTableText10"/>
              <w:rPr>
                <w:lang w:val="ro-RO"/>
              </w:rPr>
            </w:pPr>
            <w:r>
              <w:rPr>
                <w:lang w:val="ro-RO"/>
              </w:rPr>
              <w:t>Iordache Dumitru-Gabriel</w:t>
            </w:r>
          </w:p>
        </w:tc>
        <w:tc>
          <w:tcPr>
            <w:tcW w:w="0" w:type="auto"/>
          </w:tcPr>
          <w:p w14:paraId="4485C8C2" w14:textId="5BA7CB89" w:rsidR="00A114E1" w:rsidRPr="00A114E1" w:rsidRDefault="00437E4F" w:rsidP="00A114E1">
            <w:pPr>
              <w:pStyle w:val="InstructionalTextTableText10"/>
              <w:rPr>
                <w:lang w:val="ro-RO"/>
              </w:rPr>
            </w:pPr>
            <w:r w:rsidRPr="00437E4F">
              <w:t>Adăugare secțiuni hardware (Arduino Mega, senzori, modul Bluetooth HC-05)</w:t>
            </w:r>
          </w:p>
        </w:tc>
      </w:tr>
      <w:tr w:rsidR="00A114E1" w:rsidRPr="00A114E1" w14:paraId="07FAAE93" w14:textId="77777777" w:rsidTr="00C236AE">
        <w:trPr>
          <w:cantSplit/>
        </w:trPr>
        <w:tc>
          <w:tcPr>
            <w:tcW w:w="0" w:type="auto"/>
          </w:tcPr>
          <w:p w14:paraId="7B5E60FC" w14:textId="614237B1" w:rsidR="00A114E1" w:rsidRPr="00A114E1" w:rsidRDefault="00437E4F" w:rsidP="00A114E1">
            <w:pPr>
              <w:pStyle w:val="InstructionalTextTableText10"/>
              <w:rPr>
                <w:lang w:val="ro-RO"/>
              </w:rPr>
            </w:pPr>
            <w:r>
              <w:rPr>
                <w:lang w:val="ro-RO"/>
              </w:rPr>
              <w:t>1.2</w:t>
            </w:r>
          </w:p>
        </w:tc>
        <w:tc>
          <w:tcPr>
            <w:tcW w:w="0" w:type="auto"/>
          </w:tcPr>
          <w:p w14:paraId="6EBB9223" w14:textId="4C0D757F" w:rsidR="00A114E1" w:rsidRPr="00A114E1" w:rsidRDefault="00437E4F" w:rsidP="00A114E1">
            <w:pPr>
              <w:pStyle w:val="InstructionalTextTableText10"/>
              <w:rPr>
                <w:lang w:val="ro-RO"/>
              </w:rPr>
            </w:pPr>
            <w:r>
              <w:rPr>
                <w:lang w:val="ro-RO"/>
              </w:rPr>
              <w:t>05</w:t>
            </w:r>
            <w:r w:rsidR="00A114E1" w:rsidRPr="00A114E1">
              <w:rPr>
                <w:lang w:val="ro-RO"/>
              </w:rPr>
              <w:t>/</w:t>
            </w:r>
            <w:r>
              <w:rPr>
                <w:lang w:val="ro-RO"/>
              </w:rPr>
              <w:t>04</w:t>
            </w:r>
            <w:r w:rsidR="00A114E1" w:rsidRPr="00A114E1">
              <w:rPr>
                <w:lang w:val="ro-RO"/>
              </w:rPr>
              <w:t>/</w:t>
            </w:r>
            <w:r>
              <w:rPr>
                <w:lang w:val="ro-RO"/>
              </w:rPr>
              <w:t>2026</w:t>
            </w:r>
          </w:p>
        </w:tc>
        <w:tc>
          <w:tcPr>
            <w:tcW w:w="0" w:type="auto"/>
          </w:tcPr>
          <w:p w14:paraId="2CE24CD1" w14:textId="3D4F2B83" w:rsidR="00A114E1" w:rsidRPr="00A114E1" w:rsidRDefault="00437E4F" w:rsidP="00A114E1">
            <w:pPr>
              <w:pStyle w:val="InstructionalTextTableText10"/>
              <w:rPr>
                <w:lang w:val="ro-RO"/>
              </w:rPr>
            </w:pPr>
            <w:r>
              <w:rPr>
                <w:lang w:val="ro-RO"/>
              </w:rPr>
              <w:t>Iordache Dumitru-Gabriel</w:t>
            </w:r>
          </w:p>
        </w:tc>
        <w:tc>
          <w:tcPr>
            <w:tcW w:w="0" w:type="auto"/>
          </w:tcPr>
          <w:p w14:paraId="00A9AA66" w14:textId="69D83B11" w:rsidR="00A114E1" w:rsidRPr="00A114E1" w:rsidRDefault="00437E4F" w:rsidP="00A114E1">
            <w:pPr>
              <w:pStyle w:val="InstructionalTextTableText10"/>
              <w:rPr>
                <w:lang w:val="ro-RO"/>
              </w:rPr>
            </w:pPr>
            <w:r w:rsidRPr="00437E4F">
              <w:t>Actualizare proiectare software și descriere aplicație Android</w:t>
            </w:r>
          </w:p>
        </w:tc>
      </w:tr>
    </w:tbl>
    <w:p w14:paraId="3707F4A0" w14:textId="77777777" w:rsidR="00805FEC" w:rsidRPr="00A114E1" w:rsidRDefault="00805FEC" w:rsidP="00805FEC">
      <w:pPr>
        <w:pStyle w:val="BodyText"/>
        <w:rPr>
          <w:lang w:val="ro-RO"/>
        </w:rPr>
      </w:pPr>
    </w:p>
    <w:p w14:paraId="47407E72" w14:textId="2527F75A" w:rsidR="00805FEC" w:rsidRPr="00A114E1" w:rsidRDefault="00805FEC" w:rsidP="00805FEC">
      <w:pPr>
        <w:pStyle w:val="BackMatterHeading"/>
        <w:rPr>
          <w:lang w:val="ro-RO"/>
        </w:rPr>
      </w:pPr>
      <w:bookmarkStart w:id="79" w:name="_Toc396111628"/>
      <w:bookmarkStart w:id="80" w:name="AppB"/>
      <w:bookmarkStart w:id="81" w:name="_Toc443996752"/>
      <w:bookmarkStart w:id="82" w:name="_Toc444160455"/>
      <w:bookmarkStart w:id="83" w:name="_Toc160527873"/>
      <w:r w:rsidRPr="00A114E1">
        <w:rPr>
          <w:lang w:val="ro-RO"/>
        </w:rPr>
        <w:lastRenderedPageBreak/>
        <w:t>A</w:t>
      </w:r>
      <w:r w:rsidR="00A114E1">
        <w:rPr>
          <w:lang w:val="ro-RO"/>
        </w:rPr>
        <w:t>nexa</w:t>
      </w:r>
      <w:r w:rsidRPr="00A114E1">
        <w:rPr>
          <w:lang w:val="ro-RO"/>
        </w:rPr>
        <w:t xml:space="preserve"> B: Acron</w:t>
      </w:r>
      <w:bookmarkEnd w:id="79"/>
      <w:bookmarkEnd w:id="80"/>
      <w:bookmarkEnd w:id="81"/>
      <w:bookmarkEnd w:id="82"/>
      <w:r w:rsidR="00A114E1">
        <w:rPr>
          <w:lang w:val="ro-RO"/>
        </w:rPr>
        <w:t>ime</w:t>
      </w:r>
      <w:bookmarkEnd w:id="83"/>
    </w:p>
    <w:p w14:paraId="77195048" w14:textId="7729ABDD" w:rsidR="00805FEC" w:rsidRPr="00A114E1" w:rsidRDefault="00805FEC" w:rsidP="00805FEC">
      <w:pPr>
        <w:pStyle w:val="Caption"/>
        <w:rPr>
          <w:lang w:val="ro-RO"/>
        </w:rPr>
      </w:pPr>
      <w:bookmarkStart w:id="84" w:name="_Toc444160466"/>
      <w:bookmarkStart w:id="85" w:name="_Toc160527828"/>
      <w:r w:rsidRPr="00A114E1">
        <w:rPr>
          <w:lang w:val="ro-RO"/>
        </w:rPr>
        <w:t>Tab</w:t>
      </w:r>
      <w:r w:rsid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2</w:t>
      </w:r>
      <w:r w:rsidRPr="00A114E1">
        <w:rPr>
          <w:lang w:val="ro-RO"/>
        </w:rPr>
        <w:fldChar w:fldCharType="end"/>
      </w:r>
      <w:r w:rsidRPr="00A114E1">
        <w:rPr>
          <w:lang w:val="ro-RO"/>
        </w:rPr>
        <w:t xml:space="preserve"> - Acron</w:t>
      </w:r>
      <w:bookmarkEnd w:id="84"/>
      <w:r w:rsidR="00A114E1">
        <w:rPr>
          <w:lang w:val="ro-RO"/>
        </w:rPr>
        <w:t>ime</w:t>
      </w:r>
      <w:bookmarkEnd w:id="85"/>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417"/>
        <w:gridCol w:w="5174"/>
      </w:tblGrid>
      <w:tr w:rsidR="00805FEC" w:rsidRPr="00A114E1" w14:paraId="66E74FA2" w14:textId="77777777" w:rsidTr="00C236AE">
        <w:trPr>
          <w:cantSplit/>
          <w:tblHeader/>
        </w:trPr>
        <w:tc>
          <w:tcPr>
            <w:tcW w:w="0" w:type="auto"/>
            <w:shd w:val="clear" w:color="auto" w:fill="1F497D"/>
            <w:vAlign w:val="center"/>
          </w:tcPr>
          <w:p w14:paraId="2129D9E9" w14:textId="34EC8DC3" w:rsidR="00805FEC" w:rsidRPr="00A114E1" w:rsidRDefault="00805FEC" w:rsidP="00C236AE">
            <w:pPr>
              <w:pStyle w:val="TableText10HeaderCenter"/>
              <w:rPr>
                <w:lang w:val="ro-RO"/>
              </w:rPr>
            </w:pPr>
            <w:r w:rsidRPr="00A114E1">
              <w:rPr>
                <w:lang w:val="ro-RO"/>
              </w:rPr>
              <w:t>Acron</w:t>
            </w:r>
            <w:r w:rsidR="00A114E1">
              <w:rPr>
                <w:lang w:val="ro-RO"/>
              </w:rPr>
              <w:t>i</w:t>
            </w:r>
            <w:r w:rsidRPr="00A114E1">
              <w:rPr>
                <w:lang w:val="ro-RO"/>
              </w:rPr>
              <w:t>m</w:t>
            </w:r>
          </w:p>
        </w:tc>
        <w:tc>
          <w:tcPr>
            <w:tcW w:w="0" w:type="auto"/>
            <w:shd w:val="clear" w:color="auto" w:fill="1F497D"/>
            <w:vAlign w:val="center"/>
          </w:tcPr>
          <w:p w14:paraId="5D998DF1" w14:textId="72ECD6FC" w:rsidR="00805FEC" w:rsidRPr="00A114E1" w:rsidRDefault="00A114E1" w:rsidP="00C236AE">
            <w:pPr>
              <w:pStyle w:val="TableText10HeaderCenter"/>
              <w:rPr>
                <w:lang w:val="ro-RO"/>
              </w:rPr>
            </w:pPr>
            <w:r>
              <w:rPr>
                <w:lang w:val="ro-RO"/>
              </w:rPr>
              <w:t>Forma completă</w:t>
            </w:r>
          </w:p>
        </w:tc>
      </w:tr>
      <w:tr w:rsidR="00805FEC" w:rsidRPr="00A114E1" w14:paraId="6839F21B" w14:textId="77777777" w:rsidTr="00C236AE">
        <w:trPr>
          <w:cantSplit/>
        </w:trPr>
        <w:tc>
          <w:tcPr>
            <w:tcW w:w="0" w:type="auto"/>
          </w:tcPr>
          <w:p w14:paraId="52E6E812" w14:textId="7972F9F8" w:rsidR="00805FEC" w:rsidRPr="00437E4F" w:rsidRDefault="00437E4F" w:rsidP="00C236AE">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ADC</w:t>
            </w:r>
          </w:p>
        </w:tc>
        <w:tc>
          <w:tcPr>
            <w:tcW w:w="0" w:type="auto"/>
          </w:tcPr>
          <w:p w14:paraId="7F61DBCB" w14:textId="3D92DAAC" w:rsidR="00805FEC"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Analog to Digital Converter</w:t>
            </w:r>
          </w:p>
        </w:tc>
      </w:tr>
      <w:tr w:rsidR="00A114E1" w:rsidRPr="00A114E1" w14:paraId="4EBF6C4F" w14:textId="77777777" w:rsidTr="00C236AE">
        <w:trPr>
          <w:cantSplit/>
        </w:trPr>
        <w:tc>
          <w:tcPr>
            <w:tcW w:w="0" w:type="auto"/>
          </w:tcPr>
          <w:p w14:paraId="1209DD4A" w14:textId="714DA603" w:rsidR="00A114E1"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
        </w:tc>
        <w:tc>
          <w:tcPr>
            <w:tcW w:w="0" w:type="auto"/>
          </w:tcPr>
          <w:p w14:paraId="1F7B0D71" w14:textId="084A1AE9" w:rsidR="00A114E1"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Programming Interface</w:t>
            </w:r>
          </w:p>
        </w:tc>
      </w:tr>
      <w:tr w:rsidR="00A114E1" w:rsidRPr="00A114E1" w14:paraId="0676AAA9" w14:textId="77777777" w:rsidTr="00C236AE">
        <w:trPr>
          <w:cantSplit/>
        </w:trPr>
        <w:tc>
          <w:tcPr>
            <w:tcW w:w="0" w:type="auto"/>
          </w:tcPr>
          <w:p w14:paraId="20AAFEC0" w14:textId="1B7A79C8" w:rsidR="00A114E1"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ATmega2560</w:t>
            </w:r>
          </w:p>
        </w:tc>
        <w:tc>
          <w:tcPr>
            <w:tcW w:w="0" w:type="auto"/>
          </w:tcPr>
          <w:p w14:paraId="5AFBBC61" w14:textId="4E2A6A3E" w:rsidR="00A114E1" w:rsidRPr="00437E4F" w:rsidRDefault="00437E4F" w:rsidP="00437E4F">
            <w:pPr>
              <w:pStyle w:val="InstructionalTextTableText10"/>
              <w:tabs>
                <w:tab w:val="left" w:pos="2018"/>
              </w:tabs>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Microcontroller AVR (Arduino Mega core)</w:t>
            </w:r>
            <w: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tc>
      </w:tr>
      <w:tr w:rsidR="00437E4F" w:rsidRPr="00A114E1" w14:paraId="59F149D5" w14:textId="77777777" w:rsidTr="00C236AE">
        <w:trPr>
          <w:cantSplit/>
        </w:trPr>
        <w:tc>
          <w:tcPr>
            <w:tcW w:w="0" w:type="auto"/>
          </w:tcPr>
          <w:p w14:paraId="3644116E" w14:textId="7EB2D3AC" w:rsidR="00437E4F"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COTS</w:t>
            </w:r>
          </w:p>
        </w:tc>
        <w:tc>
          <w:tcPr>
            <w:tcW w:w="0" w:type="auto"/>
          </w:tcPr>
          <w:p w14:paraId="6C5D7F80" w14:textId="4BCC141B" w:rsidR="00437E4F"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Commercial Off-The-Shelf</w:t>
            </w:r>
          </w:p>
        </w:tc>
      </w:tr>
      <w:tr w:rsidR="00437E4F" w:rsidRPr="00A114E1" w14:paraId="379CF9FA" w14:textId="77777777" w:rsidTr="00C236AE">
        <w:trPr>
          <w:cantSplit/>
        </w:trPr>
        <w:tc>
          <w:tcPr>
            <w:tcW w:w="0" w:type="auto"/>
          </w:tcPr>
          <w:p w14:paraId="53BA6D77" w14:textId="0A592BD7" w:rsidR="00437E4F"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CRUD</w:t>
            </w:r>
          </w:p>
        </w:tc>
        <w:tc>
          <w:tcPr>
            <w:tcW w:w="0" w:type="auto"/>
          </w:tcPr>
          <w:p w14:paraId="320652A3" w14:textId="58CEE895" w:rsidR="00437E4F"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Read, Update, Delete</w:t>
            </w:r>
          </w:p>
        </w:tc>
      </w:tr>
      <w:tr w:rsidR="00437E4F" w:rsidRPr="00A114E1" w14:paraId="61DA509D" w14:textId="77777777" w:rsidTr="00C236AE">
        <w:trPr>
          <w:cantSplit/>
        </w:trPr>
        <w:tc>
          <w:tcPr>
            <w:tcW w:w="0" w:type="auto"/>
          </w:tcPr>
          <w:p w14:paraId="43BF97D3" w14:textId="61FC882E" w:rsidR="00437E4F"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DFD</w:t>
            </w:r>
          </w:p>
        </w:tc>
        <w:tc>
          <w:tcPr>
            <w:tcW w:w="0" w:type="auto"/>
          </w:tcPr>
          <w:p w14:paraId="28305930" w14:textId="763FCC02" w:rsidR="00437E4F"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Flow Diagram</w:t>
            </w:r>
          </w:p>
        </w:tc>
      </w:tr>
      <w:tr w:rsidR="00437E4F" w:rsidRPr="00A114E1" w14:paraId="18FB9319" w14:textId="77777777" w:rsidTr="00C236AE">
        <w:trPr>
          <w:cantSplit/>
        </w:trPr>
        <w:tc>
          <w:tcPr>
            <w:tcW w:w="0" w:type="auto"/>
          </w:tcPr>
          <w:p w14:paraId="7A32C33B" w14:textId="274A618B" w:rsidR="00437E4F"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EEPROM</w:t>
            </w:r>
          </w:p>
        </w:tc>
        <w:tc>
          <w:tcPr>
            <w:tcW w:w="0" w:type="auto"/>
          </w:tcPr>
          <w:p w14:paraId="0878AFC3" w14:textId="1442C504" w:rsidR="00437E4F"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Electrically Erasable Programmable Read-Only Memory</w:t>
            </w:r>
          </w:p>
        </w:tc>
      </w:tr>
      <w:tr w:rsidR="00437E4F" w:rsidRPr="00A114E1" w14:paraId="5FB4ABB3" w14:textId="77777777" w:rsidTr="00C236AE">
        <w:trPr>
          <w:cantSplit/>
        </w:trPr>
        <w:tc>
          <w:tcPr>
            <w:tcW w:w="0" w:type="auto"/>
          </w:tcPr>
          <w:p w14:paraId="72F111B7" w14:textId="082C288A" w:rsidR="00437E4F"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w:t>
            </w:r>
          </w:p>
        </w:tc>
        <w:tc>
          <w:tcPr>
            <w:tcW w:w="0" w:type="auto"/>
          </w:tcPr>
          <w:p w14:paraId="25419317" w14:textId="43FAD1A9" w:rsidR="00437E4F"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Graphical User Interface</w:t>
            </w:r>
          </w:p>
        </w:tc>
      </w:tr>
      <w:tr w:rsidR="00437E4F" w:rsidRPr="00A114E1" w14:paraId="6B3707FA" w14:textId="77777777" w:rsidTr="00C236AE">
        <w:trPr>
          <w:cantSplit/>
        </w:trPr>
        <w:tc>
          <w:tcPr>
            <w:tcW w:w="0" w:type="auto"/>
          </w:tcPr>
          <w:p w14:paraId="031DFF22" w14:textId="49478D5F" w:rsidR="00437E4F"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HC-05</w:t>
            </w:r>
          </w:p>
        </w:tc>
        <w:tc>
          <w:tcPr>
            <w:tcW w:w="0" w:type="auto"/>
          </w:tcPr>
          <w:p w14:paraId="30D15F05" w14:textId="593B5A63" w:rsidR="00437E4F"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Bluetooth Serial Module</w:t>
            </w:r>
          </w:p>
        </w:tc>
      </w:tr>
      <w:tr w:rsidR="00437E4F" w:rsidRPr="00A114E1" w14:paraId="49F191CE" w14:textId="77777777" w:rsidTr="00C236AE">
        <w:trPr>
          <w:cantSplit/>
        </w:trPr>
        <w:tc>
          <w:tcPr>
            <w:tcW w:w="0" w:type="auto"/>
          </w:tcPr>
          <w:p w14:paraId="0826CD6E" w14:textId="416840FD" w:rsidR="00437E4F"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I2C</w:t>
            </w:r>
          </w:p>
        </w:tc>
        <w:tc>
          <w:tcPr>
            <w:tcW w:w="0" w:type="auto"/>
          </w:tcPr>
          <w:p w14:paraId="53A3B207" w14:textId="58319769" w:rsidR="00437E4F"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Inter-Integrated Circuit</w:t>
            </w:r>
          </w:p>
        </w:tc>
      </w:tr>
      <w:tr w:rsidR="00437E4F" w:rsidRPr="00A114E1" w14:paraId="371B5BDA" w14:textId="77777777" w:rsidTr="00C236AE">
        <w:trPr>
          <w:cantSplit/>
        </w:trPr>
        <w:tc>
          <w:tcPr>
            <w:tcW w:w="0" w:type="auto"/>
          </w:tcPr>
          <w:p w14:paraId="35387453" w14:textId="73527E27" w:rsidR="00437E4F"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w:t>
            </w:r>
          </w:p>
        </w:tc>
        <w:tc>
          <w:tcPr>
            <w:tcW w:w="0" w:type="auto"/>
          </w:tcPr>
          <w:p w14:paraId="51D36D77" w14:textId="5F9E154C" w:rsidR="00437E4F"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Infrared Sensor</w:t>
            </w:r>
          </w:p>
        </w:tc>
      </w:tr>
      <w:tr w:rsidR="00437E4F" w:rsidRPr="00A114E1" w14:paraId="17366C0F" w14:textId="77777777" w:rsidTr="00C236AE">
        <w:trPr>
          <w:cantSplit/>
        </w:trPr>
        <w:tc>
          <w:tcPr>
            <w:tcW w:w="0" w:type="auto"/>
          </w:tcPr>
          <w:p w14:paraId="419D7AF3" w14:textId="4A03019F" w:rsidR="00437E4F"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LCD</w:t>
            </w:r>
          </w:p>
        </w:tc>
        <w:tc>
          <w:tcPr>
            <w:tcW w:w="0" w:type="auto"/>
          </w:tcPr>
          <w:p w14:paraId="51828508" w14:textId="0BDC35FB" w:rsidR="00437E4F" w:rsidRPr="00437E4F" w:rsidRDefault="00437E4F" w:rsidP="00A114E1">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Liquid Crystal Display</w:t>
            </w:r>
          </w:p>
        </w:tc>
      </w:tr>
      <w:tr w:rsidR="00437E4F" w:rsidRPr="00437E4F" w14:paraId="0D7B7FF0" w14:textId="77777777" w:rsidTr="00437E4F">
        <w:tblPrEx>
          <w:tblLook w:val="04A0" w:firstRow="1" w:lastRow="0" w:firstColumn="1" w:lastColumn="0" w:noHBand="0" w:noVBand="1"/>
        </w:tblPrEx>
        <w:tc>
          <w:tcPr>
            <w:tcW w:w="0" w:type="auto"/>
          </w:tcPr>
          <w:p w14:paraId="1563F847" w14:textId="11E1B3FE" w:rsidR="00437E4F"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MQ-2</w:t>
            </w:r>
          </w:p>
        </w:tc>
        <w:tc>
          <w:tcPr>
            <w:tcW w:w="0" w:type="auto"/>
          </w:tcPr>
          <w:p w14:paraId="37387F61" w14:textId="370DBD2B" w:rsidR="00437E4F" w:rsidRPr="00437E4F" w:rsidRDefault="00437E4F"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Gas Sensor Module (Smoke/LPG/CO detection)</w:t>
            </w:r>
          </w:p>
        </w:tc>
      </w:tr>
      <w:tr w:rsidR="00437E4F" w:rsidRPr="00437E4F" w14:paraId="7E60C95C" w14:textId="77777777" w:rsidTr="00437E4F">
        <w:tblPrEx>
          <w:tblLook w:val="04A0" w:firstRow="1" w:lastRow="0" w:firstColumn="1" w:lastColumn="0" w:noHBand="0" w:noVBand="1"/>
        </w:tblPrEx>
        <w:tc>
          <w:tcPr>
            <w:tcW w:w="0" w:type="auto"/>
          </w:tcPr>
          <w:p w14:paraId="55E7C98B" w14:textId="4C55B4B2" w:rsidR="00437E4F"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PWM</w:t>
            </w:r>
          </w:p>
        </w:tc>
        <w:tc>
          <w:tcPr>
            <w:tcW w:w="0" w:type="auto"/>
          </w:tcPr>
          <w:p w14:paraId="382BAB8B" w14:textId="79CBCE36" w:rsidR="00437E4F" w:rsidRPr="00437E4F" w:rsidRDefault="00437E4F"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Pulse Width Modulation</w:t>
            </w:r>
          </w:p>
        </w:tc>
      </w:tr>
      <w:tr w:rsidR="00437E4F" w:rsidRPr="00437E4F" w14:paraId="0594B368" w14:textId="77777777" w:rsidTr="00437E4F">
        <w:tblPrEx>
          <w:tblLook w:val="04A0" w:firstRow="1" w:lastRow="0" w:firstColumn="1" w:lastColumn="0" w:noHBand="0" w:noVBand="1"/>
        </w:tblPrEx>
        <w:tc>
          <w:tcPr>
            <w:tcW w:w="0" w:type="auto"/>
          </w:tcPr>
          <w:p w14:paraId="6219D4C4" w14:textId="4D56DBD2" w:rsidR="00437E4F"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p>
        </w:tc>
        <w:tc>
          <w:tcPr>
            <w:tcW w:w="0" w:type="auto"/>
          </w:tcPr>
          <w:p w14:paraId="14045745" w14:textId="015DE6F9" w:rsidR="00437E4F" w:rsidRPr="00437E4F" w:rsidRDefault="00437E4F"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Access Memory</w:t>
            </w:r>
          </w:p>
        </w:tc>
      </w:tr>
      <w:tr w:rsidR="00437E4F" w:rsidRPr="00437E4F" w14:paraId="6B2004D3" w14:textId="77777777" w:rsidTr="00437E4F">
        <w:tblPrEx>
          <w:tblLook w:val="04A0" w:firstRow="1" w:lastRow="0" w:firstColumn="1" w:lastColumn="0" w:noHBand="0" w:noVBand="1"/>
        </w:tblPrEx>
        <w:tc>
          <w:tcPr>
            <w:tcW w:w="0" w:type="auto"/>
          </w:tcPr>
          <w:p w14:paraId="34B35F3E" w14:textId="2DF68078" w:rsidR="00437E4F" w:rsidRPr="00437E4F" w:rsidRDefault="00437E4F" w:rsidP="00437E4F">
            <w:pPr>
              <w:pStyle w:val="InstructionalTextTableText10"/>
              <w:jc w:val="cente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UART</w:t>
            </w:r>
          </w:p>
        </w:tc>
        <w:tc>
          <w:tcPr>
            <w:tcW w:w="0" w:type="auto"/>
          </w:tcPr>
          <w:p w14:paraId="6059ABC8" w14:textId="788154AE" w:rsidR="00437E4F" w:rsidRPr="00437E4F" w:rsidRDefault="00437E4F"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E4F">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Universal Asynchronous Receiver-Transmitter</w:t>
            </w:r>
          </w:p>
        </w:tc>
      </w:tr>
    </w:tbl>
    <w:p w14:paraId="117DCB92" w14:textId="77777777" w:rsidR="00805FEC" w:rsidRPr="00A114E1" w:rsidRDefault="00805FEC" w:rsidP="00805FEC">
      <w:pPr>
        <w:pStyle w:val="BodyText"/>
        <w:rPr>
          <w:lang w:val="ro-RO"/>
        </w:rPr>
      </w:pPr>
    </w:p>
    <w:p w14:paraId="0B5D8716" w14:textId="77777777" w:rsidR="00805FEC" w:rsidRPr="00A114E1" w:rsidRDefault="00805FEC" w:rsidP="00805FEC">
      <w:pPr>
        <w:pStyle w:val="BodyText"/>
        <w:rPr>
          <w:lang w:val="ro-RO"/>
        </w:rPr>
      </w:pPr>
    </w:p>
    <w:p w14:paraId="1E13FD6F" w14:textId="36849DFC" w:rsidR="00805FEC" w:rsidRDefault="00805FEC" w:rsidP="00805FEC">
      <w:pPr>
        <w:pStyle w:val="BackMatterHeading"/>
        <w:rPr>
          <w:lang w:val="ro-RO"/>
        </w:rPr>
      </w:pPr>
      <w:bookmarkStart w:id="86" w:name="_Toc396111630"/>
      <w:bookmarkStart w:id="87" w:name="AppD"/>
      <w:bookmarkStart w:id="88" w:name="_Toc443996754"/>
      <w:bookmarkStart w:id="89" w:name="_Toc444160457"/>
      <w:bookmarkStart w:id="90" w:name="_Toc160527874"/>
      <w:r w:rsidRPr="00A114E1">
        <w:rPr>
          <w:lang w:val="ro-RO"/>
        </w:rPr>
        <w:lastRenderedPageBreak/>
        <w:t>A</w:t>
      </w:r>
      <w:r w:rsidR="00A114E1">
        <w:rPr>
          <w:lang w:val="ro-RO"/>
        </w:rPr>
        <w:t>nexa</w:t>
      </w:r>
      <w:r w:rsidRPr="00A114E1">
        <w:rPr>
          <w:lang w:val="ro-RO"/>
        </w:rPr>
        <w:t xml:space="preserve"> </w:t>
      </w:r>
      <w:r w:rsidR="00CB525B">
        <w:rPr>
          <w:lang w:val="ro-RO"/>
        </w:rPr>
        <w:t>C</w:t>
      </w:r>
      <w:r w:rsidRPr="00A114E1">
        <w:rPr>
          <w:lang w:val="ro-RO"/>
        </w:rPr>
        <w:t xml:space="preserve"> </w:t>
      </w:r>
      <w:bookmarkEnd w:id="86"/>
      <w:bookmarkEnd w:id="87"/>
      <w:bookmarkEnd w:id="88"/>
      <w:bookmarkEnd w:id="89"/>
      <w:r w:rsidR="00A114E1">
        <w:rPr>
          <w:lang w:val="ro-RO"/>
        </w:rPr>
        <w:t>Documente la care se face referire</w:t>
      </w:r>
      <w:bookmarkEnd w:id="90"/>
    </w:p>
    <w:p w14:paraId="2E4CD54F" w14:textId="10F46706" w:rsidR="007B0517" w:rsidRPr="007B0517" w:rsidRDefault="007B0517" w:rsidP="007B0517">
      <w:pPr>
        <w:rPr>
          <w:rFonts w:ascii="Times New Roman" w:hAnsi="Times New Roman"/>
          <w:sz w:val="24"/>
          <w:szCs w:val="24"/>
          <w:lang w:val="ro-RO"/>
        </w:rPr>
      </w:pPr>
      <w:r w:rsidRPr="007B0517">
        <w:rPr>
          <w:rFonts w:ascii="Times New Roman" w:hAnsi="Times New Roman"/>
          <w:sz w:val="24"/>
          <w:szCs w:val="24"/>
        </w:rPr>
        <w:t>Acest document de proiectare pentru sistemul Smart Parking a fost realizat pe baza cerințelor academice de licență și a documentației tehnice aferente componentelor hardware și software utilizate (Arduino Mega, senzori, modul Bluetooth HC-05, aplicație Android). De asemenea, documentul este corelat cu materiale de referință privind programarea embedded și dezvoltarea aplicațiilor mobile.</w:t>
      </w:r>
    </w:p>
    <w:p w14:paraId="72F7641D" w14:textId="654521CF" w:rsidR="00805FEC" w:rsidRPr="00A114E1" w:rsidRDefault="00805FEC" w:rsidP="00805FEC">
      <w:pPr>
        <w:pStyle w:val="Caption"/>
        <w:rPr>
          <w:lang w:val="ro-RO"/>
        </w:rPr>
      </w:pPr>
      <w:bookmarkStart w:id="91" w:name="_Toc444160468"/>
      <w:bookmarkStart w:id="92" w:name="_Toc160527830"/>
      <w:r w:rsidRPr="00A114E1">
        <w:rPr>
          <w:lang w:val="ro-RO"/>
        </w:rPr>
        <w:t>Tab</w:t>
      </w:r>
      <w:r w:rsidR="00A114E1">
        <w:rPr>
          <w:lang w:val="ro-RO"/>
        </w:rPr>
        <w:t>el</w:t>
      </w:r>
      <w:r w:rsidRPr="00A114E1">
        <w:rPr>
          <w:lang w:val="ro-RO"/>
        </w:rPr>
        <w:t xml:space="preserve"> </w:t>
      </w:r>
      <w:r w:rsidR="00A114E1">
        <w:rPr>
          <w:lang w:val="ro-RO"/>
        </w:rPr>
        <w:t>3</w:t>
      </w:r>
      <w:r w:rsidRPr="00A114E1">
        <w:rPr>
          <w:lang w:val="ro-RO"/>
        </w:rPr>
        <w:t xml:space="preserve"> </w:t>
      </w:r>
      <w:r w:rsidR="00A114E1">
        <w:rPr>
          <w:lang w:val="ro-RO"/>
        </w:rPr>
        <w:t>–</w:t>
      </w:r>
      <w:r w:rsidRPr="00A114E1">
        <w:rPr>
          <w:lang w:val="ro-RO"/>
        </w:rPr>
        <w:t xml:space="preserve"> </w:t>
      </w:r>
      <w:bookmarkEnd w:id="91"/>
      <w:r w:rsidR="00A114E1">
        <w:rPr>
          <w:lang w:val="ro-RO"/>
        </w:rPr>
        <w:t>Documente la care se facce referire</w:t>
      </w:r>
      <w:bookmarkEnd w:id="92"/>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582"/>
        <w:gridCol w:w="4893"/>
        <w:gridCol w:w="1875"/>
      </w:tblGrid>
      <w:tr w:rsidR="00805FEC" w:rsidRPr="00A114E1" w14:paraId="3E19AD2F" w14:textId="77777777" w:rsidTr="00C236AE">
        <w:trPr>
          <w:cantSplit/>
          <w:tblHeader/>
        </w:trPr>
        <w:tc>
          <w:tcPr>
            <w:tcW w:w="0" w:type="auto"/>
            <w:shd w:val="clear" w:color="auto" w:fill="1F497D"/>
            <w:vAlign w:val="center"/>
          </w:tcPr>
          <w:p w14:paraId="17C8ACBE" w14:textId="1AA93F76" w:rsidR="00805FEC" w:rsidRPr="00A114E1" w:rsidRDefault="00A114E1" w:rsidP="00C236AE">
            <w:pPr>
              <w:pStyle w:val="TableText10HeaderCenter"/>
              <w:rPr>
                <w:lang w:val="ro-RO"/>
              </w:rPr>
            </w:pPr>
            <w:r>
              <w:rPr>
                <w:lang w:val="ro-RO"/>
              </w:rPr>
              <w:t>Nume document</w:t>
            </w:r>
          </w:p>
        </w:tc>
        <w:tc>
          <w:tcPr>
            <w:tcW w:w="0" w:type="auto"/>
            <w:shd w:val="clear" w:color="auto" w:fill="1F497D"/>
            <w:vAlign w:val="center"/>
          </w:tcPr>
          <w:p w14:paraId="0897A069" w14:textId="54360DD4" w:rsidR="00805FEC" w:rsidRPr="00A114E1" w:rsidRDefault="00A114E1" w:rsidP="00C236AE">
            <w:pPr>
              <w:pStyle w:val="TableText10HeaderCenter"/>
              <w:rPr>
                <w:lang w:val="ro-RO"/>
              </w:rPr>
            </w:pPr>
            <w:r w:rsidRPr="00A114E1">
              <w:rPr>
                <w:lang w:val="ro-RO"/>
              </w:rPr>
              <w:t>Locație sau URL</w:t>
            </w:r>
          </w:p>
        </w:tc>
        <w:tc>
          <w:tcPr>
            <w:tcW w:w="0" w:type="auto"/>
            <w:shd w:val="clear" w:color="auto" w:fill="1F497D"/>
            <w:vAlign w:val="center"/>
          </w:tcPr>
          <w:p w14:paraId="3BF19624" w14:textId="386C5292" w:rsidR="00805FEC" w:rsidRPr="00A114E1" w:rsidRDefault="00A114E1" w:rsidP="00C236AE">
            <w:pPr>
              <w:pStyle w:val="TableText10HeaderCenter"/>
              <w:rPr>
                <w:lang w:val="ro-RO"/>
              </w:rPr>
            </w:pPr>
            <w:r>
              <w:rPr>
                <w:lang w:val="ro-RO"/>
              </w:rPr>
              <w:t>Dată emitere document</w:t>
            </w:r>
          </w:p>
        </w:tc>
      </w:tr>
      <w:tr w:rsidR="007B0517" w:rsidRPr="00A114E1" w14:paraId="594C4BEF" w14:textId="77777777" w:rsidTr="00C236AE">
        <w:trPr>
          <w:cantSplit/>
        </w:trPr>
        <w:tc>
          <w:tcPr>
            <w:tcW w:w="0" w:type="auto"/>
          </w:tcPr>
          <w:p w14:paraId="7A15B033" w14:textId="199FD56D" w:rsidR="007B0517" w:rsidRPr="007B0517" w:rsidRDefault="007B0517" w:rsidP="007B0517">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0517">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 Mega 2560 Datasheet</w:t>
            </w:r>
          </w:p>
        </w:tc>
        <w:tc>
          <w:tcPr>
            <w:tcW w:w="0" w:type="auto"/>
          </w:tcPr>
          <w:p w14:paraId="2D158359" w14:textId="6A7C19B5" w:rsidR="007B0517" w:rsidRPr="007B0517" w:rsidRDefault="007B0517" w:rsidP="007B0517">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0517">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https://docs.arduino.cc/hardware/mega-2560</w:t>
            </w:r>
          </w:p>
        </w:tc>
        <w:tc>
          <w:tcPr>
            <w:tcW w:w="0" w:type="auto"/>
          </w:tcPr>
          <w:p w14:paraId="2D5CB9AF" w14:textId="0CE8AB66" w:rsidR="007B0517" w:rsidRPr="007B0517" w:rsidRDefault="007B0517" w:rsidP="007B0517">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w:t>
            </w:r>
          </w:p>
        </w:tc>
      </w:tr>
      <w:bookmarkEnd w:id="52"/>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tr w:rsidR="007B0517" w:rsidRPr="007B0517" w14:paraId="64B157C5" w14:textId="77777777" w:rsidTr="007B0517">
        <w:tblPrEx>
          <w:tblLook w:val="04A0" w:firstRow="1" w:lastRow="0" w:firstColumn="1" w:lastColumn="0" w:noHBand="0" w:noVBand="1"/>
        </w:tblPrEx>
        <w:tc>
          <w:tcPr>
            <w:tcW w:w="0" w:type="auto"/>
          </w:tcPr>
          <w:p w14:paraId="59D67C05" w14:textId="38201FB6"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0517">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HC-05 Bluetooth Module Datasheet</w:t>
            </w:r>
          </w:p>
        </w:tc>
        <w:tc>
          <w:tcPr>
            <w:tcW w:w="0" w:type="auto"/>
          </w:tcPr>
          <w:p w14:paraId="1460B35F" w14:textId="6D91C1C7"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0517">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https://chatgpt.com/c/69e7d7b7-0604-832e-9d8f-6ae7c7f8c7e7</w:t>
            </w:r>
          </w:p>
        </w:tc>
        <w:tc>
          <w:tcPr>
            <w:tcW w:w="0" w:type="auto"/>
          </w:tcPr>
          <w:p w14:paraId="5CCDF809" w14:textId="3E4856FB"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2023</w:t>
            </w:r>
          </w:p>
        </w:tc>
      </w:tr>
      <w:tr w:rsidR="007B0517" w:rsidRPr="007B0517" w14:paraId="21D1603A" w14:textId="77777777" w:rsidTr="007B0517">
        <w:tblPrEx>
          <w:tblLook w:val="04A0" w:firstRow="1" w:lastRow="0" w:firstColumn="1" w:lastColumn="0" w:noHBand="0" w:noVBand="1"/>
        </w:tblPrEx>
        <w:tc>
          <w:tcPr>
            <w:tcW w:w="0" w:type="auto"/>
          </w:tcPr>
          <w:p w14:paraId="40446ACB" w14:textId="570310D3"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0517">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MQ-2 Gas Sensor Datasheet</w:t>
            </w:r>
          </w:p>
        </w:tc>
        <w:tc>
          <w:tcPr>
            <w:tcW w:w="0" w:type="auto"/>
          </w:tcPr>
          <w:p w14:paraId="1BC1C890" w14:textId="3EDA41AB"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0517">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https://www.waveshare.com/wiki/MQ-2_Gas_Sensor</w:t>
            </w:r>
          </w:p>
        </w:tc>
        <w:tc>
          <w:tcPr>
            <w:tcW w:w="0" w:type="auto"/>
          </w:tcPr>
          <w:p w14:paraId="7437F57B" w14:textId="2F66D217"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2023</w:t>
            </w:r>
          </w:p>
        </w:tc>
      </w:tr>
      <w:tr w:rsidR="007B0517" w:rsidRPr="007B0517" w14:paraId="3036F796" w14:textId="77777777" w:rsidTr="007B0517">
        <w:tblPrEx>
          <w:tblLook w:val="04A0" w:firstRow="1" w:lastRow="0" w:firstColumn="1" w:lastColumn="0" w:noHBand="0" w:noVBand="1"/>
        </w:tblPrEx>
        <w:tc>
          <w:tcPr>
            <w:tcW w:w="0" w:type="auto"/>
          </w:tcPr>
          <w:p w14:paraId="3C625784" w14:textId="792CE08B"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0517">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Documentație Android Bluetooth API</w:t>
            </w:r>
          </w:p>
        </w:tc>
        <w:tc>
          <w:tcPr>
            <w:tcW w:w="0" w:type="auto"/>
          </w:tcPr>
          <w:p w14:paraId="23C432FB" w14:textId="1A51B275"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0517">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https://chatgpt.com/c/69e7d7b7-0604-832e-9d8f-6ae7c7f8c7e7</w:t>
            </w:r>
          </w:p>
        </w:tc>
        <w:tc>
          <w:tcPr>
            <w:tcW w:w="0" w:type="auto"/>
          </w:tcPr>
          <w:p w14:paraId="38E47A5C" w14:textId="2245B41D"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tc>
      </w:tr>
      <w:tr w:rsidR="007B0517" w:rsidRPr="007B0517" w14:paraId="793A93D5" w14:textId="77777777" w:rsidTr="007B0517">
        <w:tblPrEx>
          <w:tblLook w:val="04A0" w:firstRow="1" w:lastRow="0" w:firstColumn="1" w:lastColumn="0" w:noHBand="0" w:noVBand="1"/>
        </w:tblPrEx>
        <w:tc>
          <w:tcPr>
            <w:tcW w:w="0" w:type="auto"/>
          </w:tcPr>
          <w:p w14:paraId="47C4F901" w14:textId="4744CEED"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0517">
              <w:rPr>
                <w:i w:val="0"/>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Ghid programare Arduino C/C++</w:t>
            </w:r>
          </w:p>
        </w:tc>
        <w:tc>
          <w:tcPr>
            <w:tcW w:w="0" w:type="auto"/>
          </w:tcPr>
          <w:p w14:paraId="6A916816" w14:textId="0ECFB5B9"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0517">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https://www.arduino.cc/reference/en/</w:t>
            </w:r>
          </w:p>
        </w:tc>
        <w:tc>
          <w:tcPr>
            <w:tcW w:w="0" w:type="auto"/>
          </w:tcPr>
          <w:p w14:paraId="67531431" w14:textId="5653459E" w:rsidR="007B0517" w:rsidRPr="007B0517" w:rsidRDefault="007B0517" w:rsidP="004418C9">
            <w:pPr>
              <w:pStyle w:val="InstructionalTextTableText10"/>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val="0"/>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w:t>
            </w:r>
          </w:p>
        </w:tc>
      </w:tr>
    </w:tbl>
    <w:p w14:paraId="2EC52AC7" w14:textId="77777777" w:rsidR="00805FEC" w:rsidRPr="00A114E1" w:rsidRDefault="00805FEC" w:rsidP="00805FEC">
      <w:pPr>
        <w:pStyle w:val="BodyText"/>
        <w:rPr>
          <w:lang w:val="ro-RO"/>
        </w:rPr>
      </w:pPr>
    </w:p>
    <w:sectPr w:rsidR="00805FEC" w:rsidRPr="00A114E1" w:rsidSect="004A0918">
      <w:headerReference w:type="default" r:id="rId18"/>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2AA6E" w14:textId="77777777" w:rsidR="00F07577" w:rsidRDefault="00F07577">
      <w:r>
        <w:separator/>
      </w:r>
    </w:p>
    <w:p w14:paraId="1980F7F5" w14:textId="77777777" w:rsidR="00F07577" w:rsidRDefault="00F07577"/>
    <w:p w14:paraId="03B53C1D" w14:textId="77777777" w:rsidR="00F07577" w:rsidRDefault="00F07577"/>
  </w:endnote>
  <w:endnote w:type="continuationSeparator" w:id="0">
    <w:p w14:paraId="7090B46D" w14:textId="77777777" w:rsidR="00F07577" w:rsidRDefault="00F07577">
      <w:r>
        <w:continuationSeparator/>
      </w:r>
    </w:p>
    <w:p w14:paraId="7A66AC3C" w14:textId="77777777" w:rsidR="00F07577" w:rsidRDefault="00F07577"/>
    <w:p w14:paraId="4FEA76B4" w14:textId="77777777" w:rsidR="00F07577" w:rsidRDefault="00F075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2D19" w14:textId="77777777" w:rsidR="002C0DE6" w:rsidRDefault="002C0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09C705D7" w:rsidR="008315B9" w:rsidRDefault="00A114E1" w:rsidP="008315B9">
    <w:pPr>
      <w:pStyle w:val="Footer"/>
      <w:tabs>
        <w:tab w:val="left" w:pos="7395"/>
      </w:tabs>
      <w:spacing w:before="120"/>
    </w:pPr>
    <w:r>
      <w:t>Documentul de proiectare</w:t>
    </w:r>
    <w:r w:rsidR="008315B9">
      <w:tab/>
    </w:r>
    <w:r w:rsidR="008315B9">
      <w:fldChar w:fldCharType="begin"/>
    </w:r>
    <w:r w:rsidR="008315B9">
      <w:instrText xml:space="preserve"> PAGE   \* MERGEFORMAT </w:instrText>
    </w:r>
    <w:r w:rsidR="008315B9">
      <w:fldChar w:fldCharType="separate"/>
    </w:r>
    <w:r w:rsidR="00CD52AB">
      <w:rPr>
        <w:noProof/>
      </w:rPr>
      <w:t>18</w:t>
    </w:r>
    <w:r w:rsidR="008315B9">
      <w:rPr>
        <w:noProof/>
      </w:rPr>
      <w:fldChar w:fldCharType="end"/>
    </w:r>
    <w:r w:rsidR="008315B9">
      <w:tab/>
      <w:t>&lt;</w:t>
    </w:r>
    <w:r>
      <w:t>Nume proiect</w:t>
    </w:r>
    <w:r w:rsidR="008315B9">
      <w:t>&gt;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5E30" w14:textId="77777777" w:rsidR="002C0DE6" w:rsidRDefault="002C0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A5CE5" w14:textId="77777777" w:rsidR="00F07577" w:rsidRDefault="00F07577">
      <w:r>
        <w:separator/>
      </w:r>
    </w:p>
    <w:p w14:paraId="4FEA953B" w14:textId="77777777" w:rsidR="00F07577" w:rsidRDefault="00F07577"/>
    <w:p w14:paraId="756BE2AE" w14:textId="77777777" w:rsidR="00F07577" w:rsidRDefault="00F07577"/>
  </w:footnote>
  <w:footnote w:type="continuationSeparator" w:id="0">
    <w:p w14:paraId="3830E9F7" w14:textId="77777777" w:rsidR="00F07577" w:rsidRDefault="00F07577">
      <w:r>
        <w:continuationSeparator/>
      </w:r>
    </w:p>
    <w:p w14:paraId="478C833E" w14:textId="77777777" w:rsidR="00F07577" w:rsidRDefault="00F07577"/>
    <w:p w14:paraId="7493CB8B" w14:textId="77777777" w:rsidR="00F07577" w:rsidRDefault="00F075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344F" w14:textId="77777777" w:rsidR="002C0DE6" w:rsidRDefault="002C0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5B296FF3" w:rsidR="008D0B6D" w:rsidRDefault="008D0B6D" w:rsidP="00267C5C">
    <w:pPr>
      <w:pStyle w:val="Header"/>
    </w:pPr>
    <w:r>
      <w:tab/>
    </w:r>
    <w:fldSimple w:instr=" STYLEREF  &quot;Front Matter Header&quot;  \* MERGEFORMAT ">
      <w:r w:rsidR="007B0517">
        <w:rPr>
          <w:noProof/>
        </w:rPr>
        <w:t>Cuprins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7811" w14:textId="77777777" w:rsidR="002C0DE6" w:rsidRDefault="002C0D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68B671CA" w:rsidR="00FF7CAA" w:rsidRDefault="002C0DE6" w:rsidP="00267C5C">
    <w:pPr>
      <w:pStyle w:val="Header"/>
    </w:pPr>
    <w:r>
      <w:t>&lt;Nume proiect&gt;</w:t>
    </w:r>
    <w:r w:rsidR="00FF7CAA">
      <w:tab/>
    </w:r>
    <w:fldSimple w:instr=" STYLEREF  &quot;Heading 2&quot;  \* MERGEFORMAT ">
      <w:r w:rsidR="007B0517">
        <w:rPr>
          <w:noProof/>
        </w:rPr>
        <w:t>Introducere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7A4052E7" w:rsidR="00267C5C" w:rsidRDefault="00267C5C" w:rsidP="00267C5C">
    <w:pPr>
      <w:pStyle w:val="Header"/>
    </w:pPr>
    <w:r>
      <w:tab/>
    </w:r>
    <w:fldSimple w:instr=" STYLEREF  &quot;Back Matter Heading&quot;  \* MERGEFORMAT ">
      <w:r w:rsidR="007B0517">
        <w:rPr>
          <w:noProof/>
        </w:rPr>
        <w:t>Anexa B: Acronime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B39"/>
    <w:multiLevelType w:val="multilevel"/>
    <w:tmpl w:val="0D82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391C"/>
    <w:multiLevelType w:val="multilevel"/>
    <w:tmpl w:val="4F4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01204F72"/>
    <w:multiLevelType w:val="multilevel"/>
    <w:tmpl w:val="2AE0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E6946"/>
    <w:multiLevelType w:val="multilevel"/>
    <w:tmpl w:val="C5BC4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44741"/>
    <w:multiLevelType w:val="multilevel"/>
    <w:tmpl w:val="98A0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B0AF4"/>
    <w:multiLevelType w:val="multilevel"/>
    <w:tmpl w:val="D97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17CE6"/>
    <w:multiLevelType w:val="multilevel"/>
    <w:tmpl w:val="890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A54E5"/>
    <w:multiLevelType w:val="multilevel"/>
    <w:tmpl w:val="1666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C5540"/>
    <w:multiLevelType w:val="multilevel"/>
    <w:tmpl w:val="91D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A71D95"/>
    <w:multiLevelType w:val="multilevel"/>
    <w:tmpl w:val="300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B07E79"/>
    <w:multiLevelType w:val="multilevel"/>
    <w:tmpl w:val="804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370EE"/>
    <w:multiLevelType w:val="multilevel"/>
    <w:tmpl w:val="56765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C4BA2"/>
    <w:multiLevelType w:val="multilevel"/>
    <w:tmpl w:val="72849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E10989"/>
    <w:multiLevelType w:val="multilevel"/>
    <w:tmpl w:val="DF96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33B92"/>
    <w:multiLevelType w:val="multilevel"/>
    <w:tmpl w:val="1FD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19" w15:restartNumberingAfterBreak="0">
    <w:nsid w:val="0BC959B0"/>
    <w:multiLevelType w:val="multilevel"/>
    <w:tmpl w:val="F8B6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B656FE"/>
    <w:multiLevelType w:val="multilevel"/>
    <w:tmpl w:val="1AE2B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EC59C3"/>
    <w:multiLevelType w:val="multilevel"/>
    <w:tmpl w:val="C5B6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FF36CD"/>
    <w:multiLevelType w:val="multilevel"/>
    <w:tmpl w:val="4842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414F0"/>
    <w:multiLevelType w:val="multilevel"/>
    <w:tmpl w:val="E26E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2671F"/>
    <w:multiLevelType w:val="multilevel"/>
    <w:tmpl w:val="BC2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462A42"/>
    <w:multiLevelType w:val="multilevel"/>
    <w:tmpl w:val="C51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746D9B"/>
    <w:multiLevelType w:val="multilevel"/>
    <w:tmpl w:val="2C0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B10CFA"/>
    <w:multiLevelType w:val="multilevel"/>
    <w:tmpl w:val="1ACC6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9" w15:restartNumberingAfterBreak="0">
    <w:nsid w:val="10FC4E54"/>
    <w:multiLevelType w:val="multilevel"/>
    <w:tmpl w:val="599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11580863"/>
    <w:multiLevelType w:val="multilevel"/>
    <w:tmpl w:val="E05A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687975"/>
    <w:multiLevelType w:val="multilevel"/>
    <w:tmpl w:val="8F4A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D30AAE"/>
    <w:multiLevelType w:val="multilevel"/>
    <w:tmpl w:val="CE5C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2A0748"/>
    <w:multiLevelType w:val="multilevel"/>
    <w:tmpl w:val="28B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393B05"/>
    <w:multiLevelType w:val="multilevel"/>
    <w:tmpl w:val="E32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503B7"/>
    <w:multiLevelType w:val="multilevel"/>
    <w:tmpl w:val="6BA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66783B"/>
    <w:multiLevelType w:val="multilevel"/>
    <w:tmpl w:val="984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CF47C7"/>
    <w:multiLevelType w:val="multilevel"/>
    <w:tmpl w:val="D512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E14400"/>
    <w:multiLevelType w:val="multilevel"/>
    <w:tmpl w:val="F558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EC1E61"/>
    <w:multiLevelType w:val="multilevel"/>
    <w:tmpl w:val="6288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F320B0"/>
    <w:multiLevelType w:val="multilevel"/>
    <w:tmpl w:val="72D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5130C8"/>
    <w:multiLevelType w:val="multilevel"/>
    <w:tmpl w:val="6FA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A30CBC"/>
    <w:multiLevelType w:val="multilevel"/>
    <w:tmpl w:val="50728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911D4A"/>
    <w:multiLevelType w:val="multilevel"/>
    <w:tmpl w:val="A4E8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B63413"/>
    <w:multiLevelType w:val="multilevel"/>
    <w:tmpl w:val="DA98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2C58D0"/>
    <w:multiLevelType w:val="multilevel"/>
    <w:tmpl w:val="E4EC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7978DF"/>
    <w:multiLevelType w:val="multilevel"/>
    <w:tmpl w:val="8A2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E22398"/>
    <w:multiLevelType w:val="multilevel"/>
    <w:tmpl w:val="4808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5151E3"/>
    <w:multiLevelType w:val="multilevel"/>
    <w:tmpl w:val="61F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51" w15:restartNumberingAfterBreak="0">
    <w:nsid w:val="1D4E612C"/>
    <w:multiLevelType w:val="multilevel"/>
    <w:tmpl w:val="41D6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41575C"/>
    <w:multiLevelType w:val="multilevel"/>
    <w:tmpl w:val="55B8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5D0199"/>
    <w:multiLevelType w:val="multilevel"/>
    <w:tmpl w:val="F64C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3457B4"/>
    <w:multiLevelType w:val="multilevel"/>
    <w:tmpl w:val="B47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DD269C"/>
    <w:multiLevelType w:val="multilevel"/>
    <w:tmpl w:val="E448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7A2CCC"/>
    <w:multiLevelType w:val="multilevel"/>
    <w:tmpl w:val="72B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196B92"/>
    <w:multiLevelType w:val="multilevel"/>
    <w:tmpl w:val="0104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277A84"/>
    <w:multiLevelType w:val="multilevel"/>
    <w:tmpl w:val="FBD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F02065"/>
    <w:multiLevelType w:val="multilevel"/>
    <w:tmpl w:val="F5B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457BB1"/>
    <w:multiLevelType w:val="multilevel"/>
    <w:tmpl w:val="2E22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A55730"/>
    <w:multiLevelType w:val="multilevel"/>
    <w:tmpl w:val="1C2E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C5035E"/>
    <w:multiLevelType w:val="multilevel"/>
    <w:tmpl w:val="CF04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68407E"/>
    <w:multiLevelType w:val="multilevel"/>
    <w:tmpl w:val="CC2E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D218E9"/>
    <w:multiLevelType w:val="multilevel"/>
    <w:tmpl w:val="D062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110F50"/>
    <w:multiLevelType w:val="multilevel"/>
    <w:tmpl w:val="50E4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1E5F02"/>
    <w:multiLevelType w:val="multilevel"/>
    <w:tmpl w:val="22765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7C56948"/>
    <w:multiLevelType w:val="multilevel"/>
    <w:tmpl w:val="7B3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CA7A7B"/>
    <w:multiLevelType w:val="multilevel"/>
    <w:tmpl w:val="1D9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F74106"/>
    <w:multiLevelType w:val="multilevel"/>
    <w:tmpl w:val="86B65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1F3998"/>
    <w:multiLevelType w:val="multilevel"/>
    <w:tmpl w:val="8CC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45640F"/>
    <w:multiLevelType w:val="multilevel"/>
    <w:tmpl w:val="E3C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D476D0"/>
    <w:multiLevelType w:val="multilevel"/>
    <w:tmpl w:val="AC82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2E31A5"/>
    <w:multiLevelType w:val="multilevel"/>
    <w:tmpl w:val="89EC9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75" w15:restartNumberingAfterBreak="0">
    <w:nsid w:val="2B7722AD"/>
    <w:multiLevelType w:val="multilevel"/>
    <w:tmpl w:val="031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DD74C2"/>
    <w:multiLevelType w:val="multilevel"/>
    <w:tmpl w:val="0E6EE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2CC24787"/>
    <w:multiLevelType w:val="multilevel"/>
    <w:tmpl w:val="9EB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D6533C"/>
    <w:multiLevelType w:val="multilevel"/>
    <w:tmpl w:val="CC7C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5E3ADA"/>
    <w:multiLevelType w:val="multilevel"/>
    <w:tmpl w:val="1A849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82" w15:restartNumberingAfterBreak="0">
    <w:nsid w:val="2E984BFA"/>
    <w:multiLevelType w:val="multilevel"/>
    <w:tmpl w:val="D6C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F65651"/>
    <w:multiLevelType w:val="multilevel"/>
    <w:tmpl w:val="32F2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841115"/>
    <w:multiLevelType w:val="multilevel"/>
    <w:tmpl w:val="2FC0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917832"/>
    <w:multiLevelType w:val="multilevel"/>
    <w:tmpl w:val="AF5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9656C7"/>
    <w:multiLevelType w:val="multilevel"/>
    <w:tmpl w:val="ACF4C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BE2CA7"/>
    <w:multiLevelType w:val="multilevel"/>
    <w:tmpl w:val="87A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0D757A"/>
    <w:multiLevelType w:val="multilevel"/>
    <w:tmpl w:val="272A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210055"/>
    <w:multiLevelType w:val="multilevel"/>
    <w:tmpl w:val="F004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A53DB3"/>
    <w:multiLevelType w:val="multilevel"/>
    <w:tmpl w:val="69601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323D0EB3"/>
    <w:multiLevelType w:val="multilevel"/>
    <w:tmpl w:val="341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581732"/>
    <w:multiLevelType w:val="multilevel"/>
    <w:tmpl w:val="FA36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813DAA"/>
    <w:multiLevelType w:val="multilevel"/>
    <w:tmpl w:val="EB3E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97" w15:restartNumberingAfterBreak="0">
    <w:nsid w:val="33DB1B4C"/>
    <w:multiLevelType w:val="multilevel"/>
    <w:tmpl w:val="B4D4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E574D9"/>
    <w:multiLevelType w:val="multilevel"/>
    <w:tmpl w:val="D19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E61F4A"/>
    <w:multiLevelType w:val="multilevel"/>
    <w:tmpl w:val="433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01" w15:restartNumberingAfterBreak="0">
    <w:nsid w:val="39663BEE"/>
    <w:multiLevelType w:val="multilevel"/>
    <w:tmpl w:val="B8CE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734015"/>
    <w:multiLevelType w:val="multilevel"/>
    <w:tmpl w:val="6B981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AB0A03"/>
    <w:multiLevelType w:val="multilevel"/>
    <w:tmpl w:val="765C0FF0"/>
    <w:lvl w:ilvl="0">
      <w:start w:val="1"/>
      <w:numFmt w:val="decimal"/>
      <w:lvlText w:val="%1."/>
      <w:lvlJc w:val="left"/>
      <w:pPr>
        <w:tabs>
          <w:tab w:val="num" w:pos="720"/>
        </w:tabs>
        <w:ind w:left="720" w:hanging="360"/>
      </w:pPr>
    </w:lvl>
    <w:lvl w:ilvl="1">
      <w:start w:val="1"/>
      <w:numFmt w:val="decimal"/>
      <w:lvlText w:val="%2."/>
      <w:lvlJc w:val="left"/>
      <w:pPr>
        <w:tabs>
          <w:tab w:val="num" w:pos="450"/>
        </w:tabs>
        <w:ind w:left="45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05" w15:restartNumberingAfterBreak="0">
    <w:nsid w:val="3A563CDA"/>
    <w:multiLevelType w:val="multilevel"/>
    <w:tmpl w:val="8EF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A81113"/>
    <w:multiLevelType w:val="multilevel"/>
    <w:tmpl w:val="700C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3B4F17B4"/>
    <w:multiLevelType w:val="multilevel"/>
    <w:tmpl w:val="28E6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5608D4"/>
    <w:multiLevelType w:val="multilevel"/>
    <w:tmpl w:val="97BC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04235A"/>
    <w:multiLevelType w:val="multilevel"/>
    <w:tmpl w:val="BEE02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107C66"/>
    <w:multiLevelType w:val="multilevel"/>
    <w:tmpl w:val="48F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6110BE"/>
    <w:multiLevelType w:val="multilevel"/>
    <w:tmpl w:val="EDC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482F12"/>
    <w:multiLevelType w:val="multilevel"/>
    <w:tmpl w:val="E96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1F783D"/>
    <w:multiLevelType w:val="multilevel"/>
    <w:tmpl w:val="0022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586B75"/>
    <w:multiLevelType w:val="multilevel"/>
    <w:tmpl w:val="76DC4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002D28"/>
    <w:multiLevelType w:val="multilevel"/>
    <w:tmpl w:val="42F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1B240A"/>
    <w:multiLevelType w:val="multilevel"/>
    <w:tmpl w:val="AB22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223CD6"/>
    <w:multiLevelType w:val="multilevel"/>
    <w:tmpl w:val="400A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3478A4"/>
    <w:multiLevelType w:val="multilevel"/>
    <w:tmpl w:val="E38C0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01823F5"/>
    <w:multiLevelType w:val="multilevel"/>
    <w:tmpl w:val="37226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280619"/>
    <w:multiLevelType w:val="multilevel"/>
    <w:tmpl w:val="15F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3" w15:restartNumberingAfterBreak="0">
    <w:nsid w:val="414713AD"/>
    <w:multiLevelType w:val="multilevel"/>
    <w:tmpl w:val="28F4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AC2DD9"/>
    <w:multiLevelType w:val="multilevel"/>
    <w:tmpl w:val="1C1E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66745C"/>
    <w:multiLevelType w:val="multilevel"/>
    <w:tmpl w:val="6FB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A579EF"/>
    <w:multiLevelType w:val="multilevel"/>
    <w:tmpl w:val="3A009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CC5652"/>
    <w:multiLevelType w:val="multilevel"/>
    <w:tmpl w:val="A742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1A0150"/>
    <w:multiLevelType w:val="multilevel"/>
    <w:tmpl w:val="200C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4561EE"/>
    <w:multiLevelType w:val="multilevel"/>
    <w:tmpl w:val="73B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5B2FC7"/>
    <w:multiLevelType w:val="multilevel"/>
    <w:tmpl w:val="2064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38691E"/>
    <w:multiLevelType w:val="multilevel"/>
    <w:tmpl w:val="F80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4F3D87"/>
    <w:multiLevelType w:val="multilevel"/>
    <w:tmpl w:val="4464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1F6EFF"/>
    <w:multiLevelType w:val="multilevel"/>
    <w:tmpl w:val="039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807014"/>
    <w:multiLevelType w:val="multilevel"/>
    <w:tmpl w:val="EBB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B2767E"/>
    <w:multiLevelType w:val="multilevel"/>
    <w:tmpl w:val="332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340DDC"/>
    <w:multiLevelType w:val="multilevel"/>
    <w:tmpl w:val="E012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244F79"/>
    <w:multiLevelType w:val="multilevel"/>
    <w:tmpl w:val="242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9" w15:restartNumberingAfterBreak="0">
    <w:nsid w:val="48FA675E"/>
    <w:multiLevelType w:val="multilevel"/>
    <w:tmpl w:val="A77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141" w15:restartNumberingAfterBreak="0">
    <w:nsid w:val="4A06021B"/>
    <w:multiLevelType w:val="multilevel"/>
    <w:tmpl w:val="039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9C0F01"/>
    <w:multiLevelType w:val="multilevel"/>
    <w:tmpl w:val="BC42E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762803"/>
    <w:multiLevelType w:val="multilevel"/>
    <w:tmpl w:val="4CF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2324B6"/>
    <w:multiLevelType w:val="multilevel"/>
    <w:tmpl w:val="4530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1954A9"/>
    <w:multiLevelType w:val="multilevel"/>
    <w:tmpl w:val="1BA84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9545F6"/>
    <w:multiLevelType w:val="multilevel"/>
    <w:tmpl w:val="85FA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C56C53"/>
    <w:multiLevelType w:val="multilevel"/>
    <w:tmpl w:val="12F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93366A"/>
    <w:multiLevelType w:val="multilevel"/>
    <w:tmpl w:val="5E3A4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31B6D95"/>
    <w:multiLevelType w:val="multilevel"/>
    <w:tmpl w:val="7D6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A77A60"/>
    <w:multiLevelType w:val="multilevel"/>
    <w:tmpl w:val="119E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DB397C"/>
    <w:multiLevelType w:val="multilevel"/>
    <w:tmpl w:val="0D1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CF255F"/>
    <w:multiLevelType w:val="multilevel"/>
    <w:tmpl w:val="B70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6147C30"/>
    <w:multiLevelType w:val="multilevel"/>
    <w:tmpl w:val="473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6B5B4D"/>
    <w:multiLevelType w:val="multilevel"/>
    <w:tmpl w:val="BD3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3519AD"/>
    <w:multiLevelType w:val="multilevel"/>
    <w:tmpl w:val="792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6B24D4"/>
    <w:multiLevelType w:val="multilevel"/>
    <w:tmpl w:val="3EBC4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9820DC1"/>
    <w:multiLevelType w:val="multilevel"/>
    <w:tmpl w:val="D0C2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A2457F9"/>
    <w:multiLevelType w:val="multilevel"/>
    <w:tmpl w:val="46CE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632F1A"/>
    <w:multiLevelType w:val="multilevel"/>
    <w:tmpl w:val="8A64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B825F9E"/>
    <w:multiLevelType w:val="multilevel"/>
    <w:tmpl w:val="EB7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DC49D6"/>
    <w:multiLevelType w:val="multilevel"/>
    <w:tmpl w:val="95F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C16F6A"/>
    <w:multiLevelType w:val="multilevel"/>
    <w:tmpl w:val="0BC8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762137"/>
    <w:multiLevelType w:val="multilevel"/>
    <w:tmpl w:val="FB3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137DE7"/>
    <w:multiLevelType w:val="multilevel"/>
    <w:tmpl w:val="D708F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5C0646"/>
    <w:multiLevelType w:val="multilevel"/>
    <w:tmpl w:val="D610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EC03DB"/>
    <w:multiLevelType w:val="multilevel"/>
    <w:tmpl w:val="15B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D27EEB"/>
    <w:multiLevelType w:val="multilevel"/>
    <w:tmpl w:val="B020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69" w15:restartNumberingAfterBreak="0">
    <w:nsid w:val="628F5423"/>
    <w:multiLevelType w:val="multilevel"/>
    <w:tmpl w:val="A3C6506E"/>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decimal"/>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170" w15:restartNumberingAfterBreak="0">
    <w:nsid w:val="65373149"/>
    <w:multiLevelType w:val="multilevel"/>
    <w:tmpl w:val="FA0A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733EF1"/>
    <w:multiLevelType w:val="multilevel"/>
    <w:tmpl w:val="E372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B80B4F"/>
    <w:multiLevelType w:val="multilevel"/>
    <w:tmpl w:val="135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F001AE"/>
    <w:multiLevelType w:val="multilevel"/>
    <w:tmpl w:val="5C40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2F6FDE"/>
    <w:multiLevelType w:val="multilevel"/>
    <w:tmpl w:val="D756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6" w15:restartNumberingAfterBreak="0">
    <w:nsid w:val="674E5894"/>
    <w:multiLevelType w:val="multilevel"/>
    <w:tmpl w:val="EFD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7A72D7"/>
    <w:multiLevelType w:val="multilevel"/>
    <w:tmpl w:val="D91C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8990287"/>
    <w:multiLevelType w:val="multilevel"/>
    <w:tmpl w:val="2A4C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CD3EFE"/>
    <w:multiLevelType w:val="multilevel"/>
    <w:tmpl w:val="A95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00706D"/>
    <w:multiLevelType w:val="multilevel"/>
    <w:tmpl w:val="8EA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4C463B"/>
    <w:multiLevelType w:val="multilevel"/>
    <w:tmpl w:val="19D2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9A82618"/>
    <w:multiLevelType w:val="multilevel"/>
    <w:tmpl w:val="5C966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184" w15:restartNumberingAfterBreak="0">
    <w:nsid w:val="6A23154F"/>
    <w:multiLevelType w:val="multilevel"/>
    <w:tmpl w:val="6346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3306DE"/>
    <w:multiLevelType w:val="multilevel"/>
    <w:tmpl w:val="2904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5334A5"/>
    <w:multiLevelType w:val="multilevel"/>
    <w:tmpl w:val="C436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7D1DB0"/>
    <w:multiLevelType w:val="multilevel"/>
    <w:tmpl w:val="5F10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994C16"/>
    <w:multiLevelType w:val="multilevel"/>
    <w:tmpl w:val="38C0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5C03D7"/>
    <w:multiLevelType w:val="multilevel"/>
    <w:tmpl w:val="ED1E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1"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2" w15:restartNumberingAfterBreak="0">
    <w:nsid w:val="6D3148B1"/>
    <w:multiLevelType w:val="multilevel"/>
    <w:tmpl w:val="EF84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DAA68D2"/>
    <w:multiLevelType w:val="multilevel"/>
    <w:tmpl w:val="14F44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D836E0"/>
    <w:multiLevelType w:val="multilevel"/>
    <w:tmpl w:val="EE10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EA28E0"/>
    <w:multiLevelType w:val="multilevel"/>
    <w:tmpl w:val="9468F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0B12E3"/>
    <w:multiLevelType w:val="multilevel"/>
    <w:tmpl w:val="7B4E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2622D3"/>
    <w:multiLevelType w:val="multilevel"/>
    <w:tmpl w:val="81CCD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03863F7"/>
    <w:multiLevelType w:val="multilevel"/>
    <w:tmpl w:val="7A5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0B77AAE"/>
    <w:multiLevelType w:val="multilevel"/>
    <w:tmpl w:val="913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DF61B1"/>
    <w:multiLevelType w:val="multilevel"/>
    <w:tmpl w:val="33A4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71AD5952"/>
    <w:multiLevelType w:val="multilevel"/>
    <w:tmpl w:val="B664A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6F647D"/>
    <w:multiLevelType w:val="multilevel"/>
    <w:tmpl w:val="C8B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852D6C"/>
    <w:multiLevelType w:val="multilevel"/>
    <w:tmpl w:val="8E90D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C119DB"/>
    <w:multiLevelType w:val="multilevel"/>
    <w:tmpl w:val="599A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EE6E8B"/>
    <w:multiLevelType w:val="multilevel"/>
    <w:tmpl w:val="25A69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B65DE1"/>
    <w:multiLevelType w:val="multilevel"/>
    <w:tmpl w:val="95E8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48574D6"/>
    <w:multiLevelType w:val="multilevel"/>
    <w:tmpl w:val="FE68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BF750F"/>
    <w:multiLevelType w:val="multilevel"/>
    <w:tmpl w:val="324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E80934"/>
    <w:multiLevelType w:val="multilevel"/>
    <w:tmpl w:val="918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EE7D01"/>
    <w:multiLevelType w:val="multilevel"/>
    <w:tmpl w:val="CC60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6AB4AA7"/>
    <w:multiLevelType w:val="multilevel"/>
    <w:tmpl w:val="7F48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4" w15:restartNumberingAfterBreak="0">
    <w:nsid w:val="77541733"/>
    <w:multiLevelType w:val="multilevel"/>
    <w:tmpl w:val="7410F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681BBC"/>
    <w:multiLevelType w:val="multilevel"/>
    <w:tmpl w:val="780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E4309D"/>
    <w:multiLevelType w:val="multilevel"/>
    <w:tmpl w:val="60CA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1623F0"/>
    <w:multiLevelType w:val="multilevel"/>
    <w:tmpl w:val="E57A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1B6C74"/>
    <w:multiLevelType w:val="multilevel"/>
    <w:tmpl w:val="B9F8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44257C"/>
    <w:multiLevelType w:val="multilevel"/>
    <w:tmpl w:val="6E4E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4C3EF2"/>
    <w:multiLevelType w:val="multilevel"/>
    <w:tmpl w:val="2DBAB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6E2776"/>
    <w:multiLevelType w:val="multilevel"/>
    <w:tmpl w:val="393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292E49"/>
    <w:multiLevelType w:val="multilevel"/>
    <w:tmpl w:val="ACF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C2431A0"/>
    <w:multiLevelType w:val="multilevel"/>
    <w:tmpl w:val="0F2C6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55111F"/>
    <w:multiLevelType w:val="multilevel"/>
    <w:tmpl w:val="E7F0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636B4B"/>
    <w:multiLevelType w:val="multilevel"/>
    <w:tmpl w:val="DB1A0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23316D"/>
    <w:multiLevelType w:val="multilevel"/>
    <w:tmpl w:val="D326E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69286C"/>
    <w:multiLevelType w:val="multilevel"/>
    <w:tmpl w:val="E89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48737">
    <w:abstractNumId w:val="17"/>
  </w:num>
  <w:num w:numId="2" w16cid:durableId="662319651">
    <w:abstractNumId w:val="50"/>
  </w:num>
  <w:num w:numId="3" w16cid:durableId="493691137">
    <w:abstractNumId w:val="96"/>
  </w:num>
  <w:num w:numId="4" w16cid:durableId="1834056841">
    <w:abstractNumId w:val="100"/>
  </w:num>
  <w:num w:numId="5" w16cid:durableId="1380936827">
    <w:abstractNumId w:val="104"/>
  </w:num>
  <w:num w:numId="6" w16cid:durableId="35545203">
    <w:abstractNumId w:val="138"/>
  </w:num>
  <w:num w:numId="7" w16cid:durableId="529609242">
    <w:abstractNumId w:val="122"/>
  </w:num>
  <w:num w:numId="8" w16cid:durableId="985670940">
    <w:abstractNumId w:val="175"/>
  </w:num>
  <w:num w:numId="9" w16cid:durableId="1523588151">
    <w:abstractNumId w:val="30"/>
  </w:num>
  <w:num w:numId="10" w16cid:durableId="1676836506">
    <w:abstractNumId w:val="213"/>
  </w:num>
  <w:num w:numId="11" w16cid:durableId="1192720383">
    <w:abstractNumId w:val="190"/>
  </w:num>
  <w:num w:numId="12" w16cid:durableId="1672681084">
    <w:abstractNumId w:val="74"/>
  </w:num>
  <w:num w:numId="13" w16cid:durableId="999042810">
    <w:abstractNumId w:val="91"/>
  </w:num>
  <w:num w:numId="14" w16cid:durableId="576474745">
    <w:abstractNumId w:val="191"/>
  </w:num>
  <w:num w:numId="15" w16cid:durableId="1389571599">
    <w:abstractNumId w:val="168"/>
  </w:num>
  <w:num w:numId="16" w16cid:durableId="205684263">
    <w:abstractNumId w:val="140"/>
  </w:num>
  <w:num w:numId="17" w16cid:durableId="693045245">
    <w:abstractNumId w:val="81"/>
  </w:num>
  <w:num w:numId="18" w16cid:durableId="736167780">
    <w:abstractNumId w:val="169"/>
  </w:num>
  <w:num w:numId="19" w16cid:durableId="1222249140">
    <w:abstractNumId w:val="169"/>
  </w:num>
  <w:num w:numId="20" w16cid:durableId="542712688">
    <w:abstractNumId w:val="95"/>
  </w:num>
  <w:num w:numId="21" w16cid:durableId="1991862711">
    <w:abstractNumId w:val="10"/>
  </w:num>
  <w:num w:numId="22" w16cid:durableId="1828471952">
    <w:abstractNumId w:val="17"/>
  </w:num>
  <w:num w:numId="23" w16cid:durableId="15204849">
    <w:abstractNumId w:val="107"/>
  </w:num>
  <w:num w:numId="24" w16cid:durableId="1890145375">
    <w:abstractNumId w:val="18"/>
  </w:num>
  <w:num w:numId="25" w16cid:durableId="1824010234">
    <w:abstractNumId w:val="2"/>
  </w:num>
  <w:num w:numId="26" w16cid:durableId="1023552756">
    <w:abstractNumId w:val="201"/>
  </w:num>
  <w:num w:numId="27" w16cid:durableId="1060519067">
    <w:abstractNumId w:val="28"/>
  </w:num>
  <w:num w:numId="28" w16cid:durableId="262345146">
    <w:abstractNumId w:val="183"/>
  </w:num>
  <w:num w:numId="29" w16cid:durableId="755588213">
    <w:abstractNumId w:val="77"/>
  </w:num>
  <w:num w:numId="30" w16cid:durableId="1453210965">
    <w:abstractNumId w:val="123"/>
  </w:num>
  <w:num w:numId="31" w16cid:durableId="869144650">
    <w:abstractNumId w:val="49"/>
  </w:num>
  <w:num w:numId="32" w16cid:durableId="342363199">
    <w:abstractNumId w:val="167"/>
  </w:num>
  <w:num w:numId="33" w16cid:durableId="226111217">
    <w:abstractNumId w:val="196"/>
  </w:num>
  <w:num w:numId="34" w16cid:durableId="529343473">
    <w:abstractNumId w:val="26"/>
  </w:num>
  <w:num w:numId="35" w16cid:durableId="1634019726">
    <w:abstractNumId w:val="31"/>
  </w:num>
  <w:num w:numId="36" w16cid:durableId="1971469424">
    <w:abstractNumId w:val="65"/>
  </w:num>
  <w:num w:numId="37" w16cid:durableId="2019916754">
    <w:abstractNumId w:val="87"/>
  </w:num>
  <w:num w:numId="38" w16cid:durableId="1871451238">
    <w:abstractNumId w:val="21"/>
  </w:num>
  <w:num w:numId="39" w16cid:durableId="1551260650">
    <w:abstractNumId w:val="105"/>
  </w:num>
  <w:num w:numId="40" w16cid:durableId="209921453">
    <w:abstractNumId w:val="216"/>
  </w:num>
  <w:num w:numId="41" w16cid:durableId="825321851">
    <w:abstractNumId w:val="57"/>
  </w:num>
  <w:num w:numId="42" w16cid:durableId="1968118834">
    <w:abstractNumId w:val="187"/>
  </w:num>
  <w:num w:numId="43" w16cid:durableId="9844939">
    <w:abstractNumId w:val="158"/>
  </w:num>
  <w:num w:numId="44" w16cid:durableId="1521579969">
    <w:abstractNumId w:val="215"/>
  </w:num>
  <w:num w:numId="45" w16cid:durableId="298153836">
    <w:abstractNumId w:val="176"/>
  </w:num>
  <w:num w:numId="46" w16cid:durableId="1030447409">
    <w:abstractNumId w:val="79"/>
  </w:num>
  <w:num w:numId="47" w16cid:durableId="774787151">
    <w:abstractNumId w:val="137"/>
  </w:num>
  <w:num w:numId="48" w16cid:durableId="151802144">
    <w:abstractNumId w:val="171"/>
  </w:num>
  <w:num w:numId="49" w16cid:durableId="1205556895">
    <w:abstractNumId w:val="23"/>
  </w:num>
  <w:num w:numId="50" w16cid:durableId="1739590689">
    <w:abstractNumId w:val="170"/>
  </w:num>
  <w:num w:numId="51" w16cid:durableId="1459685965">
    <w:abstractNumId w:val="14"/>
  </w:num>
  <w:num w:numId="52" w16cid:durableId="1450011623">
    <w:abstractNumId w:val="164"/>
  </w:num>
  <w:num w:numId="53" w16cid:durableId="838732786">
    <w:abstractNumId w:val="110"/>
  </w:num>
  <w:num w:numId="54" w16cid:durableId="557938138">
    <w:abstractNumId w:val="204"/>
  </w:num>
  <w:num w:numId="55" w16cid:durableId="1877229777">
    <w:abstractNumId w:val="203"/>
  </w:num>
  <w:num w:numId="56" w16cid:durableId="1037390974">
    <w:abstractNumId w:val="148"/>
  </w:num>
  <w:num w:numId="57" w16cid:durableId="257837214">
    <w:abstractNumId w:val="52"/>
  </w:num>
  <w:num w:numId="58" w16cid:durableId="814416874">
    <w:abstractNumId w:val="16"/>
  </w:num>
  <w:num w:numId="59" w16cid:durableId="516193888">
    <w:abstractNumId w:val="169"/>
    <w:lvlOverride w:ilvl="0">
      <w:startOverride w:val="1"/>
    </w:lvlOverride>
    <w:lvlOverride w:ilvl="1">
      <w:startOverride w:val="4"/>
    </w:lvlOverride>
    <w:lvlOverride w:ilvl="2">
      <w:startOverride w:val="3"/>
    </w:lvlOverride>
  </w:num>
  <w:num w:numId="60" w16cid:durableId="1305044253">
    <w:abstractNumId w:val="205"/>
  </w:num>
  <w:num w:numId="61" w16cid:durableId="1724402821">
    <w:abstractNumId w:val="162"/>
  </w:num>
  <w:num w:numId="62" w16cid:durableId="203906240">
    <w:abstractNumId w:val="141"/>
  </w:num>
  <w:num w:numId="63" w16cid:durableId="1076822896">
    <w:abstractNumId w:val="206"/>
  </w:num>
  <w:num w:numId="64" w16cid:durableId="679893280">
    <w:abstractNumId w:val="5"/>
  </w:num>
  <w:num w:numId="65" w16cid:durableId="1116799082">
    <w:abstractNumId w:val="181"/>
  </w:num>
  <w:num w:numId="66" w16cid:durableId="181865483">
    <w:abstractNumId w:val="22"/>
  </w:num>
  <w:num w:numId="67" w16cid:durableId="2014406604">
    <w:abstractNumId w:val="124"/>
  </w:num>
  <w:num w:numId="68" w16cid:durableId="674114914">
    <w:abstractNumId w:val="160"/>
  </w:num>
  <w:num w:numId="69" w16cid:durableId="1143234430">
    <w:abstractNumId w:val="93"/>
  </w:num>
  <w:num w:numId="70" w16cid:durableId="969631834">
    <w:abstractNumId w:val="90"/>
  </w:num>
  <w:num w:numId="71" w16cid:durableId="1761103406">
    <w:abstractNumId w:val="226"/>
  </w:num>
  <w:num w:numId="72" w16cid:durableId="1012300718">
    <w:abstractNumId w:val="195"/>
  </w:num>
  <w:num w:numId="73" w16cid:durableId="1398090184">
    <w:abstractNumId w:val="56"/>
  </w:num>
  <w:num w:numId="74" w16cid:durableId="1582520082">
    <w:abstractNumId w:val="38"/>
  </w:num>
  <w:num w:numId="75" w16cid:durableId="731080953">
    <w:abstractNumId w:val="44"/>
  </w:num>
  <w:num w:numId="76" w16cid:durableId="1908765025">
    <w:abstractNumId w:val="197"/>
  </w:num>
  <w:num w:numId="77" w16cid:durableId="1644189347">
    <w:abstractNumId w:val="159"/>
  </w:num>
  <w:num w:numId="78" w16cid:durableId="610893539">
    <w:abstractNumId w:val="58"/>
  </w:num>
  <w:num w:numId="79" w16cid:durableId="792485325">
    <w:abstractNumId w:val="72"/>
  </w:num>
  <w:num w:numId="80" w16cid:durableId="1733306216">
    <w:abstractNumId w:val="126"/>
  </w:num>
  <w:num w:numId="81" w16cid:durableId="164635064">
    <w:abstractNumId w:val="224"/>
  </w:num>
  <w:num w:numId="82" w16cid:durableId="1520925341">
    <w:abstractNumId w:val="151"/>
  </w:num>
  <w:num w:numId="83" w16cid:durableId="1613004754">
    <w:abstractNumId w:val="75"/>
  </w:num>
  <w:num w:numId="84" w16cid:durableId="55207051">
    <w:abstractNumId w:val="210"/>
  </w:num>
  <w:num w:numId="85" w16cid:durableId="553932790">
    <w:abstractNumId w:val="172"/>
  </w:num>
  <w:num w:numId="86" w16cid:durableId="412552638">
    <w:abstractNumId w:val="112"/>
  </w:num>
  <w:num w:numId="87" w16cid:durableId="9531077">
    <w:abstractNumId w:val="193"/>
  </w:num>
  <w:num w:numId="88" w16cid:durableId="594050564">
    <w:abstractNumId w:val="144"/>
  </w:num>
  <w:num w:numId="89" w16cid:durableId="219292190">
    <w:abstractNumId w:val="134"/>
  </w:num>
  <w:num w:numId="90" w16cid:durableId="1346858620">
    <w:abstractNumId w:val="61"/>
  </w:num>
  <w:num w:numId="91" w16cid:durableId="790562615">
    <w:abstractNumId w:val="179"/>
  </w:num>
  <w:num w:numId="92" w16cid:durableId="1894190947">
    <w:abstractNumId w:val="8"/>
  </w:num>
  <w:num w:numId="93" w16cid:durableId="1311056214">
    <w:abstractNumId w:val="4"/>
  </w:num>
  <w:num w:numId="94" w16cid:durableId="1274747160">
    <w:abstractNumId w:val="45"/>
  </w:num>
  <w:num w:numId="95" w16cid:durableId="291712469">
    <w:abstractNumId w:val="185"/>
  </w:num>
  <w:num w:numId="96" w16cid:durableId="2028212919">
    <w:abstractNumId w:val="194"/>
  </w:num>
  <w:num w:numId="97" w16cid:durableId="962076664">
    <w:abstractNumId w:val="76"/>
  </w:num>
  <w:num w:numId="98" w16cid:durableId="698120796">
    <w:abstractNumId w:val="40"/>
  </w:num>
  <w:num w:numId="99" w16cid:durableId="1437023053">
    <w:abstractNumId w:val="177"/>
  </w:num>
  <w:num w:numId="100" w16cid:durableId="494028543">
    <w:abstractNumId w:val="114"/>
  </w:num>
  <w:num w:numId="101" w16cid:durableId="1252734079">
    <w:abstractNumId w:val="154"/>
  </w:num>
  <w:num w:numId="102" w16cid:durableId="1628320876">
    <w:abstractNumId w:val="103"/>
  </w:num>
  <w:num w:numId="103" w16cid:durableId="1583104660">
    <w:abstractNumId w:val="157"/>
  </w:num>
  <w:num w:numId="104" w16cid:durableId="1853909665">
    <w:abstractNumId w:val="202"/>
  </w:num>
  <w:num w:numId="105" w16cid:durableId="2000159602">
    <w:abstractNumId w:val="214"/>
  </w:num>
  <w:num w:numId="106" w16cid:durableId="1535922684">
    <w:abstractNumId w:val="182"/>
  </w:num>
  <w:num w:numId="107" w16cid:durableId="1901748039">
    <w:abstractNumId w:val="212"/>
  </w:num>
  <w:num w:numId="108" w16cid:durableId="1476683115">
    <w:abstractNumId w:val="221"/>
  </w:num>
  <w:num w:numId="109" w16cid:durableId="1390422000">
    <w:abstractNumId w:val="41"/>
  </w:num>
  <w:num w:numId="110" w16cid:durableId="1051147369">
    <w:abstractNumId w:val="188"/>
  </w:num>
  <w:num w:numId="111" w16cid:durableId="1185946545">
    <w:abstractNumId w:val="80"/>
  </w:num>
  <w:num w:numId="112" w16cid:durableId="420956616">
    <w:abstractNumId w:val="25"/>
  </w:num>
  <w:num w:numId="113" w16cid:durableId="1622296364">
    <w:abstractNumId w:val="111"/>
  </w:num>
  <w:num w:numId="114" w16cid:durableId="668367938">
    <w:abstractNumId w:val="98"/>
  </w:num>
  <w:num w:numId="115" w16cid:durableId="86780365">
    <w:abstractNumId w:val="92"/>
  </w:num>
  <w:num w:numId="116" w16cid:durableId="1786265300">
    <w:abstractNumId w:val="147"/>
  </w:num>
  <w:num w:numId="117" w16cid:durableId="1568760153">
    <w:abstractNumId w:val="37"/>
  </w:num>
  <w:num w:numId="118" w16cid:durableId="1494491389">
    <w:abstractNumId w:val="161"/>
  </w:num>
  <w:num w:numId="119" w16cid:durableId="1803227820">
    <w:abstractNumId w:val="128"/>
  </w:num>
  <w:num w:numId="120" w16cid:durableId="1691180636">
    <w:abstractNumId w:val="42"/>
  </w:num>
  <w:num w:numId="121" w16cid:durableId="1446383734">
    <w:abstractNumId w:val="153"/>
  </w:num>
  <w:num w:numId="122" w16cid:durableId="714740793">
    <w:abstractNumId w:val="83"/>
  </w:num>
  <w:num w:numId="123" w16cid:durableId="1401366355">
    <w:abstractNumId w:val="7"/>
  </w:num>
  <w:num w:numId="124" w16cid:durableId="1296989838">
    <w:abstractNumId w:val="149"/>
  </w:num>
  <w:num w:numId="125" w16cid:durableId="951401488">
    <w:abstractNumId w:val="63"/>
  </w:num>
  <w:num w:numId="126" w16cid:durableId="328026114">
    <w:abstractNumId w:val="166"/>
  </w:num>
  <w:num w:numId="127" w16cid:durableId="1812092196">
    <w:abstractNumId w:val="67"/>
  </w:num>
  <w:num w:numId="128" w16cid:durableId="865337518">
    <w:abstractNumId w:val="189"/>
  </w:num>
  <w:num w:numId="129" w16cid:durableId="321198862">
    <w:abstractNumId w:val="84"/>
  </w:num>
  <w:num w:numId="130" w16cid:durableId="1368216329">
    <w:abstractNumId w:val="55"/>
  </w:num>
  <w:num w:numId="131" w16cid:durableId="1123574029">
    <w:abstractNumId w:val="108"/>
  </w:num>
  <w:num w:numId="132" w16cid:durableId="1202981412">
    <w:abstractNumId w:val="220"/>
  </w:num>
  <w:num w:numId="133" w16cid:durableId="1806659132">
    <w:abstractNumId w:val="136"/>
  </w:num>
  <w:num w:numId="134" w16cid:durableId="931667654">
    <w:abstractNumId w:val="106"/>
  </w:num>
  <w:num w:numId="135" w16cid:durableId="412626099">
    <w:abstractNumId w:val="121"/>
  </w:num>
  <w:num w:numId="136" w16cid:durableId="1190411154">
    <w:abstractNumId w:val="19"/>
  </w:num>
  <w:num w:numId="137" w16cid:durableId="1020544608">
    <w:abstractNumId w:val="12"/>
  </w:num>
  <w:num w:numId="138" w16cid:durableId="1369914469">
    <w:abstractNumId w:val="11"/>
  </w:num>
  <w:num w:numId="139" w16cid:durableId="1637491030">
    <w:abstractNumId w:val="64"/>
  </w:num>
  <w:num w:numId="140" w16cid:durableId="1719816605">
    <w:abstractNumId w:val="73"/>
  </w:num>
  <w:num w:numId="141" w16cid:durableId="1391921580">
    <w:abstractNumId w:val="120"/>
  </w:num>
  <w:num w:numId="142" w16cid:durableId="1580361407">
    <w:abstractNumId w:val="145"/>
  </w:num>
  <w:num w:numId="143" w16cid:durableId="1403983932">
    <w:abstractNumId w:val="225"/>
  </w:num>
  <w:num w:numId="144" w16cid:durableId="1573155002">
    <w:abstractNumId w:val="184"/>
  </w:num>
  <w:num w:numId="145" w16cid:durableId="1702822642">
    <w:abstractNumId w:val="89"/>
  </w:num>
  <w:num w:numId="146" w16cid:durableId="1673798567">
    <w:abstractNumId w:val="102"/>
  </w:num>
  <w:num w:numId="147" w16cid:durableId="2027176173">
    <w:abstractNumId w:val="223"/>
  </w:num>
  <w:num w:numId="148" w16cid:durableId="1323312233">
    <w:abstractNumId w:val="20"/>
  </w:num>
  <w:num w:numId="149" w16cid:durableId="1805852224">
    <w:abstractNumId w:val="13"/>
  </w:num>
  <w:num w:numId="150" w16cid:durableId="1835217848">
    <w:abstractNumId w:val="86"/>
  </w:num>
  <w:num w:numId="151" w16cid:durableId="1434714969">
    <w:abstractNumId w:val="142"/>
  </w:num>
  <w:num w:numId="152" w16cid:durableId="2041665527">
    <w:abstractNumId w:val="62"/>
  </w:num>
  <w:num w:numId="153" w16cid:durableId="971984436">
    <w:abstractNumId w:val="198"/>
  </w:num>
  <w:num w:numId="154" w16cid:durableId="282807676">
    <w:abstractNumId w:val="32"/>
  </w:num>
  <w:num w:numId="155" w16cid:durableId="1030491594">
    <w:abstractNumId w:val="135"/>
  </w:num>
  <w:num w:numId="156" w16cid:durableId="452407516">
    <w:abstractNumId w:val="70"/>
  </w:num>
  <w:num w:numId="157" w16cid:durableId="2127699848">
    <w:abstractNumId w:val="54"/>
  </w:num>
  <w:num w:numId="158" w16cid:durableId="630206238">
    <w:abstractNumId w:val="150"/>
  </w:num>
  <w:num w:numId="159" w16cid:durableId="904949667">
    <w:abstractNumId w:val="165"/>
  </w:num>
  <w:num w:numId="160" w16cid:durableId="1301227916">
    <w:abstractNumId w:val="59"/>
  </w:num>
  <w:num w:numId="161" w16cid:durableId="1503087100">
    <w:abstractNumId w:val="60"/>
  </w:num>
  <w:num w:numId="162" w16cid:durableId="220019061">
    <w:abstractNumId w:val="29"/>
  </w:num>
  <w:num w:numId="163" w16cid:durableId="108814420">
    <w:abstractNumId w:val="222"/>
  </w:num>
  <w:num w:numId="164" w16cid:durableId="1265770015">
    <w:abstractNumId w:val="127"/>
  </w:num>
  <w:num w:numId="165" w16cid:durableId="535851304">
    <w:abstractNumId w:val="129"/>
  </w:num>
  <w:num w:numId="166" w16cid:durableId="1626959255">
    <w:abstractNumId w:val="163"/>
  </w:num>
  <w:num w:numId="167" w16cid:durableId="71978306">
    <w:abstractNumId w:val="33"/>
  </w:num>
  <w:num w:numId="168" w16cid:durableId="1717970636">
    <w:abstractNumId w:val="47"/>
  </w:num>
  <w:num w:numId="169" w16cid:durableId="1410687888">
    <w:abstractNumId w:val="71"/>
  </w:num>
  <w:num w:numId="170" w16cid:durableId="756706645">
    <w:abstractNumId w:val="1"/>
  </w:num>
  <w:num w:numId="171" w16cid:durableId="1147866594">
    <w:abstractNumId w:val="36"/>
  </w:num>
  <w:num w:numId="172" w16cid:durableId="566185449">
    <w:abstractNumId w:val="131"/>
  </w:num>
  <w:num w:numId="173" w16cid:durableId="2036802904">
    <w:abstractNumId w:val="88"/>
  </w:num>
  <w:num w:numId="174" w16cid:durableId="1768112795">
    <w:abstractNumId w:val="146"/>
  </w:num>
  <w:num w:numId="175" w16cid:durableId="223108338">
    <w:abstractNumId w:val="6"/>
  </w:num>
  <w:num w:numId="176" w16cid:durableId="34890289">
    <w:abstractNumId w:val="180"/>
  </w:num>
  <w:num w:numId="177" w16cid:durableId="737214661">
    <w:abstractNumId w:val="143"/>
  </w:num>
  <w:num w:numId="178" w16cid:durableId="224461871">
    <w:abstractNumId w:val="99"/>
  </w:num>
  <w:num w:numId="179" w16cid:durableId="173805442">
    <w:abstractNumId w:val="101"/>
  </w:num>
  <w:num w:numId="180" w16cid:durableId="1387412402">
    <w:abstractNumId w:val="53"/>
  </w:num>
  <w:num w:numId="181" w16cid:durableId="365057323">
    <w:abstractNumId w:val="207"/>
  </w:num>
  <w:num w:numId="182" w16cid:durableId="2135322364">
    <w:abstractNumId w:val="27"/>
  </w:num>
  <w:num w:numId="183" w16cid:durableId="1590965469">
    <w:abstractNumId w:val="15"/>
  </w:num>
  <w:num w:numId="184" w16cid:durableId="1647202935">
    <w:abstractNumId w:val="133"/>
  </w:num>
  <w:num w:numId="185" w16cid:durableId="2123382996">
    <w:abstractNumId w:val="186"/>
  </w:num>
  <w:num w:numId="186" w16cid:durableId="2057780723">
    <w:abstractNumId w:val="152"/>
  </w:num>
  <w:num w:numId="187" w16cid:durableId="777145892">
    <w:abstractNumId w:val="155"/>
  </w:num>
  <w:num w:numId="188" w16cid:durableId="737167372">
    <w:abstractNumId w:val="3"/>
  </w:num>
  <w:num w:numId="189" w16cid:durableId="1957984571">
    <w:abstractNumId w:val="139"/>
  </w:num>
  <w:num w:numId="190" w16cid:durableId="1204439131">
    <w:abstractNumId w:val="51"/>
  </w:num>
  <w:num w:numId="191" w16cid:durableId="1734087386">
    <w:abstractNumId w:val="227"/>
  </w:num>
  <w:num w:numId="192" w16cid:durableId="1372463405">
    <w:abstractNumId w:val="174"/>
  </w:num>
  <w:num w:numId="193" w16cid:durableId="1107311729">
    <w:abstractNumId w:val="0"/>
  </w:num>
  <w:num w:numId="194" w16cid:durableId="753164105">
    <w:abstractNumId w:val="209"/>
  </w:num>
  <w:num w:numId="195" w16cid:durableId="742484372">
    <w:abstractNumId w:val="130"/>
  </w:num>
  <w:num w:numId="196" w16cid:durableId="1074816180">
    <w:abstractNumId w:val="24"/>
  </w:num>
  <w:num w:numId="197" w16cid:durableId="1422793653">
    <w:abstractNumId w:val="78"/>
  </w:num>
  <w:num w:numId="198" w16cid:durableId="372732410">
    <w:abstractNumId w:val="68"/>
  </w:num>
  <w:num w:numId="199" w16cid:durableId="113911670">
    <w:abstractNumId w:val="132"/>
  </w:num>
  <w:num w:numId="200" w16cid:durableId="1620842266">
    <w:abstractNumId w:val="218"/>
  </w:num>
  <w:num w:numId="201" w16cid:durableId="285161117">
    <w:abstractNumId w:val="219"/>
  </w:num>
  <w:num w:numId="202" w16cid:durableId="2033601984">
    <w:abstractNumId w:val="173"/>
  </w:num>
  <w:num w:numId="203" w16cid:durableId="1144154935">
    <w:abstractNumId w:val="34"/>
  </w:num>
  <w:num w:numId="204" w16cid:durableId="628165656">
    <w:abstractNumId w:val="217"/>
  </w:num>
  <w:num w:numId="205" w16cid:durableId="1110205642">
    <w:abstractNumId w:val="97"/>
  </w:num>
  <w:num w:numId="206" w16cid:durableId="133723247">
    <w:abstractNumId w:val="200"/>
  </w:num>
  <w:num w:numId="207" w16cid:durableId="937908446">
    <w:abstractNumId w:val="35"/>
  </w:num>
  <w:num w:numId="208" w16cid:durableId="744841401">
    <w:abstractNumId w:val="211"/>
  </w:num>
  <w:num w:numId="209" w16cid:durableId="734202160">
    <w:abstractNumId w:val="178"/>
  </w:num>
  <w:num w:numId="210" w16cid:durableId="853149256">
    <w:abstractNumId w:val="85"/>
  </w:num>
  <w:num w:numId="211" w16cid:durableId="13043843">
    <w:abstractNumId w:val="109"/>
  </w:num>
  <w:num w:numId="212" w16cid:durableId="1372805685">
    <w:abstractNumId w:val="82"/>
  </w:num>
  <w:num w:numId="213" w16cid:durableId="2113276358">
    <w:abstractNumId w:val="156"/>
  </w:num>
  <w:num w:numId="214" w16cid:durableId="1210844941">
    <w:abstractNumId w:val="43"/>
  </w:num>
  <w:num w:numId="215" w16cid:durableId="156388347">
    <w:abstractNumId w:val="119"/>
  </w:num>
  <w:num w:numId="216" w16cid:durableId="1691880844">
    <w:abstractNumId w:val="66"/>
  </w:num>
  <w:num w:numId="217" w16cid:durableId="1847790645">
    <w:abstractNumId w:val="192"/>
  </w:num>
  <w:num w:numId="218" w16cid:durableId="547184926">
    <w:abstractNumId w:val="208"/>
  </w:num>
  <w:num w:numId="219" w16cid:durableId="2039038851">
    <w:abstractNumId w:val="69"/>
  </w:num>
  <w:num w:numId="220" w16cid:durableId="358019">
    <w:abstractNumId w:val="113"/>
  </w:num>
  <w:num w:numId="221" w16cid:durableId="351997375">
    <w:abstractNumId w:val="125"/>
  </w:num>
  <w:num w:numId="222" w16cid:durableId="703404224">
    <w:abstractNumId w:val="39"/>
  </w:num>
  <w:num w:numId="223" w16cid:durableId="2057267745">
    <w:abstractNumId w:val="94"/>
  </w:num>
  <w:num w:numId="224" w16cid:durableId="958954629">
    <w:abstractNumId w:val="116"/>
  </w:num>
  <w:num w:numId="225" w16cid:durableId="1951165340">
    <w:abstractNumId w:val="115"/>
  </w:num>
  <w:num w:numId="226" w16cid:durableId="1605768172">
    <w:abstractNumId w:val="48"/>
  </w:num>
  <w:num w:numId="227" w16cid:durableId="787771663">
    <w:abstractNumId w:val="9"/>
  </w:num>
  <w:num w:numId="228" w16cid:durableId="1039743845">
    <w:abstractNumId w:val="46"/>
  </w:num>
  <w:num w:numId="229" w16cid:durableId="141970751">
    <w:abstractNumId w:val="118"/>
  </w:num>
  <w:num w:numId="230" w16cid:durableId="1222401429">
    <w:abstractNumId w:val="117"/>
  </w:num>
  <w:num w:numId="231" w16cid:durableId="2000697099">
    <w:abstractNumId w:val="19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hideSpellingErrors/>
  <w:hideGrammaticalErrors/>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28C"/>
    <w:rsid w:val="000C6A4A"/>
    <w:rsid w:val="000D0C0A"/>
    <w:rsid w:val="000D1F60"/>
    <w:rsid w:val="000D64CC"/>
    <w:rsid w:val="000E277F"/>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20586C"/>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C0DE6"/>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5103D"/>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46A0"/>
    <w:rsid w:val="0040685F"/>
    <w:rsid w:val="00407D00"/>
    <w:rsid w:val="004112FD"/>
    <w:rsid w:val="00414717"/>
    <w:rsid w:val="00421882"/>
    <w:rsid w:val="0042205B"/>
    <w:rsid w:val="00424583"/>
    <w:rsid w:val="004264F8"/>
    <w:rsid w:val="0042708B"/>
    <w:rsid w:val="004344A8"/>
    <w:rsid w:val="00436FD2"/>
    <w:rsid w:val="00437841"/>
    <w:rsid w:val="00437E4F"/>
    <w:rsid w:val="004407EB"/>
    <w:rsid w:val="00443DBB"/>
    <w:rsid w:val="00454272"/>
    <w:rsid w:val="00455D22"/>
    <w:rsid w:val="00457D55"/>
    <w:rsid w:val="0046392F"/>
    <w:rsid w:val="004641E6"/>
    <w:rsid w:val="00466EF2"/>
    <w:rsid w:val="00475D38"/>
    <w:rsid w:val="00484094"/>
    <w:rsid w:val="0049141A"/>
    <w:rsid w:val="0049440D"/>
    <w:rsid w:val="004A0918"/>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63D3"/>
    <w:rsid w:val="005065F0"/>
    <w:rsid w:val="005065F1"/>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5611"/>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4B98"/>
    <w:rsid w:val="00615621"/>
    <w:rsid w:val="006169EE"/>
    <w:rsid w:val="00616BAB"/>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392C"/>
    <w:rsid w:val="0068525E"/>
    <w:rsid w:val="006869E0"/>
    <w:rsid w:val="00693291"/>
    <w:rsid w:val="0069608A"/>
    <w:rsid w:val="006B0423"/>
    <w:rsid w:val="006B1938"/>
    <w:rsid w:val="006B34D0"/>
    <w:rsid w:val="006B7767"/>
    <w:rsid w:val="006B7DFB"/>
    <w:rsid w:val="006C1870"/>
    <w:rsid w:val="006C5C09"/>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B0517"/>
    <w:rsid w:val="007B1C1F"/>
    <w:rsid w:val="007B279C"/>
    <w:rsid w:val="007B3CAF"/>
    <w:rsid w:val="007B5DAF"/>
    <w:rsid w:val="007C54DE"/>
    <w:rsid w:val="007D0122"/>
    <w:rsid w:val="007D1357"/>
    <w:rsid w:val="007D2ACE"/>
    <w:rsid w:val="007D3444"/>
    <w:rsid w:val="007D3B75"/>
    <w:rsid w:val="007D3F3A"/>
    <w:rsid w:val="007D5C01"/>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755E3"/>
    <w:rsid w:val="00887983"/>
    <w:rsid w:val="00890211"/>
    <w:rsid w:val="00892260"/>
    <w:rsid w:val="00893F91"/>
    <w:rsid w:val="008A1BEF"/>
    <w:rsid w:val="008A2D14"/>
    <w:rsid w:val="008A6323"/>
    <w:rsid w:val="008B0355"/>
    <w:rsid w:val="008B3F72"/>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5B00"/>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0ADD"/>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3D30"/>
    <w:rsid w:val="00B34A41"/>
    <w:rsid w:val="00B34CFE"/>
    <w:rsid w:val="00B378E1"/>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97706"/>
    <w:rsid w:val="00BA1118"/>
    <w:rsid w:val="00BA28BF"/>
    <w:rsid w:val="00BA56C4"/>
    <w:rsid w:val="00BA65E6"/>
    <w:rsid w:val="00BA6A2C"/>
    <w:rsid w:val="00BB0E4C"/>
    <w:rsid w:val="00BB4300"/>
    <w:rsid w:val="00BB6432"/>
    <w:rsid w:val="00BC25A6"/>
    <w:rsid w:val="00BC2759"/>
    <w:rsid w:val="00BC4AC9"/>
    <w:rsid w:val="00BC6F4A"/>
    <w:rsid w:val="00BD1868"/>
    <w:rsid w:val="00BE04A6"/>
    <w:rsid w:val="00BE05FD"/>
    <w:rsid w:val="00BE26BF"/>
    <w:rsid w:val="00BE3184"/>
    <w:rsid w:val="00BE4068"/>
    <w:rsid w:val="00BE7521"/>
    <w:rsid w:val="00BF26F4"/>
    <w:rsid w:val="00BF3A68"/>
    <w:rsid w:val="00BF42F3"/>
    <w:rsid w:val="00BF65F6"/>
    <w:rsid w:val="00BF6D53"/>
    <w:rsid w:val="00BF7CF3"/>
    <w:rsid w:val="00C105F0"/>
    <w:rsid w:val="00C1413A"/>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30B2"/>
    <w:rsid w:val="00C74192"/>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42D96"/>
    <w:rsid w:val="00D45B6D"/>
    <w:rsid w:val="00D46892"/>
    <w:rsid w:val="00D51B8E"/>
    <w:rsid w:val="00D51F99"/>
    <w:rsid w:val="00D551B0"/>
    <w:rsid w:val="00D561AD"/>
    <w:rsid w:val="00D57AC5"/>
    <w:rsid w:val="00D74CB8"/>
    <w:rsid w:val="00D76779"/>
    <w:rsid w:val="00D76E3C"/>
    <w:rsid w:val="00D7789C"/>
    <w:rsid w:val="00D77FAE"/>
    <w:rsid w:val="00D85072"/>
    <w:rsid w:val="00D92DAC"/>
    <w:rsid w:val="00D9312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1A33"/>
    <w:rsid w:val="00EF4BE4"/>
    <w:rsid w:val="00F02C86"/>
    <w:rsid w:val="00F04EA6"/>
    <w:rsid w:val="00F0560C"/>
    <w:rsid w:val="00F058C6"/>
    <w:rsid w:val="00F06AE2"/>
    <w:rsid w:val="00F07577"/>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315C8A"/>
    <w:pPr>
      <w:keepNext/>
      <w:numPr>
        <w:numId w:val="19"/>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8B3F72"/>
    <w:pPr>
      <w:keepNext/>
      <w:widowControl w:val="0"/>
      <w:spacing w:before="240" w:after="60"/>
      <w:outlineLvl w:val="2"/>
    </w:pPr>
    <w:rPr>
      <w:rFonts w:ascii="Arial Narrow" w:eastAsiaTheme="majorEastAsia" w:hAnsi="Arial Narrow" w:cstheme="majorBidi"/>
      <w:b/>
      <w:sz w:val="36"/>
      <w:szCs w:val="36"/>
      <w:lang w:val="ro-RO"/>
    </w:rPr>
  </w:style>
  <w:style w:type="paragraph" w:styleId="Heading4">
    <w:name w:val="heading 4"/>
    <w:next w:val="Normal"/>
    <w:link w:val="Heading4Char"/>
    <w:autoRedefine/>
    <w:qFormat/>
    <w:rsid w:val="00A40ADD"/>
    <w:pPr>
      <w:keepNext/>
      <w:spacing w:before="240" w:after="120"/>
      <w:outlineLvl w:val="3"/>
    </w:pPr>
    <w:rPr>
      <w:rFonts w:ascii="Arial Narrow" w:eastAsiaTheme="majorEastAsia" w:hAnsi="Arial Narrow"/>
      <w:b/>
      <w:sz w:val="28"/>
      <w:szCs w:val="28"/>
      <w:lang w:val="ro-RO"/>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315C8A"/>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315C8A"/>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8B3F72"/>
    <w:rPr>
      <w:rFonts w:ascii="Arial Narrow" w:eastAsiaTheme="majorEastAsia" w:hAnsi="Arial Narrow" w:cstheme="majorBidi"/>
      <w:b/>
      <w:sz w:val="36"/>
      <w:szCs w:val="36"/>
      <w:lang w:val="ro-RO"/>
    </w:rPr>
  </w:style>
  <w:style w:type="character" w:customStyle="1" w:styleId="Heading4Char">
    <w:name w:val="Heading 4 Char"/>
    <w:basedOn w:val="DefaultParagraphFont"/>
    <w:link w:val="Heading4"/>
    <w:rsid w:val="00A40ADD"/>
    <w:rPr>
      <w:rFonts w:ascii="Arial Narrow" w:eastAsiaTheme="majorEastAsia" w:hAnsi="Arial Narrow"/>
      <w:b/>
      <w:sz w:val="28"/>
      <w:szCs w:val="28"/>
      <w:lang w:val="ro-RO"/>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 w:type="paragraph" w:styleId="NormalWeb">
    <w:name w:val="Normal (Web)"/>
    <w:basedOn w:val="Normal"/>
    <w:uiPriority w:val="99"/>
    <w:semiHidden/>
    <w:unhideWhenUsed/>
    <w:rsid w:val="006C5C09"/>
    <w:pPr>
      <w:spacing w:before="100" w:beforeAutospacing="1" w:after="100" w:afterAutospacing="1"/>
    </w:pPr>
    <w:rPr>
      <w:rFonts w:ascii="Times New Roman" w:hAnsi="Times New Roman"/>
      <w:sz w:val="24"/>
      <w:szCs w:val="24"/>
    </w:rPr>
  </w:style>
  <w:style w:type="character" w:styleId="Emphasis">
    <w:name w:val="Emphasis"/>
    <w:basedOn w:val="DefaultParagraphFont"/>
    <w:uiPriority w:val="20"/>
    <w:qFormat/>
    <w:rsid w:val="006C5C09"/>
    <w:rPr>
      <w:i/>
      <w:iCs/>
    </w:rPr>
  </w:style>
  <w:style w:type="character" w:styleId="Strong">
    <w:name w:val="Strong"/>
    <w:basedOn w:val="DefaultParagraphFont"/>
    <w:uiPriority w:val="22"/>
    <w:qFormat/>
    <w:rsid w:val="006C5C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ți un document nou." ma:contentTypeScope="" ma:versionID="fa354be490e3985588e92094963d5968">
  <xsd:schema xmlns:xsd="http://www.w3.org/2001/XMLSchema" xmlns:xs="http://www.w3.org/2001/XMLSchema" xmlns:p="http://schemas.microsoft.com/office/2006/metadata/properties" xmlns:ns2="9cf9d8ec-3ade-41b5-9e5a-1fc941af382c" targetNamespace="http://schemas.microsoft.com/office/2006/metadata/properties" ma:root="true" ma:fieldsID="63ff6245f5aff63eecd99c245edaaaa9"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2.xml><?xml version="1.0" encoding="utf-8"?>
<ds:datastoreItem xmlns:ds="http://schemas.openxmlformats.org/officeDocument/2006/customXml" ds:itemID="{CFC62A51-ACB1-44BC-B15F-B6E70D2F3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11</TotalTime>
  <Pages>63</Pages>
  <Words>10720</Words>
  <Characters>61109</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71686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Iordache, Dumitru-Gabriel</cp:lastModifiedBy>
  <cp:revision>2</cp:revision>
  <cp:lastPrinted>2002-11-19T18:54:00Z</cp:lastPrinted>
  <dcterms:created xsi:type="dcterms:W3CDTF">2026-04-21T21:35:00Z</dcterms:created>
  <dcterms:modified xsi:type="dcterms:W3CDTF">2026-04-21T21:35:00Z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